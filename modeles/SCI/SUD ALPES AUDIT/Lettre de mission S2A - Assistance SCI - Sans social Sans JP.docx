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EB11691646D14D7EBDFAE35E547221E9"/>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E3FAF4039F240F492A3B433DA6E573E"/>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5E9CC31521A540AD98AD1250FBD5DD7C"/>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70CE6B19" w:rsidR="00CD1AF1" w:rsidRPr="00F94D6F" w:rsidRDefault="00A04F63" w:rsidP="00223C7F">
      <w:pPr>
        <w:pStyle w:val="Texte"/>
        <w:ind w:left="4254"/>
        <w:rPr>
          <w:color w:val="auto"/>
        </w:rPr>
      </w:pPr>
      <w:r w:rsidRPr="00A04F63">
        <w:rPr>
          <w:color w:val="auto"/>
        </w:rPr>
        <w:t>À</w:t>
      </w:r>
      <w:r w:rsidR="002C1C34">
        <w:rPr>
          <w:color w:val="auto"/>
        </w:rPr>
        <w:t xml:space="preserve"> </w:t>
      </w:r>
      <w:sdt>
        <w:sdtPr>
          <w:rPr>
            <w:color w:val="auto"/>
          </w:rPr>
          <w:alias w:val="Ville de signature"/>
          <w:tag w:val="Ville de signature"/>
          <w:id w:val="-2028484222"/>
          <w:placeholder>
            <w:docPart w:val="DefaultPlaceholder_-1854013440"/>
          </w:placeholder>
          <w:showingPlcHdr/>
          <w15:color w:val="FF0000"/>
          <w:text/>
        </w:sdtPr>
        <w:sdtContent>
          <w:r w:rsidR="002C1C34" w:rsidRPr="003A3D5F">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0A191A">
        <w:rPr>
          <w:noProof/>
          <w:color w:val="auto"/>
        </w:rPr>
        <w:t>15 juin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04994C4A" w:rsidR="00223C7F" w:rsidRPr="00FF1198" w:rsidRDefault="00757B0B" w:rsidP="0041425D">
      <w:pPr>
        <w:pStyle w:val="Texte"/>
        <w:ind w:firstLine="709"/>
        <w:rPr>
          <w:b/>
          <w:i/>
          <w:iCs/>
          <w:color w:val="auto"/>
        </w:rPr>
      </w:pPr>
      <w:r>
        <w:rPr>
          <w:b/>
          <w:i/>
          <w:iCs/>
          <w:color w:val="auto"/>
        </w:rPr>
        <w:t>Assistance SCI</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2AF0239D" w:rsidR="00CD1AF1" w:rsidRPr="00F94D6F" w:rsidRDefault="00000000" w:rsidP="00953D8E">
      <w:pPr>
        <w:pStyle w:val="Texte"/>
        <w:rPr>
          <w:color w:val="auto"/>
        </w:rPr>
      </w:pPr>
      <w:sdt>
        <w:sdtPr>
          <w:rPr>
            <w:color w:val="auto"/>
          </w:rPr>
          <w:alias w:val="Madame ou Monsieur"/>
          <w:tag w:val="Madame ou Monsieur"/>
          <w:id w:val="136517408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FD3936" w:rsidRPr="003A3D5F">
            <w:rPr>
              <w:rStyle w:val="Textedelespacerserv"/>
            </w:rPr>
            <w:t>Choisissez un élément.</w:t>
          </w:r>
        </w:sdtContent>
      </w:sdt>
      <w:r w:rsidR="00CD1AF1" w:rsidRPr="00F94D6F">
        <w:rPr>
          <w:color w:val="auto"/>
        </w:rPr>
        <w:t>,</w:t>
      </w:r>
    </w:p>
    <w:p w14:paraId="674A94C6" w14:textId="77777777" w:rsidR="000469F7"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une mission d’assistance dans l’accomplissement de vos obligations déclaratives de votre SCI.</w:t>
      </w:r>
    </w:p>
    <w:p w14:paraId="0B13A9EF" w14:textId="4F360AD6"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7B06984"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r w:rsidR="00BB7642">
        <w:rPr>
          <w:color w:val="auto"/>
        </w:rPr>
        <w:t>SCI</w:t>
      </w:r>
      <w:r w:rsidRPr="005E3F5E">
        <w:rPr>
          <w:color w:val="auto"/>
        </w:rPr>
        <w:t xml:space="preserve"> et vous en êtes</w:t>
      </w:r>
      <w:r w:rsidR="00BB7642">
        <w:rPr>
          <w:rFonts w:cs="Arial"/>
          <w:color w:val="auto"/>
        </w:rPr>
        <w:t xml:space="preserve"> Gérant</w:t>
      </w:r>
      <w:r w:rsidRPr="005E3F5E">
        <w:rPr>
          <w:color w:val="auto"/>
        </w:rPr>
        <w:t>.</w:t>
      </w:r>
      <w:r w:rsidR="003B19F2">
        <w:rPr>
          <w:color w:val="auto"/>
        </w:rPr>
        <w:t xml:space="preserve"> </w:t>
      </w:r>
    </w:p>
    <w:p w14:paraId="1DDA8C5F" w14:textId="77777777" w:rsidR="00EC60C9" w:rsidRDefault="00EC60C9" w:rsidP="00EC60C9">
      <w:pPr>
        <w:pStyle w:val="Texte"/>
        <w:rPr>
          <w:color w:val="auto"/>
        </w:rPr>
      </w:pPr>
    </w:p>
    <w:p w14:paraId="3DE6DC5F" w14:textId="5647CC52" w:rsidR="00C1072A" w:rsidRDefault="00C1072A" w:rsidP="00EC60C9">
      <w:pPr>
        <w:pStyle w:val="Texte"/>
        <w:rPr>
          <w:color w:val="auto"/>
        </w:rPr>
      </w:pPr>
      <w:r w:rsidRPr="00C1072A">
        <w:rPr>
          <w:color w:val="auto"/>
        </w:rPr>
        <w:t>Votre activité principale est</w:t>
      </w:r>
      <w:r w:rsidR="003B19F2">
        <w:rPr>
          <w:color w:val="auto"/>
        </w:rPr>
        <w:t xml:space="preserve"> la location immobilière</w:t>
      </w:r>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B8C5731A4D754B79860569910AD0E44D"/>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w:tag w:val="Date d'ouverture"/>
          <w:id w:val="1982729750"/>
          <w:placeholder>
            <w:docPart w:val="B2898B082A98447CAFD81036E7E2AD4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w:tag w:val="Date de clôture"/>
          <w:id w:val="1703972627"/>
          <w:placeholder>
            <w:docPart w:val="205CDEDCF41F4294B8A31EE0F18B8A4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3B19F2">
        <w:rPr>
          <w:color w:val="auto"/>
        </w:rPr>
        <w:t xml:space="preserve">. </w:t>
      </w:r>
    </w:p>
    <w:p w14:paraId="121EFB33" w14:textId="77777777" w:rsidR="00C1072A" w:rsidRDefault="00C1072A" w:rsidP="00EC60C9">
      <w:pPr>
        <w:pStyle w:val="Texte"/>
        <w:rPr>
          <w:color w:val="auto"/>
        </w:rPr>
      </w:pPr>
    </w:p>
    <w:p w14:paraId="64051899" w14:textId="329F1D4C" w:rsidR="00C1072A" w:rsidRDefault="000900E1" w:rsidP="00EC60C9">
      <w:pPr>
        <w:pStyle w:val="Texte"/>
        <w:rPr>
          <w:color w:val="auto"/>
        </w:rPr>
      </w:pPr>
      <w:r w:rsidRPr="000900E1">
        <w:rPr>
          <w:color w:val="auto"/>
        </w:rPr>
        <w:t xml:space="preserve">Vous </w:t>
      </w:r>
      <w:r w:rsidR="003B19F2">
        <w:rPr>
          <w:color w:val="auto"/>
        </w:rPr>
        <w:t>n’</w:t>
      </w:r>
      <w:r w:rsidRPr="000900E1">
        <w:rPr>
          <w:color w:val="auto"/>
        </w:rPr>
        <w:t xml:space="preserve">employez </w:t>
      </w:r>
      <w:r w:rsidR="003B19F2">
        <w:rPr>
          <w:rFonts w:cs="Arial"/>
          <w:color w:val="auto"/>
        </w:rPr>
        <w:t>pas de personnel</w:t>
      </w:r>
      <w:r w:rsidRPr="000900E1">
        <w:rPr>
          <w:color w:val="auto"/>
        </w:rPr>
        <w:t>. Vous</w:t>
      </w:r>
      <w:r w:rsidR="003B19F2">
        <w:rPr>
          <w:color w:val="auto"/>
        </w:rPr>
        <w:t xml:space="preserve"> société est</w:t>
      </w:r>
      <w:r w:rsidR="00F60017">
        <w:rPr>
          <w:color w:val="auto"/>
        </w:rPr>
        <w:t xml:space="preserve"> </w:t>
      </w:r>
      <w:sdt>
        <w:sdtPr>
          <w:rPr>
            <w:color w:val="auto"/>
          </w:rPr>
          <w:alias w:val="Régime fiscal"/>
          <w:tag w:val="Régime fiscal"/>
          <w:id w:val="1829326328"/>
          <w:placeholder>
            <w:docPart w:val="D477D17EC3274A01ADBC28A54B9198DA"/>
          </w:placeholder>
          <w:showingPlcHdr/>
          <w15:color w:val="FF0000"/>
          <w:comboBox>
            <w:listItem w:displayText="semi transparente fiscalement : les bénéfices réalisés par la société sont imposés au nom des associés" w:value="semi transparente fiscalement : les bénéfices réalisés par la société sont imposés au nom des associés"/>
            <w:listItem w:displayText="assujettie à l'IS" w:value="assujettie à l'IS"/>
          </w:comboBox>
        </w:sdtPr>
        <w:sdtContent>
          <w:r w:rsidR="00F60017" w:rsidRPr="000C56B0">
            <w:rPr>
              <w:rStyle w:val="Textedelespacerserv"/>
            </w:rPr>
            <w:t>Choisissez un élément.</w:t>
          </w:r>
        </w:sdtContent>
      </w:sdt>
      <w:r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57161460"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CE44B18" w:rsidR="004E6718" w:rsidRDefault="001D3B27" w:rsidP="00127779">
      <w:pPr>
        <w:pStyle w:val="Texte"/>
        <w:rPr>
          <w:color w:val="auto"/>
        </w:rPr>
      </w:pPr>
      <w:r w:rsidRPr="001D3B27">
        <w:rPr>
          <w:color w:val="auto"/>
        </w:rPr>
        <w:t>Vous envisagez de nous confier le suivi de vos obligations comptables et l'établissement de la déclaration fiscale n° 2072 conformément à l'article 172 bis du Code Général des Impôts. Notre mission consiste à établir votre déclaration annuelle des résultats et les états complémentaires dans le respect de la loi et de la réglementation en vigueur. Son exécution implique en ce qui nous concerne, le respect des textes légaux et réglementaires applicables aux professionnels de l’expertise comptable.</w:t>
      </w:r>
    </w:p>
    <w:sdt>
      <w:sdtPr>
        <w:rPr>
          <w:color w:val="auto"/>
        </w:rPr>
        <w:alias w:val="Assujettissement à la TVA ?"/>
        <w:tag w:val="Assujettissement à la TVA ?"/>
        <w:id w:val="-774937702"/>
        <w:placeholder>
          <w:docPart w:val="AB83E1C395414C2BAD5BB8DD3D3B462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SCI n'est pas assujetti à la taxe sur la valeur ajoutée (TVA). Il n'y a donc pas de déclaration à faire." w:value="Enfin, votre SCI n'est pas assujetti à la taxe sur la valeur ajoutée (TVA). Il n'y a donc pas de déclaration à faire."/>
        </w:comboBox>
      </w:sdtPr>
      <w:sdtContent>
        <w:p w14:paraId="44D73964" w14:textId="354B02D3" w:rsidR="001D3B27" w:rsidRDefault="001D3B27" w:rsidP="00127779">
          <w:pPr>
            <w:pStyle w:val="Texte"/>
            <w:rPr>
              <w:color w:val="auto"/>
            </w:rPr>
          </w:pPr>
          <w:r w:rsidRPr="000C56B0">
            <w:rPr>
              <w:rStyle w:val="Textedelespacerserv"/>
            </w:rPr>
            <w:t>Choisissez un élément.</w:t>
          </w:r>
        </w:p>
      </w:sdtContent>
    </w:sdt>
    <w:p w14:paraId="6FF9295D" w14:textId="77777777" w:rsidR="00C3091D" w:rsidRDefault="00C3091D" w:rsidP="00127779">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4E4D8A3D" w14:textId="77777777" w:rsidR="00500D6C" w:rsidRPr="00500D6C" w:rsidRDefault="00500D6C" w:rsidP="00500D6C">
      <w:pPr>
        <w:pStyle w:val="Texte"/>
        <w:rPr>
          <w:color w:val="auto"/>
        </w:rPr>
      </w:pPr>
      <w:r w:rsidRPr="00500D6C">
        <w:rPr>
          <w:color w:val="auto"/>
        </w:rPr>
        <w:t>Nos travaux ne comprennent pas le contrôle de la réalité et de l’exhaustivité, ni le contrôle des inventaires physiques des actifs de votre entité à la clôture de l’exercice comptable (stocks, immobilisations, espèces en caisse notamment), ni l’appréciation des procédures de contrôle interne.</w:t>
      </w:r>
    </w:p>
    <w:p w14:paraId="0A481736" w14:textId="0059CBBB" w:rsidR="00500D6C" w:rsidRDefault="00500D6C" w:rsidP="00500D6C">
      <w:pPr>
        <w:pStyle w:val="Texte"/>
        <w:rPr>
          <w:color w:val="auto"/>
        </w:rPr>
      </w:pPr>
      <w:r w:rsidRPr="00500D6C">
        <w:rPr>
          <w:color w:val="auto"/>
        </w:rPr>
        <w:t>Nous vous précisons que nous sommes juridiquement redevables d’une simple obligation de moyens. La vérification des écritures et leur rapprochement avec les pièces justificatives sont effectués par notre cabinet uniquement par épreuves, et ne portent donc pas sur l’appréciation de la légalité, de la fiabilité et de l’exactitude des informations que vous nous fournirez.</w:t>
      </w:r>
      <w:r>
        <w:rPr>
          <w:color w:val="auto"/>
        </w:rPr>
        <w:br w:type="page"/>
      </w:r>
    </w:p>
    <w:p w14:paraId="1F942CE6" w14:textId="73815E21" w:rsidR="00CD1AF1" w:rsidRPr="00FA2689" w:rsidRDefault="00CD1AF1" w:rsidP="000A19CC">
      <w:pPr>
        <w:pStyle w:val="Plan-Niveau2"/>
      </w:pPr>
      <w:bookmarkStart w:id="4" w:name="_Toc124775610"/>
      <w:r w:rsidRPr="00FA2689">
        <w:lastRenderedPageBreak/>
        <w:t>Exécution et déroulement de la mission</w:t>
      </w:r>
      <w:bookmarkEnd w:id="4"/>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454F5E76" w14:textId="6BD1C13D" w:rsidR="009E1DA8" w:rsidRDefault="000B5332" w:rsidP="00500D6C">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500D6C">
        <w:rPr>
          <w:color w:val="auto"/>
        </w:rPr>
        <w:t>.</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096"/>
        <w:gridCol w:w="2408"/>
      </w:tblGrid>
      <w:tr w:rsidR="00BD5B78" w14:paraId="20511803" w14:textId="03FEF5C0" w:rsidTr="00BD5B78">
        <w:tc>
          <w:tcPr>
            <w:tcW w:w="3584" w:type="pct"/>
            <w:tcBorders>
              <w:top w:val="nil"/>
              <w:left w:val="nil"/>
              <w:bottom w:val="nil"/>
              <w:right w:val="nil"/>
            </w:tcBorders>
            <w:shd w:val="clear" w:color="6C6C6C" w:fill="6C6C6C"/>
            <w:vAlign w:val="center"/>
          </w:tcPr>
          <w:p w14:paraId="5A85CCA6" w14:textId="54BAE856" w:rsidR="00BD5B78" w:rsidRPr="008962C3" w:rsidRDefault="00BD5B78"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416" w:type="pct"/>
            <w:tcBorders>
              <w:top w:val="nil"/>
              <w:left w:val="nil"/>
              <w:bottom w:val="nil"/>
              <w:right w:val="nil"/>
            </w:tcBorders>
            <w:shd w:val="clear" w:color="6C6C6C" w:fill="6C6C6C"/>
          </w:tcPr>
          <w:p w14:paraId="67268A42" w14:textId="57E402E1" w:rsidR="00BD5B78" w:rsidRPr="008962C3" w:rsidRDefault="00BD5B78"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BD5B78" w:rsidRPr="007133D4" w14:paraId="1DE836C3" w14:textId="4C92F911" w:rsidTr="00BD5B78">
        <w:tc>
          <w:tcPr>
            <w:tcW w:w="3584" w:type="pct"/>
            <w:tcBorders>
              <w:top w:val="nil"/>
              <w:left w:val="nil"/>
              <w:bottom w:val="nil"/>
              <w:right w:val="nil"/>
            </w:tcBorders>
            <w:shd w:val="clear" w:color="FFFFFF" w:fill="FFFFFF"/>
            <w:vAlign w:val="center"/>
          </w:tcPr>
          <w:p w14:paraId="6212EE4C" w14:textId="40BB4F41" w:rsidR="00BD5B78" w:rsidRPr="008962C3" w:rsidRDefault="00BD5B78"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annuel HT"/>
            <w:tag w:val="Montant annuel HT"/>
            <w:id w:val="-550769114"/>
            <w:placeholder>
              <w:docPart w:val="2B9D433F7B184B03974CD9BC81CD9221"/>
            </w:placeholder>
            <w:showingPlcHdr/>
            <w15:color w:val="FF0000"/>
          </w:sdtPr>
          <w:sdtContent>
            <w:tc>
              <w:tcPr>
                <w:tcW w:w="1416" w:type="pct"/>
                <w:tcBorders>
                  <w:top w:val="nil"/>
                  <w:left w:val="nil"/>
                  <w:bottom w:val="nil"/>
                  <w:right w:val="nil"/>
                </w:tcBorders>
                <w:shd w:val="clear" w:color="FFFFFF" w:fill="FFFFFF"/>
                <w:vAlign w:val="center"/>
              </w:tcPr>
              <w:p w14:paraId="3D69DB04" w14:textId="489781D3" w:rsidR="00BD5B78" w:rsidRPr="000F48EA" w:rsidRDefault="00BD5B78"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BD5B78" w:rsidRPr="007133D4" w14:paraId="5B7C4ACD" w14:textId="77777777" w:rsidTr="00BD5B78">
        <w:tc>
          <w:tcPr>
            <w:tcW w:w="3584" w:type="pct"/>
            <w:tcBorders>
              <w:top w:val="nil"/>
              <w:left w:val="nil"/>
              <w:bottom w:val="nil"/>
              <w:right w:val="nil"/>
            </w:tcBorders>
            <w:shd w:val="clear" w:color="FFFFFF" w:fill="FFFFFF"/>
            <w:vAlign w:val="center"/>
          </w:tcPr>
          <w:p w14:paraId="686C0286" w14:textId="559B47E9" w:rsidR="00BD5B78" w:rsidRPr="008962C3" w:rsidRDefault="00BD5B78"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annuel HT"/>
            <w:tag w:val="Montant annuel HT"/>
            <w:id w:val="1630209693"/>
            <w:placeholder>
              <w:docPart w:val="DefaultPlaceholder_-1854013440"/>
            </w:placeholder>
            <w:showingPlcHdr/>
            <w15:color w:val="FF0000"/>
          </w:sdtPr>
          <w:sdtContent>
            <w:tc>
              <w:tcPr>
                <w:tcW w:w="1416" w:type="pct"/>
                <w:tcBorders>
                  <w:top w:val="nil"/>
                  <w:left w:val="nil"/>
                  <w:bottom w:val="nil"/>
                  <w:right w:val="nil"/>
                </w:tcBorders>
                <w:shd w:val="clear" w:color="FFFFFF" w:fill="FFFFFF"/>
                <w:vAlign w:val="center"/>
              </w:tcPr>
              <w:p w14:paraId="120EC3DA" w14:textId="7EE5C353" w:rsidR="00BD5B78" w:rsidRPr="00BD5B78" w:rsidRDefault="00BD5B78" w:rsidP="000F48EA">
                <w:pPr>
                  <w:pStyle w:val="Titre3"/>
                  <w:ind w:right="40"/>
                  <w:jc w:val="center"/>
                  <w:rPr>
                    <w:rFonts w:ascii="Arial" w:hAnsi="Arial" w:cs="Arial"/>
                    <w:b w:val="0"/>
                    <w:bCs w:val="0"/>
                    <w:color w:val="auto"/>
                  </w:rPr>
                </w:pPr>
                <w:r w:rsidRPr="00BD5B78">
                  <w:rPr>
                    <w:rStyle w:val="Textedelespacerserv"/>
                    <w:sz w:val="14"/>
                    <w:szCs w:val="14"/>
                  </w:rPr>
                  <w:t>Cliquez ou appuyez ici pour entrer du texte.</w:t>
                </w:r>
              </w:p>
            </w:tc>
          </w:sdtContent>
        </w:sdt>
      </w:tr>
      <w:tr w:rsidR="00BD5B78" w:rsidRPr="007133D4" w14:paraId="20CEBD8B" w14:textId="77777777" w:rsidTr="00BD5B78">
        <w:trPr>
          <w:trHeight w:val="221"/>
        </w:trPr>
        <w:tc>
          <w:tcPr>
            <w:tcW w:w="3584" w:type="pct"/>
            <w:tcBorders>
              <w:top w:val="nil"/>
              <w:left w:val="nil"/>
              <w:bottom w:val="nil"/>
              <w:right w:val="nil"/>
            </w:tcBorders>
            <w:shd w:val="clear" w:color="FFFFFF" w:fill="FFFFFF"/>
            <w:vAlign w:val="center"/>
          </w:tcPr>
          <w:p w14:paraId="2BAE0ED9" w14:textId="73848901" w:rsidR="00BD5B78" w:rsidRDefault="00BD5B78"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416" w:type="pct"/>
            <w:tcBorders>
              <w:top w:val="nil"/>
              <w:left w:val="nil"/>
              <w:bottom w:val="nil"/>
              <w:right w:val="nil"/>
            </w:tcBorders>
            <w:shd w:val="clear" w:color="FFFFFF" w:fill="FFFFFF"/>
            <w:vAlign w:val="center"/>
          </w:tcPr>
          <w:p w14:paraId="7397C789" w14:textId="78673DD1" w:rsidR="00BD5B78" w:rsidRPr="000F48EA" w:rsidRDefault="00BD5B78"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BD5B78" w:rsidRPr="008274F2" w14:paraId="7C06CF01" w14:textId="79355E15" w:rsidTr="00BD5B78">
        <w:tc>
          <w:tcPr>
            <w:tcW w:w="3584" w:type="pct"/>
            <w:tcBorders>
              <w:top w:val="nil"/>
              <w:left w:val="nil"/>
              <w:bottom w:val="nil"/>
              <w:right w:val="nil"/>
            </w:tcBorders>
            <w:shd w:val="clear" w:color="BFBFBF" w:fill="BFBFBF"/>
            <w:vAlign w:val="center"/>
          </w:tcPr>
          <w:p w14:paraId="4B73A077"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9D88C726A12F483BAE11CEA9E89F6AC7"/>
            </w:placeholder>
            <w:showingPlcHdr/>
            <w15:color w:val="FF0000"/>
          </w:sdtPr>
          <w:sdtContent>
            <w:tc>
              <w:tcPr>
                <w:tcW w:w="1416" w:type="pct"/>
                <w:tcBorders>
                  <w:top w:val="nil"/>
                  <w:left w:val="nil"/>
                  <w:bottom w:val="nil"/>
                  <w:right w:val="nil"/>
                </w:tcBorders>
                <w:shd w:val="clear" w:color="BFBFBF" w:fill="BFBFBF"/>
                <w:vAlign w:val="center"/>
              </w:tcPr>
              <w:p w14:paraId="0F674ED5" w14:textId="63A4C3E0" w:rsidR="00BD5B78" w:rsidRPr="000F48EA" w:rsidRDefault="00BD5B78"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BD5B78" w:rsidRPr="008274F2" w14:paraId="7804AE5E" w14:textId="0947F6F5" w:rsidTr="00BD5B78">
        <w:tc>
          <w:tcPr>
            <w:tcW w:w="3584" w:type="pct"/>
            <w:tcBorders>
              <w:top w:val="nil"/>
              <w:left w:val="nil"/>
              <w:bottom w:val="nil"/>
              <w:right w:val="nil"/>
            </w:tcBorders>
            <w:shd w:val="clear" w:color="FFFFFF" w:fill="FFFFFF"/>
            <w:vAlign w:val="center"/>
          </w:tcPr>
          <w:p w14:paraId="2C405020" w14:textId="77777777" w:rsidR="00BD5B78" w:rsidRPr="008962C3" w:rsidRDefault="00BD5B78"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1C846F0D119E4D05BF9DF9016A871E7B"/>
            </w:placeholder>
            <w:showingPlcHdr/>
            <w15:color w:val="FF0000"/>
          </w:sdtPr>
          <w:sdtContent>
            <w:tc>
              <w:tcPr>
                <w:tcW w:w="1416" w:type="pct"/>
                <w:tcBorders>
                  <w:top w:val="nil"/>
                  <w:left w:val="nil"/>
                  <w:bottom w:val="nil"/>
                  <w:right w:val="nil"/>
                </w:tcBorders>
                <w:shd w:val="clear" w:color="FFFFFF" w:fill="FFFFFF"/>
                <w:vAlign w:val="center"/>
              </w:tcPr>
              <w:p w14:paraId="28D9C39C" w14:textId="5CF6211A" w:rsidR="00BD5B78" w:rsidRPr="000F48EA" w:rsidRDefault="00BD5B78"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BD5B78" w:rsidRPr="008274F2" w14:paraId="2C922546" w14:textId="453210C3" w:rsidTr="00BD5B78">
        <w:tc>
          <w:tcPr>
            <w:tcW w:w="3584" w:type="pct"/>
            <w:tcBorders>
              <w:top w:val="nil"/>
              <w:left w:val="nil"/>
              <w:bottom w:val="nil"/>
              <w:right w:val="nil"/>
            </w:tcBorders>
            <w:shd w:val="clear" w:color="DDDDDD" w:fill="DDDDDD"/>
            <w:vAlign w:val="center"/>
          </w:tcPr>
          <w:p w14:paraId="66A233C6" w14:textId="77777777" w:rsidR="00BD5B78" w:rsidRPr="008962C3" w:rsidRDefault="00BD5B78"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55D9DB23667E4ECC902B1AE8922697A8"/>
            </w:placeholder>
            <w:showingPlcHdr/>
            <w15:color w:val="FF0000"/>
          </w:sdtPr>
          <w:sdtContent>
            <w:tc>
              <w:tcPr>
                <w:tcW w:w="1416" w:type="pct"/>
                <w:tcBorders>
                  <w:top w:val="nil"/>
                  <w:left w:val="nil"/>
                  <w:bottom w:val="nil"/>
                  <w:right w:val="nil"/>
                </w:tcBorders>
                <w:shd w:val="clear" w:color="DDDDDD" w:fill="DDDDDD"/>
                <w:vAlign w:val="center"/>
              </w:tcPr>
              <w:p w14:paraId="2CB9E18E" w14:textId="13291DFD" w:rsidR="00BD5B78" w:rsidRPr="000F48EA" w:rsidRDefault="00BD5B78"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00BF40F7"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7068272FB2F4B9D9A72EBEE00920413"/>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BD5B78">
        <w:rPr>
          <w:rFonts w:ascii="Arial" w:hAnsi="Arial" w:cstheme="minorHAnsi"/>
          <w:kern w:val="0"/>
          <w:sz w:val="22"/>
          <w:szCs w:val="24"/>
        </w:rPr>
        <w:t>an</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D5B78" w:rsidRDefault="00D47B14" w:rsidP="00353D46">
      <w:pPr>
        <w:jc w:val="both"/>
        <w:rPr>
          <w:rFonts w:ascii="Arial" w:hAnsi="Arial" w:cstheme="minorHAnsi"/>
          <w:b/>
          <w:bCs/>
          <w:kern w:val="0"/>
          <w:sz w:val="22"/>
          <w:szCs w:val="24"/>
        </w:rPr>
      </w:pPr>
      <w:r w:rsidRPr="00BD5B78">
        <w:rPr>
          <w:rFonts w:ascii="Arial" w:hAnsi="Arial" w:cstheme="minorHAnsi"/>
          <w:b/>
          <w:bCs/>
          <w:kern w:val="0"/>
          <w:sz w:val="22"/>
          <w:szCs w:val="24"/>
          <w:u w:val="single"/>
        </w:rPr>
        <w:t>A ce montant se r</w:t>
      </w:r>
      <w:r w:rsidR="001836FF" w:rsidRPr="00BD5B78">
        <w:rPr>
          <w:rFonts w:ascii="Arial" w:hAnsi="Arial" w:cstheme="minorHAnsi"/>
          <w:b/>
          <w:bCs/>
          <w:kern w:val="0"/>
          <w:sz w:val="22"/>
          <w:szCs w:val="24"/>
          <w:u w:val="single"/>
        </w:rPr>
        <w:t>ajoute</w:t>
      </w:r>
      <w:r w:rsidRPr="00BD5B78">
        <w:rPr>
          <w:rFonts w:ascii="Arial" w:hAnsi="Arial" w:cstheme="minorHAnsi"/>
          <w:b/>
          <w:bCs/>
          <w:kern w:val="0"/>
          <w:sz w:val="22"/>
          <w:szCs w:val="24"/>
        </w:rPr>
        <w:t xml:space="preserve"> :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BD5B78">
        <w:rPr>
          <w:b/>
          <w:bCs/>
        </w:rPr>
        <w:t>150 € HT</w:t>
      </w:r>
      <w:r w:rsidR="001836FF">
        <w:t xml:space="preserve"> facturé en </w:t>
      </w:r>
      <w:r w:rsidR="001836FF" w:rsidRPr="00BD5B78">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1179E424"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731EABD0" w:rsidR="000F28DB"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r w:rsidR="000F28DB">
        <w:rPr>
          <w:color w:val="auto"/>
        </w:rPr>
        <w:br w:type="page"/>
      </w:r>
    </w:p>
    <w:p w14:paraId="6B2909B4" w14:textId="5605BD10" w:rsidR="00886D17" w:rsidRDefault="00D868C8" w:rsidP="00413115">
      <w:pPr>
        <w:pStyle w:val="Texte"/>
        <w:rPr>
          <w:color w:val="auto"/>
        </w:rPr>
      </w:pPr>
      <w:r w:rsidRPr="00D868C8">
        <w:rPr>
          <w:i/>
          <w:iCs/>
          <w:color w:val="auto"/>
          <w:u w:val="single"/>
        </w:rPr>
        <w:lastRenderedPageBreak/>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5F2E6FE4EB964B31A9EA7C9626A2B2D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7B8AD6A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9"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06B7B8E9"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301118157"/>
                <w:placeholder>
                  <w:docPart w:val="7411E7A4420E452088A43A627654BB81"/>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A82AAE76A8D94F6A90CBC6064C3BCB84"/>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94132B1"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772C8E">
        <w:rPr>
          <w:rFonts w:ascii="Arial" w:hAnsi="Arial" w:cs="Arial"/>
          <w:sz w:val="22"/>
          <w:szCs w:val="22"/>
        </w:rPr>
        <w:t xml:space="preserve"> </w:t>
      </w:r>
      <w:sdt>
        <w:sdtPr>
          <w:rPr>
            <w:rFonts w:ascii="Arial" w:hAnsi="Arial" w:cs="Arial"/>
            <w:sz w:val="22"/>
            <w:szCs w:val="22"/>
          </w:rPr>
          <w:alias w:val="Ville de signature"/>
          <w:tag w:val="Ville de signature"/>
          <w:id w:val="2123186655"/>
          <w:placeholder>
            <w:docPart w:val="DefaultPlaceholder_-1854013440"/>
          </w:placeholder>
          <w:showingPlcHdr/>
          <w15:color w:val="FF0000"/>
        </w:sdtPr>
        <w:sdtContent>
          <w:r w:rsidR="00772C8E" w:rsidRPr="003A3D5F">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E012411"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0A191A">
        <w:rPr>
          <w:rFonts w:ascii="Arial" w:hAnsi="Arial" w:cs="Arial"/>
          <w:noProof/>
          <w:sz w:val="22"/>
          <w:szCs w:val="22"/>
        </w:rPr>
        <w:t>15/06/2026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78415382"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887450637"/>
                <w:placeholder>
                  <w:docPart w:val="6968CE6440EC491BA12176099D604518"/>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id w:val="-16004603"/>
            <w:placeholder>
              <w:docPart w:val="8F4EDAC874BC420E9E3DEB64B36E9DAC"/>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4" w:name="_Toc124775617"/>
      <w:r w:rsidRPr="00306EFF">
        <w:lastRenderedPageBreak/>
        <w:t xml:space="preserve">ANNEXE </w:t>
      </w:r>
      <w:r w:rsidR="00306EFF">
        <w:t>2</w:t>
      </w:r>
      <w:r w:rsidR="00521552" w:rsidRPr="00306EFF">
        <w:t xml:space="preserve"> : </w:t>
      </w:r>
      <w:bookmarkEnd w:id="14"/>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7A466F" w:rsidRPr="008F31A3" w14:paraId="7E3592B8" w14:textId="77777777" w:rsidTr="00F83C4F">
        <w:trPr>
          <w:cantSplit/>
          <w:trHeight w:val="1270"/>
          <w:tblHeader/>
          <w:jc w:val="center"/>
        </w:trPr>
        <w:tc>
          <w:tcPr>
            <w:tcW w:w="3644" w:type="pct"/>
            <w:shd w:val="pct5" w:color="auto" w:fill="auto"/>
            <w:vAlign w:val="center"/>
          </w:tcPr>
          <w:p w14:paraId="5701B771" w14:textId="77777777" w:rsidR="007A466F" w:rsidRPr="0039293F" w:rsidRDefault="007A466F" w:rsidP="00F83C4F">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77E74456" w14:textId="77777777" w:rsidR="007A466F" w:rsidRPr="0039293F" w:rsidRDefault="007A466F" w:rsidP="00F83C4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7A466F" w:rsidRPr="00CB393F" w14:paraId="23CEBAA5" w14:textId="77777777" w:rsidTr="00F83C4F">
        <w:trPr>
          <w:cantSplit/>
          <w:trHeight w:val="557"/>
          <w:tblHeader/>
          <w:jc w:val="center"/>
        </w:trPr>
        <w:tc>
          <w:tcPr>
            <w:tcW w:w="3644" w:type="pct"/>
            <w:vAlign w:val="center"/>
          </w:tcPr>
          <w:p w14:paraId="684AAA3B" w14:textId="77777777" w:rsidR="007A466F" w:rsidRPr="0039293F" w:rsidRDefault="007A466F" w:rsidP="00F83C4F">
            <w:pPr>
              <w:pStyle w:val="Sous-titre"/>
              <w:rPr>
                <w:rFonts w:ascii="Arial" w:hAnsi="Arial" w:cs="Arial"/>
                <w:b/>
                <w:color w:val="auto"/>
              </w:rPr>
            </w:pPr>
            <w:r w:rsidRPr="0039293F">
              <w:rPr>
                <w:rFonts w:ascii="Arial" w:hAnsi="Arial" w:cs="Arial"/>
                <w:b/>
                <w:i w:val="0"/>
                <w:color w:val="auto"/>
              </w:rPr>
              <w:t xml:space="preserve">1. </w:t>
            </w:r>
            <w:r>
              <w:rPr>
                <w:rFonts w:ascii="Arial" w:hAnsi="Arial" w:cs="Arial"/>
                <w:b/>
                <w:i w:val="0"/>
                <w:color w:val="auto"/>
              </w:rPr>
              <w:t>COMPTABILITE</w:t>
            </w:r>
          </w:p>
        </w:tc>
        <w:tc>
          <w:tcPr>
            <w:tcW w:w="452" w:type="pct"/>
            <w:vAlign w:val="center"/>
          </w:tcPr>
          <w:p w14:paraId="13719059"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06BB63ED" w14:textId="77777777" w:rsidR="007A466F" w:rsidRPr="0039293F" w:rsidRDefault="007A466F" w:rsidP="00F83C4F">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5DF53A69" w14:textId="77777777" w:rsidR="007A466F" w:rsidRPr="0039293F" w:rsidRDefault="007A466F" w:rsidP="00F83C4F">
            <w:pPr>
              <w:jc w:val="center"/>
              <w:rPr>
                <w:rFonts w:ascii="Arial" w:hAnsi="Arial" w:cs="Arial"/>
                <w:b/>
                <w:sz w:val="16"/>
                <w:szCs w:val="24"/>
              </w:rPr>
            </w:pPr>
            <w:r>
              <w:rPr>
                <w:rFonts w:ascii="Arial" w:hAnsi="Arial" w:cs="Arial"/>
                <w:b/>
                <w:sz w:val="14"/>
                <w:szCs w:val="22"/>
              </w:rPr>
              <w:t>Périodicité</w:t>
            </w:r>
          </w:p>
        </w:tc>
      </w:tr>
      <w:tr w:rsidR="007A466F" w:rsidRPr="00561995" w14:paraId="5BC99D01" w14:textId="77777777" w:rsidTr="00F83C4F">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4CDB0004" w14:textId="2E6985B7" w:rsidR="007A466F" w:rsidRPr="00236DA6"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Organisation de la comptabilité</w:t>
            </w:r>
          </w:p>
        </w:tc>
        <w:tc>
          <w:tcPr>
            <w:tcW w:w="452" w:type="pct"/>
            <w:vAlign w:val="center"/>
          </w:tcPr>
          <w:p w14:paraId="089C7C83"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616602"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11935251"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86BF7CD"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991650" w14:textId="13C284A0"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du fichier des immobilisations et amortissements</w:t>
            </w:r>
          </w:p>
        </w:tc>
        <w:tc>
          <w:tcPr>
            <w:tcW w:w="452" w:type="pct"/>
            <w:tcBorders>
              <w:bottom w:val="single" w:sz="4" w:space="0" w:color="FFFFFF" w:themeColor="background1"/>
            </w:tcBorders>
            <w:vAlign w:val="center"/>
          </w:tcPr>
          <w:p w14:paraId="6BF9EAE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6DB68D91" w14:textId="77777777" w:rsidR="007A466F" w:rsidRPr="00413E22" w:rsidRDefault="007A466F" w:rsidP="00F83C4F">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0F61DD1A"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6231BD2B" w14:textId="77777777" w:rsidTr="00F83C4F">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10E46A5" w14:textId="4DC93183" w:rsidR="007A466F" w:rsidRPr="00394E5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comptes clients et fournisseurs</w:t>
            </w:r>
          </w:p>
        </w:tc>
        <w:tc>
          <w:tcPr>
            <w:tcW w:w="452" w:type="pct"/>
            <w:vAlign w:val="center"/>
          </w:tcPr>
          <w:p w14:paraId="3BB8F33F"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58806B"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B435C1D"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04492D2B" w14:textId="77777777" w:rsidTr="00F83C4F">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2933058C" w14:textId="2976487F" w:rsidR="007A466F"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concourant aux écritures d’inventaire de fin d’exercice et enregistrement</w:t>
            </w:r>
          </w:p>
        </w:tc>
        <w:tc>
          <w:tcPr>
            <w:tcW w:w="452" w:type="pct"/>
            <w:vAlign w:val="center"/>
          </w:tcPr>
          <w:p w14:paraId="2568870E" w14:textId="77777777" w:rsidR="007A466F"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611EA98"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6861A022" w14:textId="77777777" w:rsidR="007A466F" w:rsidRPr="004700B4"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1C79DEC4" w14:textId="77777777" w:rsidTr="00F83C4F">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065684EB" w14:textId="3D274780" w:rsidR="007A466F" w:rsidRPr="0013478C"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par sondage des pièces justificatives</w:t>
            </w:r>
          </w:p>
        </w:tc>
        <w:tc>
          <w:tcPr>
            <w:tcW w:w="452" w:type="pct"/>
            <w:vAlign w:val="center"/>
          </w:tcPr>
          <w:p w14:paraId="4035EAFC" w14:textId="77777777" w:rsidR="007A466F" w:rsidRPr="00413E22" w:rsidRDefault="007A466F" w:rsidP="00F83C4F">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F84A78D"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4F1CBC8A" w14:textId="77777777" w:rsidR="007A466F" w:rsidRPr="00413E22" w:rsidRDefault="007A466F" w:rsidP="00F83C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3793B10D" w14:textId="77777777" w:rsidTr="00F83C4F">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0A63B682" w14:textId="5D1D4BA4" w:rsidR="007A466F" w:rsidRPr="00065003"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Justification des soldes des principaux comptes</w:t>
            </w:r>
          </w:p>
        </w:tc>
        <w:tc>
          <w:tcPr>
            <w:tcW w:w="452" w:type="pct"/>
          </w:tcPr>
          <w:p w14:paraId="2E5D60A2" w14:textId="77777777" w:rsidR="007A466F" w:rsidRPr="00413E22" w:rsidRDefault="007A466F" w:rsidP="00F83C4F">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F5104A9"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722CB11E" w14:textId="77777777" w:rsidR="007A466F" w:rsidRPr="007F69F6" w:rsidRDefault="007A466F" w:rsidP="00F83C4F">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23CC5697" w14:textId="77777777" w:rsidTr="00D4173B">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37FC21F4" w14:textId="419D3432" w:rsidR="00D4173B" w:rsidRPr="00413E22"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Participation à l’établissement des comptes annuels (bilan, compte de résultat et annexe comptable)</w:t>
            </w:r>
            <w:r w:rsidRPr="00413E22">
              <w:rPr>
                <w:rFonts w:ascii="Arial" w:hAnsi="Arial" w:cs="Arial"/>
                <w:color w:val="787878"/>
                <w:sz w:val="22"/>
                <w:szCs w:val="22"/>
              </w:rPr>
              <w:t> </w:t>
            </w:r>
          </w:p>
        </w:tc>
        <w:tc>
          <w:tcPr>
            <w:tcW w:w="452" w:type="pct"/>
            <w:vAlign w:val="center"/>
          </w:tcPr>
          <w:p w14:paraId="5EAF6C80" w14:textId="1FB14183" w:rsidR="00D4173B" w:rsidRPr="00413E22"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AE242B2"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25255220" w14:textId="034448F1" w:rsidR="00D4173B" w:rsidRPr="007F69F6"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A466F" w:rsidRPr="00561995" w14:paraId="27042F20" w14:textId="77777777" w:rsidTr="00D4173B">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7122A4D6" w14:textId="1EFB7AD7" w:rsidR="007A466F" w:rsidRPr="00413E22" w:rsidRDefault="007A466F" w:rsidP="00F83C4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légaux comptables, appréciation de la régularité en la forme de la comptabilité, contrôle par sondage des enregistrements comptables</w:t>
            </w:r>
          </w:p>
        </w:tc>
        <w:tc>
          <w:tcPr>
            <w:tcW w:w="452" w:type="pct"/>
            <w:vAlign w:val="center"/>
          </w:tcPr>
          <w:p w14:paraId="591A989B" w14:textId="77777777" w:rsidR="007A466F" w:rsidRPr="00413E22" w:rsidRDefault="007A466F"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C5D5DAE" w14:textId="77777777" w:rsidR="007A466F" w:rsidRPr="00413E22" w:rsidRDefault="007A466F" w:rsidP="00F83C4F">
            <w:pPr>
              <w:jc w:val="center"/>
              <w:rPr>
                <w:rFonts w:ascii="Arial" w:hAnsi="Arial" w:cs="Arial"/>
                <w:color w:val="787878"/>
                <w:sz w:val="22"/>
                <w:szCs w:val="22"/>
              </w:rPr>
            </w:pPr>
          </w:p>
        </w:tc>
        <w:tc>
          <w:tcPr>
            <w:tcW w:w="452" w:type="pct"/>
            <w:vAlign w:val="center"/>
          </w:tcPr>
          <w:p w14:paraId="54DFC137" w14:textId="77777777" w:rsidR="007A466F" w:rsidRPr="007F69F6" w:rsidRDefault="007A466F" w:rsidP="00F83C4F">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433F80E5" w14:textId="77777777" w:rsidTr="009F4FC2">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E41F46A" w14:textId="3892099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w:t>
            </w:r>
          </w:p>
        </w:tc>
        <w:tc>
          <w:tcPr>
            <w:tcW w:w="452" w:type="pct"/>
            <w:vAlign w:val="center"/>
          </w:tcPr>
          <w:p w14:paraId="334A649E" w14:textId="152882D8"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02E0A2"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1707B86" w14:textId="4E306558"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3A2545C" w14:textId="77777777" w:rsidTr="00A02D29">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B189C33" w14:textId="10C6518A"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p>
        </w:tc>
        <w:tc>
          <w:tcPr>
            <w:tcW w:w="452" w:type="pct"/>
            <w:vAlign w:val="center"/>
          </w:tcPr>
          <w:p w14:paraId="7A2D3C92" w14:textId="471E0344"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479AA8C"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A9079ED" w14:textId="65703386"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3517588" w14:textId="77777777" w:rsidTr="004B1E65">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558434C" w14:textId="326E01BF"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vAlign w:val="center"/>
          </w:tcPr>
          <w:p w14:paraId="761A7B45" w14:textId="2EB1D9A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F7FCE6"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74AE070D" w14:textId="7405AC37"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4D6B3687" w14:textId="77777777" w:rsidTr="00F83C4F">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690B7CA" w14:textId="77777777" w:rsidR="00D4173B" w:rsidRPr="00413E22"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58E7A011" w14:textId="77777777" w:rsidR="00D4173B" w:rsidRPr="00413E22"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8F4844B"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6783FC19" w14:textId="77777777" w:rsidR="00D4173B" w:rsidRPr="007F69F6"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370E039E" w14:textId="77777777" w:rsidTr="00F965F1">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2B80DACF" w14:textId="656784D4"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comptables</w:t>
            </w:r>
          </w:p>
        </w:tc>
        <w:tc>
          <w:tcPr>
            <w:tcW w:w="452" w:type="pct"/>
            <w:vAlign w:val="center"/>
          </w:tcPr>
          <w:p w14:paraId="09570C2C" w14:textId="103811A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B7AA6B5"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5B5A6CD5" w14:textId="520A4DDF"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4B8FBC3B" w14:textId="77777777" w:rsidTr="00A75AC0">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371092DB" w14:textId="495BC8E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Enregistrement de la comptabilité en comptabilité de trésorerie</w:t>
            </w:r>
          </w:p>
        </w:tc>
        <w:tc>
          <w:tcPr>
            <w:tcW w:w="452" w:type="pct"/>
            <w:vAlign w:val="center"/>
          </w:tcPr>
          <w:p w14:paraId="11DEABA9" w14:textId="3EEACE5A"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66C2C8A"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1EF5822D" w14:textId="50FB2E7B"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4CEFBF05" w14:textId="77777777" w:rsidTr="00F81CE0">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1F7237DB" w14:textId="48F99EB5"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états de rapprochements bancaires</w:t>
            </w:r>
          </w:p>
        </w:tc>
        <w:tc>
          <w:tcPr>
            <w:tcW w:w="452" w:type="pct"/>
            <w:vAlign w:val="center"/>
          </w:tcPr>
          <w:p w14:paraId="7BD5A1C0" w14:textId="62B9FED8"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4DAB30BF"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B79DBBD" w14:textId="14728BCC"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A5E4C64" w14:textId="77777777" w:rsidTr="00A849DB">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0C4D31B" w14:textId="21453ECF"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Saisie des opérations de caisse</w:t>
            </w:r>
          </w:p>
        </w:tc>
        <w:tc>
          <w:tcPr>
            <w:tcW w:w="452" w:type="pct"/>
            <w:vAlign w:val="center"/>
          </w:tcPr>
          <w:p w14:paraId="79E39F00" w14:textId="25E8A8C3" w:rsidR="00D4173B" w:rsidRPr="00211C10"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C57CE4B" w14:textId="77777777" w:rsidR="00D4173B" w:rsidRPr="00413E22" w:rsidRDefault="00D4173B" w:rsidP="00D4173B">
            <w:pPr>
              <w:jc w:val="center"/>
              <w:rPr>
                <w:rFonts w:ascii="Arial" w:hAnsi="Arial" w:cs="Arial"/>
                <w:color w:val="787878"/>
                <w:sz w:val="22"/>
                <w:szCs w:val="22"/>
              </w:rPr>
            </w:pPr>
          </w:p>
        </w:tc>
        <w:tc>
          <w:tcPr>
            <w:tcW w:w="452" w:type="pct"/>
            <w:vAlign w:val="center"/>
          </w:tcPr>
          <w:p w14:paraId="3F91E07F" w14:textId="699EF98F" w:rsidR="00D4173B" w:rsidRDefault="00D4173B" w:rsidP="00D4173B">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4173B" w:rsidRPr="00561995" w14:paraId="5A66BCE9" w14:textId="77777777" w:rsidTr="00F83C4F">
        <w:trPr>
          <w:cantSplit/>
          <w:trHeight w:val="550"/>
          <w:tblHeader/>
          <w:jc w:val="center"/>
        </w:trPr>
        <w:tc>
          <w:tcPr>
            <w:tcW w:w="3644" w:type="pct"/>
            <w:tcBorders>
              <w:top w:val="single" w:sz="4" w:space="0" w:color="FFFFFF" w:themeColor="background1"/>
            </w:tcBorders>
            <w:vAlign w:val="center"/>
          </w:tcPr>
          <w:p w14:paraId="4F40BDCE" w14:textId="77777777" w:rsidR="00D4173B" w:rsidRPr="00B94C60" w:rsidRDefault="00D4173B" w:rsidP="00D4173B">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1BE655A"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0042D530"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1EF93B5A" w14:textId="77777777" w:rsidR="00D4173B" w:rsidRPr="00413E22" w:rsidRDefault="00D4173B" w:rsidP="00D4173B">
            <w:pPr>
              <w:jc w:val="center"/>
              <w:rPr>
                <w:rFonts w:ascii="Arial" w:hAnsi="Arial" w:cs="Arial"/>
                <w:color w:val="787878"/>
                <w:sz w:val="22"/>
                <w:szCs w:val="22"/>
              </w:rPr>
            </w:pPr>
            <w:r w:rsidRPr="00420446">
              <w:rPr>
                <w:rFonts w:ascii="Arial" w:hAnsi="Arial" w:cs="Arial"/>
                <w:b/>
                <w:sz w:val="16"/>
                <w:szCs w:val="16"/>
              </w:rPr>
              <w:t>Périodicité</w:t>
            </w:r>
          </w:p>
        </w:tc>
      </w:tr>
      <w:tr w:rsidR="00D4173B" w:rsidRPr="00561995" w14:paraId="1186F1F1"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5A1490C"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177BFE3F"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AD562CC"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373BF085"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Suite clôture</w:t>
            </w:r>
          </w:p>
        </w:tc>
      </w:tr>
      <w:tr w:rsidR="00D4173B" w:rsidRPr="00561995" w14:paraId="1152ECD5" w14:textId="77777777" w:rsidTr="00F83C4F">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00FC52F1"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6B06975A"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E9538D"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70373757"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Sur demande</w:t>
            </w:r>
          </w:p>
        </w:tc>
      </w:tr>
      <w:tr w:rsidR="00D4173B" w:rsidRPr="00561995" w14:paraId="393EA1F4" w14:textId="77777777" w:rsidTr="00922835">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5547455" w14:textId="77777777"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03FFA943" w14:textId="77777777"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20D34A7"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4FA99ED1" w14:textId="77777777" w:rsidR="00D4173B" w:rsidRPr="004700B4" w:rsidRDefault="00D4173B" w:rsidP="00D4173B">
            <w:pPr>
              <w:jc w:val="center"/>
              <w:rPr>
                <w:rFonts w:ascii="Arial" w:hAnsi="Arial" w:cs="Arial"/>
                <w:i/>
                <w:iCs/>
                <w:color w:val="787878"/>
                <w:sz w:val="14"/>
                <w:szCs w:val="14"/>
              </w:rPr>
            </w:pPr>
            <w:r>
              <w:rPr>
                <w:rFonts w:ascii="Arial" w:hAnsi="Arial" w:cs="Arial"/>
                <w:i/>
                <w:iCs/>
                <w:color w:val="787878"/>
                <w:sz w:val="14"/>
                <w:szCs w:val="14"/>
              </w:rPr>
              <w:t>Suite clôture</w:t>
            </w:r>
          </w:p>
        </w:tc>
      </w:tr>
      <w:tr w:rsidR="00D4173B" w:rsidRPr="00561995" w14:paraId="1D922A9C" w14:textId="77777777" w:rsidTr="00516492">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80F65EA" w14:textId="0A58203C"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de résultat de fin d’exercice</w:t>
            </w:r>
          </w:p>
        </w:tc>
        <w:tc>
          <w:tcPr>
            <w:tcW w:w="452" w:type="pct"/>
          </w:tcPr>
          <w:p w14:paraId="01C5C942" w14:textId="7018ED9A" w:rsidR="00D4173B"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BC69736"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2CA3A8DE" w14:textId="07600E6E"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08262893" w14:textId="77777777" w:rsidTr="00D4173B">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FE5DB46" w14:textId="63D917FE"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déclarations d’échanges de biens (DEB) et de services (DES)</w:t>
            </w:r>
          </w:p>
        </w:tc>
        <w:tc>
          <w:tcPr>
            <w:tcW w:w="452" w:type="pct"/>
            <w:vAlign w:val="center"/>
          </w:tcPr>
          <w:p w14:paraId="2019D69C" w14:textId="7369B202" w:rsidR="00D4173B" w:rsidRDefault="00D4173B" w:rsidP="00D4173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A4AF1C5"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4829D6E7" w14:textId="38DEF834"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A la clôture</w:t>
            </w:r>
          </w:p>
        </w:tc>
      </w:tr>
      <w:tr w:rsidR="00D4173B" w:rsidRPr="00561995" w14:paraId="062A7E1F" w14:textId="77777777" w:rsidTr="00F83C4F">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236CD4F" w14:textId="5FBA287B" w:rsidR="00D4173B" w:rsidRDefault="00D4173B" w:rsidP="00D4173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4B6F24AB" w14:textId="218821D3" w:rsidR="00D4173B" w:rsidRDefault="00D4173B" w:rsidP="00D4173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1DE8D37" w14:textId="77777777" w:rsidR="00D4173B" w:rsidRPr="00464083" w:rsidRDefault="00D4173B" w:rsidP="00D4173B">
            <w:pPr>
              <w:jc w:val="center"/>
              <w:rPr>
                <w:rFonts w:ascii="Arial" w:hAnsi="Arial" w:cs="Arial"/>
                <w:i/>
                <w:iCs/>
                <w:color w:val="787878"/>
                <w:sz w:val="22"/>
                <w:szCs w:val="22"/>
              </w:rPr>
            </w:pPr>
          </w:p>
        </w:tc>
        <w:tc>
          <w:tcPr>
            <w:tcW w:w="452" w:type="pct"/>
            <w:vAlign w:val="center"/>
          </w:tcPr>
          <w:p w14:paraId="51DC2955" w14:textId="7E865173" w:rsidR="00D4173B" w:rsidRDefault="00D4173B" w:rsidP="00D4173B">
            <w:pPr>
              <w:jc w:val="center"/>
              <w:rPr>
                <w:rFonts w:ascii="Arial" w:hAnsi="Arial" w:cs="Arial"/>
                <w:i/>
                <w:iCs/>
                <w:color w:val="787878"/>
                <w:sz w:val="14"/>
                <w:szCs w:val="14"/>
              </w:rPr>
            </w:pPr>
            <w:r>
              <w:rPr>
                <w:rFonts w:ascii="Arial" w:hAnsi="Arial" w:cs="Arial"/>
                <w:i/>
                <w:iCs/>
                <w:color w:val="787878"/>
                <w:sz w:val="14"/>
                <w:szCs w:val="14"/>
              </w:rPr>
              <w:t>Sur demande</w:t>
            </w:r>
          </w:p>
        </w:tc>
      </w:tr>
    </w:tbl>
    <w:p w14:paraId="687743CA" w14:textId="4FEF0769" w:rsidR="00A458B1" w:rsidRPr="00083E9A" w:rsidRDefault="00083E9A" w:rsidP="00831475">
      <w:pPr>
        <w:rPr>
          <w:i/>
          <w:iCs/>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r w:rsidR="00462C4B">
        <w:rPr>
          <w:i/>
          <w:iCs/>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0DFDBE0C"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9B7301">
        <w:rPr>
          <w:rFonts w:ascii="Arial" w:hAnsi="Arial" w:cs="Arial"/>
          <w:sz w:val="22"/>
          <w:szCs w:val="22"/>
        </w:rPr>
        <w:t xml:space="preserve"> </w:t>
      </w:r>
      <w:sdt>
        <w:sdtPr>
          <w:rPr>
            <w:rFonts w:ascii="Arial" w:hAnsi="Arial" w:cs="Arial"/>
            <w:sz w:val="22"/>
            <w:szCs w:val="22"/>
          </w:rPr>
          <w:alias w:val="Ville de signature"/>
          <w:tag w:val="Ville de signature"/>
          <w:id w:val="1770734072"/>
          <w:placeholder>
            <w:docPart w:val="DefaultPlaceholder_-1854013440"/>
          </w:placeholder>
          <w:showingPlcHdr/>
          <w15:color w:val="FF0000"/>
        </w:sdtPr>
        <w:sdtContent>
          <w:r w:rsidR="009B7301" w:rsidRPr="003A3D5F">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29CCC9FD"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0A191A">
        <w:rPr>
          <w:rFonts w:ascii="Arial" w:hAnsi="Arial" w:cs="Arial"/>
          <w:noProof/>
          <w:sz w:val="22"/>
          <w:szCs w:val="22"/>
        </w:rPr>
        <w:t>15/06/2026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43F4FE39"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003861778"/>
                <w:placeholder>
                  <w:docPart w:val="026A400DB68844FEB16FA257B96A3969"/>
                </w:placeholder>
                <w:showingPlcHdr/>
                <w15:color w:val="FF0000"/>
                <w:comboBox>
                  <w:listItem w:displayText="Thierry BOZZOLA" w:value="Thierry BOZZOLA"/>
                  <w:listItem w:displayText="Julien LESNES" w:value="Julien LESNES"/>
                </w:comboBox>
              </w:sdtPr>
              <w:sdtContent>
                <w:r w:rsidR="00177507"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D3BB4823E39C4C158AA1DD0D064B8929"/>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F53B5" w14:textId="77777777" w:rsidR="00D72E09" w:rsidRDefault="00D72E09" w:rsidP="00BD54F5">
      <w:r>
        <w:separator/>
      </w:r>
    </w:p>
  </w:endnote>
  <w:endnote w:type="continuationSeparator" w:id="0">
    <w:p w14:paraId="6A409C61" w14:textId="77777777" w:rsidR="00D72E09" w:rsidRDefault="00D72E09"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0" w:name="_Hlk188197472"/>
    <w:bookmarkStart w:id="11" w:name="_Hlk188197473"/>
    <w:bookmarkStart w:id="12" w:name="_Hlk188197493"/>
    <w:bookmarkStart w:id="13"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0"/>
    <w:bookmarkEnd w:id="11"/>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9D70" w14:textId="77777777" w:rsidR="00D72E09" w:rsidRDefault="00D72E09" w:rsidP="00BD54F5">
      <w:r>
        <w:separator/>
      </w:r>
    </w:p>
  </w:footnote>
  <w:footnote w:type="continuationSeparator" w:id="0">
    <w:p w14:paraId="431D11CB" w14:textId="77777777" w:rsidR="00D72E09" w:rsidRDefault="00D72E09"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3C6C"/>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6EBC"/>
    <w:rsid w:val="0008700D"/>
    <w:rsid w:val="000900E1"/>
    <w:rsid w:val="000909A9"/>
    <w:rsid w:val="00091211"/>
    <w:rsid w:val="00094A62"/>
    <w:rsid w:val="00095A62"/>
    <w:rsid w:val="00095BC8"/>
    <w:rsid w:val="00096372"/>
    <w:rsid w:val="0009750F"/>
    <w:rsid w:val="000978BC"/>
    <w:rsid w:val="00097C50"/>
    <w:rsid w:val="000A0BE4"/>
    <w:rsid w:val="000A191A"/>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77507"/>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97DEC"/>
    <w:rsid w:val="002A1031"/>
    <w:rsid w:val="002A269E"/>
    <w:rsid w:val="002A349B"/>
    <w:rsid w:val="002A54C3"/>
    <w:rsid w:val="002A651B"/>
    <w:rsid w:val="002B0422"/>
    <w:rsid w:val="002B4ACE"/>
    <w:rsid w:val="002B5698"/>
    <w:rsid w:val="002B5E33"/>
    <w:rsid w:val="002B6D2F"/>
    <w:rsid w:val="002C0E14"/>
    <w:rsid w:val="002C14A2"/>
    <w:rsid w:val="002C1C34"/>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3715E"/>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90DEB"/>
    <w:rsid w:val="0039293F"/>
    <w:rsid w:val="00393426"/>
    <w:rsid w:val="0039362B"/>
    <w:rsid w:val="003941E3"/>
    <w:rsid w:val="00394E52"/>
    <w:rsid w:val="003959AE"/>
    <w:rsid w:val="003A067A"/>
    <w:rsid w:val="003A27C6"/>
    <w:rsid w:val="003A35D9"/>
    <w:rsid w:val="003A4866"/>
    <w:rsid w:val="003A5582"/>
    <w:rsid w:val="003B0EAC"/>
    <w:rsid w:val="003B1439"/>
    <w:rsid w:val="003B19F2"/>
    <w:rsid w:val="003B2231"/>
    <w:rsid w:val="003B54FE"/>
    <w:rsid w:val="003B776B"/>
    <w:rsid w:val="003C2BB3"/>
    <w:rsid w:val="003C39EF"/>
    <w:rsid w:val="003C3EBA"/>
    <w:rsid w:val="003C4821"/>
    <w:rsid w:val="003C4A76"/>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51C1"/>
    <w:rsid w:val="004E6718"/>
    <w:rsid w:val="004F19FD"/>
    <w:rsid w:val="004F20B6"/>
    <w:rsid w:val="004F22F6"/>
    <w:rsid w:val="004F3693"/>
    <w:rsid w:val="004F3E48"/>
    <w:rsid w:val="004F5976"/>
    <w:rsid w:val="004F69F3"/>
    <w:rsid w:val="004F74AD"/>
    <w:rsid w:val="00500318"/>
    <w:rsid w:val="00500D6C"/>
    <w:rsid w:val="005020BA"/>
    <w:rsid w:val="0050509E"/>
    <w:rsid w:val="0050596A"/>
    <w:rsid w:val="0050646C"/>
    <w:rsid w:val="00507A62"/>
    <w:rsid w:val="00507F9A"/>
    <w:rsid w:val="005102B9"/>
    <w:rsid w:val="0051177E"/>
    <w:rsid w:val="00515948"/>
    <w:rsid w:val="0051597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E6A"/>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6CF0"/>
    <w:rsid w:val="006106E6"/>
    <w:rsid w:val="00611386"/>
    <w:rsid w:val="006128B3"/>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6A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147F"/>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7B0B"/>
    <w:rsid w:val="007623D3"/>
    <w:rsid w:val="0076257C"/>
    <w:rsid w:val="00764836"/>
    <w:rsid w:val="00765119"/>
    <w:rsid w:val="007653FA"/>
    <w:rsid w:val="0076619D"/>
    <w:rsid w:val="007729DE"/>
    <w:rsid w:val="00772C8E"/>
    <w:rsid w:val="0077300D"/>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66F"/>
    <w:rsid w:val="007A500D"/>
    <w:rsid w:val="007A6226"/>
    <w:rsid w:val="007B02C0"/>
    <w:rsid w:val="007B11A0"/>
    <w:rsid w:val="007B161B"/>
    <w:rsid w:val="007B4103"/>
    <w:rsid w:val="007B6AFA"/>
    <w:rsid w:val="007B767A"/>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4DA0"/>
    <w:rsid w:val="007F0F73"/>
    <w:rsid w:val="007F114C"/>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6FA"/>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317C"/>
    <w:rsid w:val="008631ED"/>
    <w:rsid w:val="0086357D"/>
    <w:rsid w:val="00864D31"/>
    <w:rsid w:val="008662CA"/>
    <w:rsid w:val="0086713A"/>
    <w:rsid w:val="008677F7"/>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7301"/>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49A"/>
    <w:rsid w:val="00B21664"/>
    <w:rsid w:val="00B24CB9"/>
    <w:rsid w:val="00B2596F"/>
    <w:rsid w:val="00B25AEA"/>
    <w:rsid w:val="00B27AA5"/>
    <w:rsid w:val="00B32540"/>
    <w:rsid w:val="00B3481C"/>
    <w:rsid w:val="00B3484E"/>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C0649"/>
    <w:rsid w:val="00BC195C"/>
    <w:rsid w:val="00BC29D8"/>
    <w:rsid w:val="00BC3B7F"/>
    <w:rsid w:val="00BD3226"/>
    <w:rsid w:val="00BD339F"/>
    <w:rsid w:val="00BD40FF"/>
    <w:rsid w:val="00BD5163"/>
    <w:rsid w:val="00BD54F5"/>
    <w:rsid w:val="00BD5761"/>
    <w:rsid w:val="00BD58AF"/>
    <w:rsid w:val="00BD5B78"/>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33E"/>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AF1"/>
    <w:rsid w:val="00CD2AE1"/>
    <w:rsid w:val="00CD2D33"/>
    <w:rsid w:val="00CE04D6"/>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207A7"/>
    <w:rsid w:val="00D2175E"/>
    <w:rsid w:val="00D21A4E"/>
    <w:rsid w:val="00D24757"/>
    <w:rsid w:val="00D31160"/>
    <w:rsid w:val="00D31D06"/>
    <w:rsid w:val="00D321C6"/>
    <w:rsid w:val="00D3475B"/>
    <w:rsid w:val="00D36DCE"/>
    <w:rsid w:val="00D375C6"/>
    <w:rsid w:val="00D412B2"/>
    <w:rsid w:val="00D4173B"/>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C0B"/>
    <w:rsid w:val="00D61EE1"/>
    <w:rsid w:val="00D6410C"/>
    <w:rsid w:val="00D645E7"/>
    <w:rsid w:val="00D661A2"/>
    <w:rsid w:val="00D71123"/>
    <w:rsid w:val="00D72CC7"/>
    <w:rsid w:val="00D72E09"/>
    <w:rsid w:val="00D737A7"/>
    <w:rsid w:val="00D75EDC"/>
    <w:rsid w:val="00D811F0"/>
    <w:rsid w:val="00D829BD"/>
    <w:rsid w:val="00D8438E"/>
    <w:rsid w:val="00D868C8"/>
    <w:rsid w:val="00D86AA0"/>
    <w:rsid w:val="00D904A2"/>
    <w:rsid w:val="00D909FA"/>
    <w:rsid w:val="00D913C3"/>
    <w:rsid w:val="00D91E5F"/>
    <w:rsid w:val="00D93A27"/>
    <w:rsid w:val="00D94B0D"/>
    <w:rsid w:val="00D94D5D"/>
    <w:rsid w:val="00D969DA"/>
    <w:rsid w:val="00DA2B3C"/>
    <w:rsid w:val="00DB19AE"/>
    <w:rsid w:val="00DB3083"/>
    <w:rsid w:val="00DB5494"/>
    <w:rsid w:val="00DB7059"/>
    <w:rsid w:val="00DC185E"/>
    <w:rsid w:val="00DC2F58"/>
    <w:rsid w:val="00DC4EFC"/>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B38"/>
    <w:rsid w:val="00EE1EAE"/>
    <w:rsid w:val="00EE3ECA"/>
    <w:rsid w:val="00EE7D02"/>
    <w:rsid w:val="00EF24CD"/>
    <w:rsid w:val="00EF3012"/>
    <w:rsid w:val="00EF4C44"/>
    <w:rsid w:val="00EF6660"/>
    <w:rsid w:val="00EF73B8"/>
    <w:rsid w:val="00EF74F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63EE"/>
    <w:rsid w:val="00F57439"/>
    <w:rsid w:val="00F60017"/>
    <w:rsid w:val="00F6021D"/>
    <w:rsid w:val="00F65F5F"/>
    <w:rsid w:val="00F66E04"/>
    <w:rsid w:val="00F74247"/>
    <w:rsid w:val="00F7514F"/>
    <w:rsid w:val="00F77E4A"/>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3936"/>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11691646D14D7EBDFAE35E547221E9"/>
        <w:category>
          <w:name w:val="Général"/>
          <w:gallery w:val="placeholder"/>
        </w:category>
        <w:types>
          <w:type w:val="bbPlcHdr"/>
        </w:types>
        <w:behaviors>
          <w:behavior w:val="content"/>
        </w:behaviors>
        <w:guid w:val="{89C49AE3-C39B-4998-AA1C-7DF1D631856A}"/>
      </w:docPartPr>
      <w:docPartBody>
        <w:p w:rsidR="00F4661C" w:rsidRDefault="00F4661C" w:rsidP="00F4661C">
          <w:pPr>
            <w:pStyle w:val="EB11691646D14D7EBDFAE35E547221E9"/>
          </w:pPr>
          <w:r w:rsidRPr="000C56B0">
            <w:rPr>
              <w:rStyle w:val="Textedelespacerserv"/>
            </w:rPr>
            <w:t>Cliquez ou appuyez ici pour entrer du texte.</w:t>
          </w:r>
        </w:p>
      </w:docPartBody>
    </w:docPart>
    <w:docPart>
      <w:docPartPr>
        <w:name w:val="BE3FAF4039F240F492A3B433DA6E573E"/>
        <w:category>
          <w:name w:val="Général"/>
          <w:gallery w:val="placeholder"/>
        </w:category>
        <w:types>
          <w:type w:val="bbPlcHdr"/>
        </w:types>
        <w:behaviors>
          <w:behavior w:val="content"/>
        </w:behaviors>
        <w:guid w:val="{460E8907-E11D-4B40-973E-99808A49B4BE}"/>
      </w:docPartPr>
      <w:docPartBody>
        <w:p w:rsidR="00F4661C" w:rsidRDefault="00F4661C" w:rsidP="00F4661C">
          <w:pPr>
            <w:pStyle w:val="BE3FAF4039F240F492A3B433DA6E573E"/>
          </w:pPr>
          <w:r w:rsidRPr="000C56B0">
            <w:rPr>
              <w:rStyle w:val="Textedelespacerserv"/>
            </w:rPr>
            <w:t>Cliquez ou appuyez ici pour entrer du texte.</w:t>
          </w:r>
        </w:p>
      </w:docPartBody>
    </w:docPart>
    <w:docPart>
      <w:docPartPr>
        <w:name w:val="5E9CC31521A540AD98AD1250FBD5DD7C"/>
        <w:category>
          <w:name w:val="Général"/>
          <w:gallery w:val="placeholder"/>
        </w:category>
        <w:types>
          <w:type w:val="bbPlcHdr"/>
        </w:types>
        <w:behaviors>
          <w:behavior w:val="content"/>
        </w:behaviors>
        <w:guid w:val="{379C3DC6-A3B3-4C8A-BFC3-3EF45148E543}"/>
      </w:docPartPr>
      <w:docPartBody>
        <w:p w:rsidR="00F4661C" w:rsidRDefault="00F4661C" w:rsidP="00F4661C">
          <w:pPr>
            <w:pStyle w:val="5E9CC31521A540AD98AD1250FBD5DD7C"/>
          </w:pPr>
          <w:r w:rsidRPr="000C56B0">
            <w:rPr>
              <w:rStyle w:val="Textedelespacerserv"/>
            </w:rPr>
            <w:t>Cliquez ou appuyez ici pour entrer du texte.</w:t>
          </w:r>
        </w:p>
      </w:docPartBody>
    </w:docPart>
    <w:docPart>
      <w:docPartPr>
        <w:name w:val="B8C5731A4D754B79860569910AD0E44D"/>
        <w:category>
          <w:name w:val="Général"/>
          <w:gallery w:val="placeholder"/>
        </w:category>
        <w:types>
          <w:type w:val="bbPlcHdr"/>
        </w:types>
        <w:behaviors>
          <w:behavior w:val="content"/>
        </w:behaviors>
        <w:guid w:val="{A8E95FC6-370E-4147-8BAA-5666710A14E9}"/>
      </w:docPartPr>
      <w:docPartBody>
        <w:p w:rsidR="00F4661C" w:rsidRDefault="00F4661C" w:rsidP="00F4661C">
          <w:pPr>
            <w:pStyle w:val="B8C5731A4D754B79860569910AD0E44D"/>
          </w:pPr>
          <w:r w:rsidRPr="000C56B0">
            <w:rPr>
              <w:rStyle w:val="Textedelespacerserv"/>
            </w:rPr>
            <w:t>Cliquez ou appuyez ici pour entrer du texte.</w:t>
          </w:r>
        </w:p>
      </w:docPartBody>
    </w:docPart>
    <w:docPart>
      <w:docPartPr>
        <w:name w:val="B2898B082A98447CAFD81036E7E2AD47"/>
        <w:category>
          <w:name w:val="Général"/>
          <w:gallery w:val="placeholder"/>
        </w:category>
        <w:types>
          <w:type w:val="bbPlcHdr"/>
        </w:types>
        <w:behaviors>
          <w:behavior w:val="content"/>
        </w:behaviors>
        <w:guid w:val="{1537B2AB-755D-436C-A7E9-26A5965502FE}"/>
      </w:docPartPr>
      <w:docPartBody>
        <w:p w:rsidR="00F4661C" w:rsidRDefault="00F4661C" w:rsidP="00F4661C">
          <w:pPr>
            <w:pStyle w:val="B2898B082A98447CAFD81036E7E2AD47"/>
          </w:pPr>
          <w:r w:rsidRPr="000C56B0">
            <w:rPr>
              <w:rStyle w:val="Textedelespacerserv"/>
            </w:rPr>
            <w:t>Cliquez ou appuyez ici pour entrer une date.</w:t>
          </w:r>
        </w:p>
      </w:docPartBody>
    </w:docPart>
    <w:docPart>
      <w:docPartPr>
        <w:name w:val="205CDEDCF41F4294B8A31EE0F18B8A49"/>
        <w:category>
          <w:name w:val="Général"/>
          <w:gallery w:val="placeholder"/>
        </w:category>
        <w:types>
          <w:type w:val="bbPlcHdr"/>
        </w:types>
        <w:behaviors>
          <w:behavior w:val="content"/>
        </w:behaviors>
        <w:guid w:val="{A5D9E135-9457-4B9B-80BD-778CE989C4FF}"/>
      </w:docPartPr>
      <w:docPartBody>
        <w:p w:rsidR="00F4661C" w:rsidRDefault="00F4661C" w:rsidP="00F4661C">
          <w:pPr>
            <w:pStyle w:val="205CDEDCF41F4294B8A31EE0F18B8A49"/>
          </w:pPr>
          <w:r w:rsidRPr="000C56B0">
            <w:rPr>
              <w:rStyle w:val="Textedelespacerserv"/>
            </w:rPr>
            <w:t>Cliquez ou appuyez ici pour entrer une date.</w:t>
          </w:r>
        </w:p>
      </w:docPartBody>
    </w:docPart>
    <w:docPart>
      <w:docPartPr>
        <w:name w:val="D477D17EC3274A01ADBC28A54B9198DA"/>
        <w:category>
          <w:name w:val="Général"/>
          <w:gallery w:val="placeholder"/>
        </w:category>
        <w:types>
          <w:type w:val="bbPlcHdr"/>
        </w:types>
        <w:behaviors>
          <w:behavior w:val="content"/>
        </w:behaviors>
        <w:guid w:val="{2C919A1E-4400-4AB8-96F3-E7AC80933DE9}"/>
      </w:docPartPr>
      <w:docPartBody>
        <w:p w:rsidR="00F4661C" w:rsidRDefault="00F4661C" w:rsidP="00F4661C">
          <w:pPr>
            <w:pStyle w:val="D477D17EC3274A01ADBC28A54B9198DA"/>
          </w:pPr>
          <w:r w:rsidRPr="000C56B0">
            <w:rPr>
              <w:rStyle w:val="Textedelespacerserv"/>
            </w:rPr>
            <w:t>Choisissez un élément.</w:t>
          </w:r>
        </w:p>
      </w:docPartBody>
    </w:docPart>
    <w:docPart>
      <w:docPartPr>
        <w:name w:val="AB83E1C395414C2BAD5BB8DD3D3B4628"/>
        <w:category>
          <w:name w:val="Général"/>
          <w:gallery w:val="placeholder"/>
        </w:category>
        <w:types>
          <w:type w:val="bbPlcHdr"/>
        </w:types>
        <w:behaviors>
          <w:behavior w:val="content"/>
        </w:behaviors>
        <w:guid w:val="{E3EDE4AF-3398-4F3A-B1BB-50D02246572A}"/>
      </w:docPartPr>
      <w:docPartBody>
        <w:p w:rsidR="00F4661C" w:rsidRDefault="00F4661C" w:rsidP="00F4661C">
          <w:pPr>
            <w:pStyle w:val="AB83E1C395414C2BAD5BB8DD3D3B4628"/>
          </w:pPr>
          <w:r w:rsidRPr="000C56B0">
            <w:rPr>
              <w:rStyle w:val="Textedelespacerserv"/>
            </w:rPr>
            <w:t>Choisissez un élément.</w:t>
          </w:r>
        </w:p>
      </w:docPartBody>
    </w:docPart>
    <w:docPart>
      <w:docPartPr>
        <w:name w:val="17068272FB2F4B9D9A72EBEE00920413"/>
        <w:category>
          <w:name w:val="Général"/>
          <w:gallery w:val="placeholder"/>
        </w:category>
        <w:types>
          <w:type w:val="bbPlcHdr"/>
        </w:types>
        <w:behaviors>
          <w:behavior w:val="content"/>
        </w:behaviors>
        <w:guid w:val="{11D038B1-221C-4143-A736-42BF46C8C616}"/>
      </w:docPartPr>
      <w:docPartBody>
        <w:p w:rsidR="00F4661C" w:rsidRDefault="00F4661C" w:rsidP="00F4661C">
          <w:pPr>
            <w:pStyle w:val="17068272FB2F4B9D9A72EBEE00920413"/>
          </w:pPr>
          <w:r w:rsidRPr="000C56B0">
            <w:rPr>
              <w:rStyle w:val="Textedelespacerserv"/>
            </w:rPr>
            <w:t>Cliquez ou appuyez ici pour entrer du texte.</w:t>
          </w:r>
        </w:p>
      </w:docPartBody>
    </w:docPart>
    <w:docPart>
      <w:docPartPr>
        <w:name w:val="5F2E6FE4EB964B31A9EA7C9626A2B2DF"/>
        <w:category>
          <w:name w:val="Général"/>
          <w:gallery w:val="placeholder"/>
        </w:category>
        <w:types>
          <w:type w:val="bbPlcHdr"/>
        </w:types>
        <w:behaviors>
          <w:behavior w:val="content"/>
        </w:behaviors>
        <w:guid w:val="{C833AE9B-9678-455C-A156-1EBDA4B9AD63}"/>
      </w:docPartPr>
      <w:docPartBody>
        <w:p w:rsidR="00F4661C" w:rsidRDefault="00F4661C" w:rsidP="00F4661C">
          <w:pPr>
            <w:pStyle w:val="5F2E6FE4EB964B31A9EA7C9626A2B2DF"/>
          </w:pPr>
          <w:r w:rsidRPr="000C56B0">
            <w:rPr>
              <w:rStyle w:val="Textedelespacerserv"/>
            </w:rPr>
            <w:t>Choisissez un élément.</w:t>
          </w:r>
        </w:p>
      </w:docPartBody>
    </w:docPart>
    <w:docPart>
      <w:docPartPr>
        <w:name w:val="7411E7A4420E452088A43A627654BB81"/>
        <w:category>
          <w:name w:val="Général"/>
          <w:gallery w:val="placeholder"/>
        </w:category>
        <w:types>
          <w:type w:val="bbPlcHdr"/>
        </w:types>
        <w:behaviors>
          <w:behavior w:val="content"/>
        </w:behaviors>
        <w:guid w:val="{A3C29A9A-6EAC-4BC0-9D3B-5EE35069D109}"/>
      </w:docPartPr>
      <w:docPartBody>
        <w:p w:rsidR="00F4661C" w:rsidRDefault="00F4661C" w:rsidP="00F4661C">
          <w:pPr>
            <w:pStyle w:val="7411E7A4420E452088A43A627654BB81"/>
          </w:pPr>
          <w:r w:rsidRPr="000C56B0">
            <w:rPr>
              <w:rStyle w:val="Textedelespacerserv"/>
            </w:rPr>
            <w:t>Choisissez un élément.</w:t>
          </w:r>
        </w:p>
      </w:docPartBody>
    </w:docPart>
    <w:docPart>
      <w:docPartPr>
        <w:name w:val="A82AAE76A8D94F6A90CBC6064C3BCB84"/>
        <w:category>
          <w:name w:val="Général"/>
          <w:gallery w:val="placeholder"/>
        </w:category>
        <w:types>
          <w:type w:val="bbPlcHdr"/>
        </w:types>
        <w:behaviors>
          <w:behavior w:val="content"/>
        </w:behaviors>
        <w:guid w:val="{519FE9FA-88A4-4DEA-89CF-75721769B9EC}"/>
      </w:docPartPr>
      <w:docPartBody>
        <w:p w:rsidR="00F4661C" w:rsidRDefault="00F4661C" w:rsidP="00F4661C">
          <w:pPr>
            <w:pStyle w:val="A82AAE76A8D94F6A90CBC6064C3BCB84"/>
          </w:pPr>
          <w:r w:rsidRPr="000C56B0">
            <w:rPr>
              <w:rStyle w:val="Textedelespacerserv"/>
            </w:rPr>
            <w:t>Cliquez ou appuyez ici pour entrer du texte.</w:t>
          </w:r>
        </w:p>
      </w:docPartBody>
    </w:docPart>
    <w:docPart>
      <w:docPartPr>
        <w:name w:val="6968CE6440EC491BA12176099D604518"/>
        <w:category>
          <w:name w:val="Général"/>
          <w:gallery w:val="placeholder"/>
        </w:category>
        <w:types>
          <w:type w:val="bbPlcHdr"/>
        </w:types>
        <w:behaviors>
          <w:behavior w:val="content"/>
        </w:behaviors>
        <w:guid w:val="{F7CCD0E9-3E8F-489E-9CD6-841AD2256118}"/>
      </w:docPartPr>
      <w:docPartBody>
        <w:p w:rsidR="00F4661C" w:rsidRDefault="00F4661C" w:rsidP="00F4661C">
          <w:pPr>
            <w:pStyle w:val="6968CE6440EC491BA12176099D604518"/>
          </w:pPr>
          <w:r w:rsidRPr="000C56B0">
            <w:rPr>
              <w:rStyle w:val="Textedelespacerserv"/>
            </w:rPr>
            <w:t>Choisissez un élément.</w:t>
          </w:r>
        </w:p>
      </w:docPartBody>
    </w:docPart>
    <w:docPart>
      <w:docPartPr>
        <w:name w:val="8F4EDAC874BC420E9E3DEB64B36E9DAC"/>
        <w:category>
          <w:name w:val="Général"/>
          <w:gallery w:val="placeholder"/>
        </w:category>
        <w:types>
          <w:type w:val="bbPlcHdr"/>
        </w:types>
        <w:behaviors>
          <w:behavior w:val="content"/>
        </w:behaviors>
        <w:guid w:val="{89D1584C-CFAB-49CF-9431-DC6778CF0625}"/>
      </w:docPartPr>
      <w:docPartBody>
        <w:p w:rsidR="00F4661C" w:rsidRDefault="00F4661C" w:rsidP="00F4661C">
          <w:pPr>
            <w:pStyle w:val="8F4EDAC874BC420E9E3DEB64B36E9DAC"/>
          </w:pPr>
          <w:r w:rsidRPr="000C56B0">
            <w:rPr>
              <w:rStyle w:val="Textedelespacerserv"/>
            </w:rPr>
            <w:t>Cliquez ou appuyez ici pour entrer du texte.</w:t>
          </w:r>
        </w:p>
      </w:docPartBody>
    </w:docPart>
    <w:docPart>
      <w:docPartPr>
        <w:name w:val="026A400DB68844FEB16FA257B96A3969"/>
        <w:category>
          <w:name w:val="Général"/>
          <w:gallery w:val="placeholder"/>
        </w:category>
        <w:types>
          <w:type w:val="bbPlcHdr"/>
        </w:types>
        <w:behaviors>
          <w:behavior w:val="content"/>
        </w:behaviors>
        <w:guid w:val="{095D55BF-541A-4B34-B232-8F18236872A7}"/>
      </w:docPartPr>
      <w:docPartBody>
        <w:p w:rsidR="00F4661C" w:rsidRDefault="00F4661C" w:rsidP="00F4661C">
          <w:pPr>
            <w:pStyle w:val="026A400DB68844FEB16FA257B96A3969"/>
          </w:pPr>
          <w:r w:rsidRPr="000C56B0">
            <w:rPr>
              <w:rStyle w:val="Textedelespacerserv"/>
            </w:rPr>
            <w:t>Choisissez un élément.</w:t>
          </w:r>
        </w:p>
      </w:docPartBody>
    </w:docPart>
    <w:docPart>
      <w:docPartPr>
        <w:name w:val="D3BB4823E39C4C158AA1DD0D064B8929"/>
        <w:category>
          <w:name w:val="Général"/>
          <w:gallery w:val="placeholder"/>
        </w:category>
        <w:types>
          <w:type w:val="bbPlcHdr"/>
        </w:types>
        <w:behaviors>
          <w:behavior w:val="content"/>
        </w:behaviors>
        <w:guid w:val="{2A26183D-CDFD-4ED8-BA1C-94FE94D9A52C}"/>
      </w:docPartPr>
      <w:docPartBody>
        <w:p w:rsidR="00F4661C" w:rsidRDefault="00F4661C" w:rsidP="00F4661C">
          <w:pPr>
            <w:pStyle w:val="D3BB4823E39C4C158AA1DD0D064B8929"/>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5F5916AF-C2FB-444D-9BFD-DE4BEDC3F6EE}"/>
      </w:docPartPr>
      <w:docPartBody>
        <w:p w:rsidR="007905F7" w:rsidRDefault="007905F7">
          <w:r w:rsidRPr="003A3D5F">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D6EA97F9-862A-4DBA-9D08-6264E169C322}"/>
      </w:docPartPr>
      <w:docPartBody>
        <w:p w:rsidR="007905F7" w:rsidRDefault="007905F7">
          <w:r w:rsidRPr="003A3D5F">
            <w:rPr>
              <w:rStyle w:val="Textedelespacerserv"/>
            </w:rPr>
            <w:t>Choisissez un élément.</w:t>
          </w:r>
        </w:p>
      </w:docPartBody>
    </w:docPart>
    <w:docPart>
      <w:docPartPr>
        <w:name w:val="2B9D433F7B184B03974CD9BC81CD9221"/>
        <w:category>
          <w:name w:val="Général"/>
          <w:gallery w:val="placeholder"/>
        </w:category>
        <w:types>
          <w:type w:val="bbPlcHdr"/>
        </w:types>
        <w:behaviors>
          <w:behavior w:val="content"/>
        </w:behaviors>
        <w:guid w:val="{8DDA591C-51EA-4D4A-86FA-BF26B2DD7670}"/>
      </w:docPartPr>
      <w:docPartBody>
        <w:p w:rsidR="007905F7" w:rsidRDefault="007905F7" w:rsidP="007905F7">
          <w:pPr>
            <w:pStyle w:val="2B9D433F7B184B03974CD9BC81CD9221"/>
          </w:pPr>
          <w:r w:rsidRPr="000F48EA">
            <w:rPr>
              <w:rStyle w:val="Textedelespacerserv"/>
              <w:sz w:val="14"/>
              <w:szCs w:val="14"/>
            </w:rPr>
            <w:t>Cliquez ou appuyez ici pour entrer du texte.</w:t>
          </w:r>
        </w:p>
      </w:docPartBody>
    </w:docPart>
    <w:docPart>
      <w:docPartPr>
        <w:name w:val="9D88C726A12F483BAE11CEA9E89F6AC7"/>
        <w:category>
          <w:name w:val="Général"/>
          <w:gallery w:val="placeholder"/>
        </w:category>
        <w:types>
          <w:type w:val="bbPlcHdr"/>
        </w:types>
        <w:behaviors>
          <w:behavior w:val="content"/>
        </w:behaviors>
        <w:guid w:val="{F96950ED-AD00-4C23-A883-87F07AD8F994}"/>
      </w:docPartPr>
      <w:docPartBody>
        <w:p w:rsidR="007905F7" w:rsidRDefault="007905F7" w:rsidP="007905F7">
          <w:pPr>
            <w:pStyle w:val="9D88C726A12F483BAE11CEA9E89F6AC7"/>
          </w:pPr>
          <w:r w:rsidRPr="00C327E1">
            <w:rPr>
              <w:rStyle w:val="Textedelespacerserv"/>
              <w:sz w:val="14"/>
              <w:szCs w:val="14"/>
            </w:rPr>
            <w:t>Cliquez ou appuyez ici pour entrer du texte.</w:t>
          </w:r>
        </w:p>
      </w:docPartBody>
    </w:docPart>
    <w:docPart>
      <w:docPartPr>
        <w:name w:val="1C846F0D119E4D05BF9DF9016A871E7B"/>
        <w:category>
          <w:name w:val="Général"/>
          <w:gallery w:val="placeholder"/>
        </w:category>
        <w:types>
          <w:type w:val="bbPlcHdr"/>
        </w:types>
        <w:behaviors>
          <w:behavior w:val="content"/>
        </w:behaviors>
        <w:guid w:val="{5CB74F02-0AB2-441B-8743-1F653BFAFA62}"/>
      </w:docPartPr>
      <w:docPartBody>
        <w:p w:rsidR="007905F7" w:rsidRDefault="007905F7" w:rsidP="007905F7">
          <w:pPr>
            <w:pStyle w:val="1C846F0D119E4D05BF9DF9016A871E7B"/>
          </w:pPr>
          <w:r w:rsidRPr="00C327E1">
            <w:rPr>
              <w:rStyle w:val="Textedelespacerserv"/>
              <w:sz w:val="14"/>
              <w:szCs w:val="14"/>
            </w:rPr>
            <w:t>Cliquez ou appuyez ici pour entrer du texte.</w:t>
          </w:r>
        </w:p>
      </w:docPartBody>
    </w:docPart>
    <w:docPart>
      <w:docPartPr>
        <w:name w:val="55D9DB23667E4ECC902B1AE8922697A8"/>
        <w:category>
          <w:name w:val="Général"/>
          <w:gallery w:val="placeholder"/>
        </w:category>
        <w:types>
          <w:type w:val="bbPlcHdr"/>
        </w:types>
        <w:behaviors>
          <w:behavior w:val="content"/>
        </w:behaviors>
        <w:guid w:val="{C1381C2B-40CA-42E4-A7E8-9E6F6278E94F}"/>
      </w:docPartPr>
      <w:docPartBody>
        <w:p w:rsidR="007905F7" w:rsidRDefault="007905F7" w:rsidP="007905F7">
          <w:pPr>
            <w:pStyle w:val="55D9DB23667E4ECC902B1AE8922697A8"/>
          </w:pPr>
          <w:r w:rsidRPr="00C327E1">
            <w:rPr>
              <w:rStyle w:val="Textedelespacerserv"/>
              <w:sz w:val="14"/>
              <w:szCs w:val="14"/>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86EBC"/>
    <w:rsid w:val="000C35F3"/>
    <w:rsid w:val="00150C30"/>
    <w:rsid w:val="00153416"/>
    <w:rsid w:val="001C1206"/>
    <w:rsid w:val="001D1B61"/>
    <w:rsid w:val="004203DF"/>
    <w:rsid w:val="00437465"/>
    <w:rsid w:val="004F74AD"/>
    <w:rsid w:val="00557152"/>
    <w:rsid w:val="006128B3"/>
    <w:rsid w:val="006326AE"/>
    <w:rsid w:val="00700486"/>
    <w:rsid w:val="00764744"/>
    <w:rsid w:val="007905F7"/>
    <w:rsid w:val="007F114C"/>
    <w:rsid w:val="00840FBD"/>
    <w:rsid w:val="00885A86"/>
    <w:rsid w:val="008C53E8"/>
    <w:rsid w:val="00967F09"/>
    <w:rsid w:val="009D0903"/>
    <w:rsid w:val="00AF65CE"/>
    <w:rsid w:val="00C14E60"/>
    <w:rsid w:val="00D8501B"/>
    <w:rsid w:val="00D913C3"/>
    <w:rsid w:val="00E164BB"/>
    <w:rsid w:val="00EE75E9"/>
    <w:rsid w:val="00F4661C"/>
    <w:rsid w:val="00F563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905F7"/>
    <w:rPr>
      <w:color w:val="666666"/>
    </w:rPr>
  </w:style>
  <w:style w:type="paragraph" w:customStyle="1" w:styleId="EB11691646D14D7EBDFAE35E547221E9">
    <w:name w:val="EB11691646D14D7EBDFAE35E547221E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E3FAF4039F240F492A3B433DA6E573E">
    <w:name w:val="BE3FAF4039F240F492A3B433DA6E573E"/>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E9CC31521A540AD98AD1250FBD5DD7C">
    <w:name w:val="5E9CC31521A540AD98AD1250FBD5DD7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8C5731A4D754B79860569910AD0E44D">
    <w:name w:val="B8C5731A4D754B79860569910AD0E44D"/>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2898B082A98447CAFD81036E7E2AD47">
    <w:name w:val="B2898B082A98447CAFD81036E7E2AD47"/>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05CDEDCF41F4294B8A31EE0F18B8A49">
    <w:name w:val="205CDEDCF41F4294B8A31EE0F18B8A4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477D17EC3274A01ADBC28A54B9198DA">
    <w:name w:val="D477D17EC3274A01ADBC28A54B9198DA"/>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B83E1C395414C2BAD5BB8DD3D3B4628">
    <w:name w:val="AB83E1C395414C2BAD5BB8DD3D3B462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7068272FB2F4B9D9A72EBEE00920413">
    <w:name w:val="17068272FB2F4B9D9A72EBEE00920413"/>
    <w:rsid w:val="00F4661C"/>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F2E6FE4EB964B31A9EA7C9626A2B2DF">
    <w:name w:val="5F2E6FE4EB964B31A9EA7C9626A2B2DF"/>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7411E7A4420E452088A43A627654BB81">
    <w:name w:val="7411E7A4420E452088A43A627654BB81"/>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82AAE76A8D94F6A90CBC6064C3BCB84">
    <w:name w:val="A82AAE76A8D94F6A90CBC6064C3BCB84"/>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968CE6440EC491BA12176099D604518">
    <w:name w:val="6968CE6440EC491BA12176099D604518"/>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F4EDAC874BC420E9E3DEB64B36E9DAC">
    <w:name w:val="8F4EDAC874BC420E9E3DEB64B36E9DAC"/>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26A400DB68844FEB16FA257B96A3969">
    <w:name w:val="026A400DB68844FEB16FA257B96A396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3BB4823E39C4C158AA1DD0D064B8929">
    <w:name w:val="D3BB4823E39C4C158AA1DD0D064B8929"/>
    <w:rsid w:val="00F4661C"/>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B9D433F7B184B03974CD9BC81CD9221">
    <w:name w:val="2B9D433F7B184B03974CD9BC81CD9221"/>
    <w:rsid w:val="007905F7"/>
  </w:style>
  <w:style w:type="paragraph" w:customStyle="1" w:styleId="9D88C726A12F483BAE11CEA9E89F6AC7">
    <w:name w:val="9D88C726A12F483BAE11CEA9E89F6AC7"/>
    <w:rsid w:val="007905F7"/>
  </w:style>
  <w:style w:type="paragraph" w:customStyle="1" w:styleId="1C846F0D119E4D05BF9DF9016A871E7B">
    <w:name w:val="1C846F0D119E4D05BF9DF9016A871E7B"/>
    <w:rsid w:val="007905F7"/>
  </w:style>
  <w:style w:type="paragraph" w:customStyle="1" w:styleId="55D9DB23667E4ECC902B1AE8922697A8">
    <w:name w:val="55D9DB23667E4ECC902B1AE8922697A8"/>
    <w:rsid w:val="007905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425AB681-F773-442D-8FC0-4DA39AF6B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Modèle.dotx</Template>
  <TotalTime>548</TotalTime>
  <Pages>15</Pages>
  <Words>4436</Words>
  <Characters>24399</Characters>
  <Application>Microsoft Office Word</Application>
  <DocSecurity>0</DocSecurity>
  <Lines>203</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Sonia GHEZAL</cp:lastModifiedBy>
  <cp:revision>293</cp:revision>
  <cp:lastPrinted>2019-11-16T07:44:00Z</cp:lastPrinted>
  <dcterms:created xsi:type="dcterms:W3CDTF">2024-01-23T15:23:00Z</dcterms:created>
  <dcterms:modified xsi:type="dcterms:W3CDTF">2026-06-15T12:51:00Z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4181900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