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5DBDF781" w:rsidR="009968CA" w:rsidRPr="0035146B" w:rsidRDefault="006F7864" w:rsidP="00B6201E">
      <w:pPr>
        <w:pStyle w:val="Texte"/>
        <w:tabs>
          <w:tab w:val="left" w:pos="6495"/>
        </w:tabs>
        <w:rPr>
          <w:sz w:val="24"/>
        </w:rPr>
      </w:pPr>
      <w:r>
        <w:rPr>
          <w:noProof/>
          <w:sz w:val="24"/>
        </w:rPr>
        <w:drawing>
          <wp:anchor distT="0" distB="0" distL="114300" distR="114300" simplePos="0" relativeHeight="251659264" behindDoc="1" locked="0" layoutInCell="1" allowOverlap="1" wp14:anchorId="2F6B0F4C" wp14:editId="5BCCF265">
            <wp:simplePos x="0" y="0"/>
            <wp:positionH relativeFrom="margin">
              <wp:align>center</wp:align>
            </wp:positionH>
            <wp:positionV relativeFrom="paragraph">
              <wp:posOffset>-433070</wp:posOffset>
            </wp:positionV>
            <wp:extent cx="5876925" cy="2246291"/>
            <wp:effectExtent l="0" t="0" r="0" b="1905"/>
            <wp:wrapNone/>
            <wp:docPr id="1584384282"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r w:rsidR="00B6201E">
        <w:rPr>
          <w:sz w:val="24"/>
        </w:rPr>
        <w:tab/>
      </w:r>
    </w:p>
    <w:p w14:paraId="451BFF8A" w14:textId="762DEDA5"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00201796" w:rsidR="00CD1AF1" w:rsidRPr="0035146B" w:rsidRDefault="00CD1AF1" w:rsidP="009620B7">
      <w:pPr>
        <w:pStyle w:val="Texte"/>
        <w:jc w:val="center"/>
        <w:rPr>
          <w:sz w:val="24"/>
        </w:rPr>
      </w:pPr>
    </w:p>
    <w:p w14:paraId="0CC5E2EF" w14:textId="5263E7BC"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15:color w:val="FF0000"/>
      </w:sdtPr>
      <w:sdtContent>
        <w:p w14:paraId="092E29BE" w14:textId="235F04A4" w:rsidR="00614E04" w:rsidRPr="00614E04" w:rsidRDefault="00AA30FA" w:rsidP="00614E04">
          <w:pPr>
            <w:pStyle w:val="Texte"/>
            <w:ind w:left="4254"/>
            <w:rPr>
              <w:color w:val="auto"/>
            </w:rPr>
          </w:pPr>
          <w:r>
            <w:rPr>
              <w:color w:val="auto"/>
            </w:rPr>
            <w:t>Monsieur RENOUX Gilles</w:t>
          </w:r>
        </w:p>
      </w:sdtContent>
    </w:sdt>
    <w:sdt>
      <w:sdtPr>
        <w:alias w:val="Identité du représentant légal"/>
        <w:tag w:val="Identité du représentant légal"/>
        <w:id w:val="-975838467"/>
        <w:placeholder>
          <w:docPart w:val="F29082EC65C54E71BB5C0967D290D35A"/>
        </w:placeholder>
        <w15:color w:val="FF0000"/>
      </w:sdtPr>
      <w:sdtContent>
        <w:p w14:paraId="77006315" w14:textId="513424E9" w:rsidR="00614E04" w:rsidRDefault="008E7F79" w:rsidP="00614E04">
          <w:pPr>
            <w:pStyle w:val="Texte"/>
            <w:ind w:left="4254"/>
          </w:pPr>
          <w:r>
            <w:t>CHEMIN DES OEILLETS</w:t>
          </w:r>
        </w:p>
      </w:sdtContent>
    </w:sdt>
    <w:sdt>
      <w:sdtPr>
        <w:alias w:val="Adresse du siège social"/>
        <w:tag w:val="Adresse du siège social"/>
        <w:id w:val="-1759135156"/>
        <w:placeholder>
          <w:docPart w:val="380977A8E566478081A5677AA4D1E613"/>
        </w:placeholder>
        <w15:color w:val="FF0000"/>
      </w:sdtPr>
      <w:sdtContent>
        <w:p w14:paraId="68AE02FD" w14:textId="101A49E3" w:rsidR="00614E04" w:rsidRDefault="008E7F79" w:rsidP="003A4EC3">
          <w:pPr>
            <w:pStyle w:val="Texte"/>
            <w:ind w:left="4254"/>
          </w:pPr>
          <w:r>
            <w:t>06510 GATTIERES</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0285E888"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15:color w:val="FF0000"/>
          <w:text/>
        </w:sdtPr>
        <w:sdtContent>
          <w:r w:rsidR="008E7F79">
            <w:rPr>
              <w:color w:val="auto"/>
            </w:rPr>
            <w:t>NICE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8E7F79">
        <w:rPr>
          <w:noProof/>
          <w:color w:val="auto"/>
        </w:rPr>
        <w:t>1</w:t>
      </w:r>
      <w:r w:rsidR="008E7F79" w:rsidRPr="008E7F79">
        <w:rPr>
          <w:noProof/>
          <w:color w:val="auto"/>
          <w:vertAlign w:val="superscript"/>
        </w:rPr>
        <w:t>ER</w:t>
      </w:r>
      <w:r w:rsidR="008E7F79">
        <w:rPr>
          <w:noProof/>
          <w:color w:val="auto"/>
        </w:rPr>
        <w:t xml:space="preserve"> mars </w:t>
      </w:r>
      <w:r w:rsidR="00B97B65">
        <w:rPr>
          <w:noProof/>
          <w:color w:val="auto"/>
        </w:rPr>
        <w:t>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7293D5AC" w14:textId="16D6F425" w:rsidR="00223C7F" w:rsidRDefault="00552AC1" w:rsidP="00953D8E">
      <w:pPr>
        <w:pStyle w:val="Texte"/>
        <w:rPr>
          <w:color w:val="auto"/>
        </w:rPr>
      </w:pPr>
      <w:r w:rsidRPr="00552AC1">
        <w:rPr>
          <w:b/>
          <w:i/>
          <w:iCs/>
          <w:color w:val="auto"/>
        </w:rPr>
        <w:t>Mission légale des comptes de campagne prévue à l’article L.52-12 du code électoral</w:t>
      </w:r>
    </w:p>
    <w:p w14:paraId="4F4AA285" w14:textId="77777777" w:rsidR="000900E1" w:rsidRPr="00F94D6F" w:rsidRDefault="000900E1" w:rsidP="00953D8E">
      <w:pPr>
        <w:pStyle w:val="Texte"/>
        <w:rPr>
          <w:color w:val="auto"/>
        </w:rPr>
      </w:pPr>
    </w:p>
    <w:p w14:paraId="15B6EAC1" w14:textId="6BE576DA"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552AC1">
            <w:rPr>
              <w:color w:val="auto"/>
            </w:rPr>
            <w:t>Monsieur</w:t>
          </w:r>
        </w:sdtContent>
      </w:sdt>
      <w:r w:rsidR="00CD1AF1" w:rsidRPr="00F94D6F">
        <w:rPr>
          <w:color w:val="auto"/>
        </w:rPr>
        <w:t>,</w:t>
      </w:r>
    </w:p>
    <w:p w14:paraId="4ECA9EFE" w14:textId="77777777" w:rsidR="00714A77" w:rsidRDefault="00714A77" w:rsidP="00EC60C9">
      <w:pPr>
        <w:pStyle w:val="Texte"/>
        <w:rPr>
          <w:color w:val="auto"/>
        </w:rPr>
      </w:pPr>
      <w:r w:rsidRPr="00714A77">
        <w:rPr>
          <w:color w:val="auto"/>
        </w:rPr>
        <w:t>Il ressort de nos entretiens que vous souhaitez nous confier une mission portant sur votre compte de campagne définie par l’article L.52-12 du Code électoral, aux élections municipales pour la circonscription de Carros, dont le premier tour de scrutin doit avoir lieu le 15/03/2026 et le second tour le 22/03/2026.</w:t>
      </w:r>
    </w:p>
    <w:p w14:paraId="54EEA4C6" w14:textId="58614835"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47C2C654" w14:textId="76E7D7AF" w:rsidR="000D46E3" w:rsidRPr="006479AB" w:rsidRDefault="000D46E3" w:rsidP="000D46E3">
      <w:pPr>
        <w:pStyle w:val="Plan-Niveau2"/>
        <w:numPr>
          <w:ilvl w:val="0"/>
          <w:numId w:val="23"/>
        </w:numPr>
      </w:pPr>
      <w:r>
        <w:lastRenderedPageBreak/>
        <w:t>Notre mission</w:t>
      </w:r>
    </w:p>
    <w:p w14:paraId="379AFF20" w14:textId="16F72C75" w:rsidR="0023543B" w:rsidRPr="0023543B" w:rsidRDefault="0023543B" w:rsidP="0023543B">
      <w:pPr>
        <w:pStyle w:val="Puces"/>
        <w:numPr>
          <w:ilvl w:val="0"/>
          <w:numId w:val="0"/>
        </w:numPr>
        <w:ind w:left="360"/>
        <w:rPr>
          <w:color w:val="auto"/>
        </w:rPr>
      </w:pPr>
      <w:r w:rsidRPr="0023543B">
        <w:rPr>
          <w:color w:val="auto"/>
        </w:rPr>
        <w:t>Notre mission est régie par l’article 52-12 du Code électoral qui définit les diligences</w:t>
      </w:r>
      <w:r>
        <w:rPr>
          <w:color w:val="auto"/>
        </w:rPr>
        <w:t xml:space="preserve"> </w:t>
      </w:r>
      <w:r w:rsidRPr="0023543B">
        <w:rPr>
          <w:color w:val="auto"/>
        </w:rPr>
        <w:t>que nous devons mettre en œuvre. Ces diligences se limitent à la mise en état de votre compte de campagne en y retraçant l’ensemble des recettes et des dépenses engagées ou effectuées en vue de la recherche de suffrages et de l’élection en vue de l’examen par la Commission nationale des comptes de campagne et des financements politiques (CNCCFP). Elles ne prévoient pas d’investigation autre que de constater et de s’assurer de l’existence des pièces justifiant les recettes et les dépenses figurant dans le compte de campagne.</w:t>
      </w:r>
    </w:p>
    <w:p w14:paraId="503A49E3" w14:textId="77777777" w:rsidR="0023543B" w:rsidRPr="0023543B" w:rsidRDefault="0023543B" w:rsidP="0023543B">
      <w:pPr>
        <w:pStyle w:val="Puces"/>
        <w:numPr>
          <w:ilvl w:val="0"/>
          <w:numId w:val="0"/>
        </w:numPr>
        <w:ind w:left="720"/>
        <w:rPr>
          <w:color w:val="auto"/>
        </w:rPr>
      </w:pPr>
    </w:p>
    <w:p w14:paraId="67316C71" w14:textId="77777777" w:rsidR="0023543B" w:rsidRPr="0023543B" w:rsidRDefault="0023543B" w:rsidP="0023543B">
      <w:pPr>
        <w:pStyle w:val="Puces"/>
        <w:numPr>
          <w:ilvl w:val="0"/>
          <w:numId w:val="0"/>
        </w:numPr>
        <w:ind w:left="360"/>
        <w:rPr>
          <w:color w:val="auto"/>
        </w:rPr>
      </w:pPr>
      <w:r w:rsidRPr="0023543B">
        <w:rPr>
          <w:color w:val="auto"/>
        </w:rPr>
        <w:t xml:space="preserve">Au regard du cadre de référence des missions de l’expert-comptable, notre mission s’inscrit parmi les « Missions sans assurance prévues par la loi ou le règlement ». Elle est strictement limitée aux diligences indiquées ci-dessus et exclut la vérification de la bonne application générale du droit électoral et de la jurisprudence s’y rattachant ainsi que l’expression d’une opinion sur votre compte de campagne. </w:t>
      </w:r>
    </w:p>
    <w:p w14:paraId="6E1A293A" w14:textId="77777777" w:rsidR="0023543B" w:rsidRPr="0023543B" w:rsidRDefault="0023543B" w:rsidP="0023543B">
      <w:pPr>
        <w:pStyle w:val="Puces"/>
        <w:numPr>
          <w:ilvl w:val="0"/>
          <w:numId w:val="0"/>
        </w:numPr>
        <w:ind w:left="720" w:hanging="360"/>
        <w:rPr>
          <w:color w:val="auto"/>
        </w:rPr>
      </w:pPr>
    </w:p>
    <w:p w14:paraId="7CAC91C6" w14:textId="77777777" w:rsidR="0023543B" w:rsidRPr="0023543B" w:rsidRDefault="0023543B" w:rsidP="0023543B">
      <w:pPr>
        <w:pStyle w:val="Puces"/>
        <w:numPr>
          <w:ilvl w:val="0"/>
          <w:numId w:val="0"/>
        </w:numPr>
        <w:ind w:left="360"/>
        <w:rPr>
          <w:color w:val="auto"/>
        </w:rPr>
      </w:pPr>
      <w:r w:rsidRPr="0023543B">
        <w:rPr>
          <w:color w:val="auto"/>
        </w:rPr>
        <w:t xml:space="preserve">A l’issue de notre mission, nous vous remettrons le document « Compte de campagne » proposé par la CNCCFP, remis par la préfecture. </w:t>
      </w:r>
    </w:p>
    <w:p w14:paraId="036154F1" w14:textId="77777777" w:rsidR="0023543B" w:rsidRPr="0023543B" w:rsidRDefault="0023543B" w:rsidP="0023543B">
      <w:pPr>
        <w:pStyle w:val="Puces"/>
        <w:numPr>
          <w:ilvl w:val="0"/>
          <w:numId w:val="0"/>
        </w:numPr>
        <w:ind w:left="720" w:hanging="360"/>
        <w:rPr>
          <w:color w:val="auto"/>
        </w:rPr>
      </w:pPr>
    </w:p>
    <w:p w14:paraId="5957EF79" w14:textId="48044657" w:rsidR="005C2C42" w:rsidRPr="005C2C42" w:rsidRDefault="0023543B" w:rsidP="0023543B">
      <w:pPr>
        <w:pStyle w:val="Puces"/>
        <w:numPr>
          <w:ilvl w:val="0"/>
          <w:numId w:val="0"/>
        </w:numPr>
      </w:pPr>
      <w:r w:rsidRPr="0023543B">
        <w:rPr>
          <w:color w:val="auto"/>
        </w:rPr>
        <w:t>La mission que vous envisagez de nous confier sera effectuée dans le respect des dispositions des textes légaux et réglementaires applicables aux experts-comptables</w:t>
      </w:r>
    </w:p>
    <w:p w14:paraId="497C5C72" w14:textId="62649550" w:rsidR="00CD1AF1" w:rsidRPr="006479AB" w:rsidRDefault="00CD1AF1" w:rsidP="003803B5">
      <w:pPr>
        <w:pStyle w:val="Plan-Niveau2"/>
      </w:pPr>
      <w:bookmarkStart w:id="0" w:name="_Toc124775606"/>
      <w:r w:rsidRPr="006479AB">
        <w:t>Durée de la mission</w:t>
      </w:r>
      <w:bookmarkEnd w:id="0"/>
    </w:p>
    <w:p w14:paraId="5092DEDF" w14:textId="77777777" w:rsidR="0066095F" w:rsidRPr="0066095F" w:rsidRDefault="0066095F" w:rsidP="0066095F">
      <w:pPr>
        <w:pStyle w:val="Texte"/>
        <w:rPr>
          <w:color w:val="auto"/>
        </w:rPr>
      </w:pPr>
    </w:p>
    <w:p w14:paraId="2D7CF92A" w14:textId="77777777" w:rsidR="0066095F" w:rsidRPr="0066095F" w:rsidRDefault="0066095F" w:rsidP="0066095F">
      <w:pPr>
        <w:pStyle w:val="Texte"/>
        <w:rPr>
          <w:color w:val="auto"/>
        </w:rPr>
      </w:pPr>
      <w:r w:rsidRPr="0066095F">
        <w:rPr>
          <w:color w:val="auto"/>
        </w:rPr>
        <w:t>Elle démarrera dès la fin du second tour à savoir le 22/03/2026.</w:t>
      </w:r>
    </w:p>
    <w:p w14:paraId="2E6F862B" w14:textId="77777777" w:rsidR="0066095F" w:rsidRPr="0066095F" w:rsidRDefault="0066095F" w:rsidP="0066095F">
      <w:pPr>
        <w:pStyle w:val="Texte"/>
        <w:rPr>
          <w:color w:val="auto"/>
        </w:rPr>
      </w:pPr>
    </w:p>
    <w:p w14:paraId="2AC0D406" w14:textId="1FC75FEF" w:rsidR="00A97500" w:rsidRPr="0066095F" w:rsidRDefault="0066095F" w:rsidP="00127779">
      <w:pPr>
        <w:pStyle w:val="Texte"/>
        <w:rPr>
          <w:color w:val="auto"/>
        </w:rPr>
      </w:pPr>
      <w:r w:rsidRPr="0066095F">
        <w:rPr>
          <w:color w:val="auto"/>
        </w:rPr>
        <w:t>Et prendra fin au plus tard deux mois après la fin du second scrutin soit le 22/05/2026.</w:t>
      </w:r>
    </w:p>
    <w:p w14:paraId="20949AEB" w14:textId="635C777B" w:rsidR="00CD1AF1" w:rsidRPr="000D46E3" w:rsidRDefault="00CD1AF1" w:rsidP="000A19CC">
      <w:pPr>
        <w:pStyle w:val="Plan-Niveau2"/>
      </w:pPr>
      <w:bookmarkStart w:id="1" w:name="_Toc124775607"/>
      <w:r w:rsidRPr="000D46E3">
        <w:t>Nature et objectif de la mission</w:t>
      </w:r>
      <w:bookmarkEnd w:id="1"/>
    </w:p>
    <w:p w14:paraId="170D7D1E" w14:textId="77777777" w:rsidR="00FD7C97" w:rsidRPr="00FD7C97" w:rsidRDefault="00FD7C97" w:rsidP="00FD7C97">
      <w:pPr>
        <w:pStyle w:val="Texte"/>
        <w:rPr>
          <w:color w:val="auto"/>
        </w:rPr>
      </w:pPr>
      <w:r w:rsidRPr="00FD7C97">
        <w:rPr>
          <w:color w:val="auto"/>
        </w:rPr>
        <w:t>Nous vous indiquons ci-dessous les conditions dans lesquelles cette mission doit s’effectuer.</w:t>
      </w:r>
    </w:p>
    <w:p w14:paraId="7B85AA0F" w14:textId="77777777" w:rsidR="00FD7C97" w:rsidRPr="00FD7C97" w:rsidRDefault="00FD7C97" w:rsidP="00FD7C97">
      <w:pPr>
        <w:pStyle w:val="Texte"/>
        <w:rPr>
          <w:color w:val="auto"/>
        </w:rPr>
      </w:pPr>
    </w:p>
    <w:p w14:paraId="1170FDF2" w14:textId="51D9EA33" w:rsidR="00155C82" w:rsidRDefault="00FD7C97" w:rsidP="00FD7C97">
      <w:pPr>
        <w:pStyle w:val="Texte"/>
        <w:rPr>
          <w:color w:val="auto"/>
        </w:rPr>
      </w:pPr>
      <w:r w:rsidRPr="00FD7C97">
        <w:rPr>
          <w:color w:val="auto"/>
        </w:rPr>
        <w:t>Notre mission consiste à mettre en état d’examen votre compte de campagne selon le tracé défini par la CNCCFP.</w:t>
      </w:r>
    </w:p>
    <w:p w14:paraId="1F8355DA" w14:textId="77777777" w:rsidR="00B6201E" w:rsidRPr="00B6201E" w:rsidRDefault="00B6201E" w:rsidP="00B6201E">
      <w:pPr>
        <w:pStyle w:val="Texte"/>
        <w:rPr>
          <w:color w:val="auto"/>
        </w:rPr>
      </w:pPr>
      <w:r w:rsidRPr="00B6201E">
        <w:rPr>
          <w:color w:val="auto"/>
        </w:rPr>
        <w:t>Pour assurer cette mission, vous devrez nous transmettre au plus tard le xxx les documents comptables retraçant les dépenses et les recettes de votre campagne selon le modèle que nous aurons mis à votre disposition.</w:t>
      </w:r>
    </w:p>
    <w:p w14:paraId="0C81497D" w14:textId="77777777" w:rsidR="00B6201E" w:rsidRPr="00B6201E" w:rsidRDefault="00B6201E" w:rsidP="00B6201E">
      <w:pPr>
        <w:pStyle w:val="Texte"/>
        <w:rPr>
          <w:color w:val="auto"/>
        </w:rPr>
      </w:pPr>
    </w:p>
    <w:p w14:paraId="56ED0A37" w14:textId="77777777" w:rsidR="00B6201E" w:rsidRPr="00B6201E" w:rsidRDefault="00B6201E" w:rsidP="00B6201E">
      <w:pPr>
        <w:pStyle w:val="Texte"/>
        <w:rPr>
          <w:color w:val="auto"/>
        </w:rPr>
      </w:pPr>
      <w:r w:rsidRPr="00B6201E">
        <w:rPr>
          <w:color w:val="auto"/>
        </w:rPr>
        <w:t xml:space="preserve">Ces documents devront être accompagnés de toutes les pièces justificatives ayant un lien direct avec les opérations liées au compte de campagne et notamment : les factures, les notes de frais, les notes de débit, les carnets des reçus de dons, les relevés du compte bancaire du mandataire, les remises en banque, les souches des carnets de chèques, les contrats de prêt le cas échéant. La liste et l’évaluation des concours en nature, dont vous avez bénéficiés pour votre campagne, devront nous être également communiquées. </w:t>
      </w:r>
    </w:p>
    <w:p w14:paraId="5EADB699" w14:textId="77777777" w:rsidR="00B6201E" w:rsidRPr="00B6201E" w:rsidRDefault="00B6201E" w:rsidP="00B6201E">
      <w:pPr>
        <w:pStyle w:val="Texte"/>
        <w:rPr>
          <w:color w:val="auto"/>
        </w:rPr>
      </w:pPr>
    </w:p>
    <w:p w14:paraId="4942E486" w14:textId="77777777" w:rsidR="00B6201E" w:rsidRDefault="00B6201E" w:rsidP="00B6201E">
      <w:pPr>
        <w:pStyle w:val="Texte"/>
        <w:rPr>
          <w:color w:val="auto"/>
        </w:rPr>
      </w:pPr>
      <w:r w:rsidRPr="00B6201E">
        <w:rPr>
          <w:color w:val="auto"/>
        </w:rPr>
        <w:t>Cette mission n’a pas pour objectif de déceler des erreurs, actes illégaux ou autres irrégularités.</w:t>
      </w:r>
    </w:p>
    <w:p w14:paraId="39EB04BB" w14:textId="77777777" w:rsidR="000D46E3" w:rsidRDefault="000D46E3" w:rsidP="00B6201E">
      <w:pPr>
        <w:pStyle w:val="Texte"/>
        <w:rPr>
          <w:color w:val="auto"/>
        </w:rPr>
      </w:pPr>
    </w:p>
    <w:p w14:paraId="0355308F" w14:textId="77777777" w:rsidR="000D46E3" w:rsidRDefault="000D46E3" w:rsidP="00B6201E">
      <w:pPr>
        <w:pStyle w:val="Texte"/>
        <w:rPr>
          <w:color w:val="auto"/>
        </w:rPr>
      </w:pPr>
    </w:p>
    <w:p w14:paraId="5BAD1DE6" w14:textId="77777777" w:rsidR="000D46E3" w:rsidRPr="00B6201E" w:rsidRDefault="000D46E3" w:rsidP="00B6201E">
      <w:pPr>
        <w:pStyle w:val="Texte"/>
        <w:rPr>
          <w:color w:val="auto"/>
        </w:rPr>
      </w:pPr>
    </w:p>
    <w:p w14:paraId="2645B376" w14:textId="77777777" w:rsidR="00B6201E" w:rsidRPr="000D46E3" w:rsidRDefault="00B6201E" w:rsidP="00B6201E">
      <w:pPr>
        <w:pStyle w:val="Texte"/>
        <w:rPr>
          <w:b/>
          <w:bCs/>
          <w:color w:val="auto"/>
          <w:sz w:val="24"/>
        </w:rPr>
      </w:pPr>
      <w:r w:rsidRPr="000D46E3">
        <w:rPr>
          <w:b/>
          <w:bCs/>
          <w:color w:val="auto"/>
          <w:sz w:val="24"/>
        </w:rPr>
        <w:lastRenderedPageBreak/>
        <w:t>2.3. Nature et limites des travaux à mettre en œuvre</w:t>
      </w:r>
    </w:p>
    <w:p w14:paraId="5B0273FB" w14:textId="77777777" w:rsidR="00B6201E" w:rsidRPr="00B6201E" w:rsidRDefault="00B6201E" w:rsidP="00B6201E">
      <w:pPr>
        <w:pStyle w:val="Texte"/>
        <w:rPr>
          <w:color w:val="auto"/>
        </w:rPr>
      </w:pPr>
    </w:p>
    <w:p w14:paraId="08285448" w14:textId="77777777" w:rsidR="00B6201E" w:rsidRPr="00B6201E" w:rsidRDefault="00B6201E" w:rsidP="00B6201E">
      <w:pPr>
        <w:pStyle w:val="Texte"/>
        <w:rPr>
          <w:color w:val="auto"/>
        </w:rPr>
      </w:pPr>
      <w:r w:rsidRPr="00B6201E">
        <w:rPr>
          <w:color w:val="auto"/>
        </w:rPr>
        <w:t xml:space="preserve">Nous n’avons pas pour mission de vérifier l’exhaustivité, la conformité et la réalité des dépenses et des recettes devant être incluses dans le compte de campagne et des documents qui nous sont remis. Nous vous rappelons que tout compte de </w:t>
      </w:r>
      <w:proofErr w:type="gramStart"/>
      <w:r w:rsidRPr="00B6201E">
        <w:rPr>
          <w:color w:val="auto"/>
        </w:rPr>
        <w:t>campagne présenté</w:t>
      </w:r>
      <w:proofErr w:type="gramEnd"/>
      <w:r w:rsidRPr="00B6201E">
        <w:rPr>
          <w:color w:val="auto"/>
        </w:rPr>
        <w:t xml:space="preserve"> en déficit est susceptible d’être rejeté. </w:t>
      </w:r>
    </w:p>
    <w:p w14:paraId="0E35F772" w14:textId="77777777" w:rsidR="00B6201E" w:rsidRPr="00B6201E" w:rsidRDefault="00B6201E" w:rsidP="00B6201E">
      <w:pPr>
        <w:pStyle w:val="Texte"/>
        <w:rPr>
          <w:color w:val="auto"/>
        </w:rPr>
      </w:pPr>
    </w:p>
    <w:p w14:paraId="4762871D" w14:textId="77777777" w:rsidR="00B6201E" w:rsidRDefault="00B6201E" w:rsidP="00B6201E">
      <w:pPr>
        <w:pStyle w:val="Texte"/>
        <w:rPr>
          <w:color w:val="auto"/>
        </w:rPr>
      </w:pPr>
      <w:r w:rsidRPr="00B6201E">
        <w:rPr>
          <w:color w:val="auto"/>
        </w:rPr>
        <w:t xml:space="preserve">Au terme de notre mission, nous vous demanderons de nous remettre une « lettre d’affirmation » signée par vos soins, confirmant les informations que vous nous avez fournies concernant votre compte de campagne. </w:t>
      </w:r>
    </w:p>
    <w:p w14:paraId="6DACE61A" w14:textId="77777777" w:rsidR="000D46E3" w:rsidRDefault="000D46E3" w:rsidP="00B6201E">
      <w:pPr>
        <w:pStyle w:val="Texte"/>
        <w:rPr>
          <w:color w:val="auto"/>
        </w:rPr>
      </w:pPr>
    </w:p>
    <w:p w14:paraId="4D88080E" w14:textId="77777777" w:rsidR="000D46E3" w:rsidRPr="00B6201E" w:rsidRDefault="000D46E3" w:rsidP="00B6201E">
      <w:pPr>
        <w:pStyle w:val="Texte"/>
        <w:rPr>
          <w:color w:val="auto"/>
        </w:rPr>
      </w:pPr>
    </w:p>
    <w:p w14:paraId="29E62DF1" w14:textId="77777777" w:rsidR="00B6201E" w:rsidRPr="000D46E3" w:rsidRDefault="00B6201E" w:rsidP="00B6201E">
      <w:pPr>
        <w:pStyle w:val="Texte"/>
        <w:rPr>
          <w:b/>
          <w:bCs/>
          <w:color w:val="auto"/>
          <w:sz w:val="24"/>
        </w:rPr>
      </w:pPr>
      <w:r w:rsidRPr="000D46E3">
        <w:rPr>
          <w:b/>
          <w:bCs/>
          <w:color w:val="auto"/>
          <w:sz w:val="24"/>
        </w:rPr>
        <w:t>2.4. Exécution et déroulement de la mission</w:t>
      </w:r>
    </w:p>
    <w:p w14:paraId="7E7D382F" w14:textId="77777777" w:rsidR="00B6201E" w:rsidRPr="00B6201E" w:rsidRDefault="00B6201E" w:rsidP="00B6201E">
      <w:pPr>
        <w:pStyle w:val="Texte"/>
        <w:rPr>
          <w:color w:val="auto"/>
        </w:rPr>
      </w:pPr>
    </w:p>
    <w:p w14:paraId="24E167C6" w14:textId="77777777" w:rsidR="00B6201E" w:rsidRPr="00B6201E" w:rsidRDefault="00B6201E" w:rsidP="00B6201E">
      <w:pPr>
        <w:pStyle w:val="Texte"/>
        <w:rPr>
          <w:color w:val="auto"/>
        </w:rPr>
      </w:pPr>
      <w:r w:rsidRPr="00B6201E">
        <w:rPr>
          <w:color w:val="auto"/>
        </w:rPr>
        <w:t>Notre mission sera exécutée sous la direction de Monsieur BOZZOLA Thierry expert-comptable</w:t>
      </w:r>
    </w:p>
    <w:p w14:paraId="7656E4C7" w14:textId="77777777" w:rsidR="00B6201E" w:rsidRPr="00B6201E" w:rsidRDefault="00B6201E" w:rsidP="00B6201E">
      <w:pPr>
        <w:pStyle w:val="Texte"/>
        <w:rPr>
          <w:color w:val="auto"/>
        </w:rPr>
      </w:pPr>
      <w:r w:rsidRPr="00B6201E">
        <w:rPr>
          <w:color w:val="auto"/>
        </w:rPr>
        <w:t>Les intervenants pressentis pour cette mission sont :</w:t>
      </w:r>
    </w:p>
    <w:p w14:paraId="7E939BED" w14:textId="77777777" w:rsidR="00B6201E" w:rsidRPr="00B6201E" w:rsidRDefault="00B6201E" w:rsidP="00B6201E">
      <w:pPr>
        <w:pStyle w:val="Texte"/>
        <w:rPr>
          <w:color w:val="auto"/>
        </w:rPr>
      </w:pPr>
    </w:p>
    <w:p w14:paraId="7FD1DA31" w14:textId="77777777" w:rsidR="00B6201E" w:rsidRPr="00B6201E" w:rsidRDefault="00B6201E" w:rsidP="00B6201E">
      <w:pPr>
        <w:pStyle w:val="Texte"/>
        <w:rPr>
          <w:color w:val="auto"/>
        </w:rPr>
      </w:pPr>
      <w:r w:rsidRPr="00B6201E">
        <w:rPr>
          <w:color w:val="auto"/>
        </w:rPr>
        <w:t>- Monsieur MASSOLIN Heddy, collaborateur comptable.</w:t>
      </w:r>
    </w:p>
    <w:p w14:paraId="30AC76D3" w14:textId="77777777" w:rsidR="00B6201E" w:rsidRPr="00B6201E" w:rsidRDefault="00B6201E" w:rsidP="00B6201E">
      <w:pPr>
        <w:pStyle w:val="Texte"/>
        <w:rPr>
          <w:color w:val="auto"/>
        </w:rPr>
      </w:pPr>
    </w:p>
    <w:p w14:paraId="63573B37" w14:textId="77777777" w:rsidR="00B6201E" w:rsidRPr="00B6201E" w:rsidRDefault="00B6201E" w:rsidP="00B6201E">
      <w:pPr>
        <w:pStyle w:val="Texte"/>
        <w:rPr>
          <w:color w:val="auto"/>
        </w:rPr>
      </w:pPr>
      <w:r w:rsidRPr="00B6201E">
        <w:rPr>
          <w:color w:val="auto"/>
        </w:rPr>
        <w:t>Pour la bonne réalisation de notre mission, il est d’ores et déjà convenu que vous nous transmettrez l’intégralité des documents nécessaires au plus tard le 30/04/2026.</w:t>
      </w:r>
    </w:p>
    <w:p w14:paraId="2487A086" w14:textId="77777777" w:rsidR="00B6201E" w:rsidRPr="00B6201E" w:rsidRDefault="00B6201E" w:rsidP="00B6201E">
      <w:pPr>
        <w:pStyle w:val="Texte"/>
        <w:rPr>
          <w:color w:val="auto"/>
        </w:rPr>
      </w:pPr>
    </w:p>
    <w:p w14:paraId="0225EB9B" w14:textId="77777777" w:rsidR="00B6201E" w:rsidRPr="00B6201E" w:rsidRDefault="00B6201E" w:rsidP="00B6201E">
      <w:pPr>
        <w:pStyle w:val="Texte"/>
        <w:rPr>
          <w:color w:val="auto"/>
        </w:rPr>
      </w:pPr>
      <w:r w:rsidRPr="00B6201E">
        <w:rPr>
          <w:color w:val="auto"/>
        </w:rPr>
        <w:t xml:space="preserve">Nous vous tiendrons informés d’éventuelles difficultés rencontrées et des mesures à prendre pour trouver des solutions. </w:t>
      </w:r>
    </w:p>
    <w:p w14:paraId="03CC5242" w14:textId="77777777" w:rsidR="00B6201E" w:rsidRPr="00B6201E" w:rsidRDefault="00B6201E" w:rsidP="00B6201E">
      <w:pPr>
        <w:pStyle w:val="Texte"/>
        <w:rPr>
          <w:color w:val="auto"/>
        </w:rPr>
      </w:pPr>
    </w:p>
    <w:p w14:paraId="507C6341" w14:textId="77777777" w:rsidR="00B6201E" w:rsidRPr="000D46E3" w:rsidRDefault="00B6201E" w:rsidP="00B6201E">
      <w:pPr>
        <w:pStyle w:val="Texte"/>
        <w:rPr>
          <w:b/>
          <w:bCs/>
          <w:color w:val="auto"/>
          <w:sz w:val="24"/>
        </w:rPr>
      </w:pPr>
      <w:r w:rsidRPr="000D46E3">
        <w:rPr>
          <w:b/>
          <w:bCs/>
          <w:color w:val="auto"/>
          <w:sz w:val="24"/>
        </w:rPr>
        <w:t>2.5. Modalités relationnelles</w:t>
      </w:r>
    </w:p>
    <w:p w14:paraId="4EF884B4" w14:textId="77777777" w:rsidR="00B6201E" w:rsidRPr="00B6201E" w:rsidRDefault="00B6201E" w:rsidP="00B6201E">
      <w:pPr>
        <w:pStyle w:val="Texte"/>
        <w:rPr>
          <w:color w:val="auto"/>
        </w:rPr>
      </w:pPr>
    </w:p>
    <w:p w14:paraId="2F07BE9D" w14:textId="77777777" w:rsidR="00B6201E" w:rsidRPr="00B6201E" w:rsidRDefault="00B6201E" w:rsidP="00B6201E">
      <w:pPr>
        <w:pStyle w:val="Texte"/>
        <w:rPr>
          <w:color w:val="auto"/>
        </w:rPr>
      </w:pPr>
      <w:r w:rsidRPr="00B6201E">
        <w:rPr>
          <w:color w:val="auto"/>
        </w:rPr>
        <w:t>Nos relations seront réglées sur le plan juridique tant par les dispositions légales, que par les termes de cette lettre ainsi que par les conditions générales jointes (voir annexe 1) et le cas échéant, le tableau de répartition des travaux (annexe 2).</w:t>
      </w:r>
    </w:p>
    <w:p w14:paraId="572862FA" w14:textId="77777777" w:rsidR="00B6201E" w:rsidRPr="00B6201E" w:rsidRDefault="00B6201E" w:rsidP="00B6201E">
      <w:pPr>
        <w:pStyle w:val="Texte"/>
        <w:rPr>
          <w:color w:val="auto"/>
        </w:rPr>
      </w:pPr>
    </w:p>
    <w:p w14:paraId="4369F7C6" w14:textId="77777777" w:rsidR="00B6201E" w:rsidRDefault="00B6201E" w:rsidP="00B6201E">
      <w:pPr>
        <w:pStyle w:val="Texte"/>
        <w:rPr>
          <w:color w:val="auto"/>
        </w:rPr>
      </w:pPr>
      <w:r w:rsidRPr="00B6201E">
        <w:rPr>
          <w:color w:val="auto"/>
        </w:rPr>
        <w:t xml:space="preserve">Tout aménagement devant éventuellement être apporté à la mission définie ci-dessus sera préalablement arrêté d'un commun accord. </w:t>
      </w:r>
    </w:p>
    <w:p w14:paraId="6B214036" w14:textId="77777777" w:rsidR="000D46E3" w:rsidRPr="00B6201E" w:rsidRDefault="000D46E3" w:rsidP="00B6201E">
      <w:pPr>
        <w:pStyle w:val="Texte"/>
        <w:rPr>
          <w:color w:val="auto"/>
        </w:rPr>
      </w:pPr>
    </w:p>
    <w:p w14:paraId="5353306F" w14:textId="77777777" w:rsidR="00B6201E" w:rsidRPr="000D46E3" w:rsidRDefault="00B6201E" w:rsidP="00B6201E">
      <w:pPr>
        <w:pStyle w:val="Texte"/>
        <w:rPr>
          <w:b/>
          <w:bCs/>
          <w:color w:val="auto"/>
          <w:sz w:val="24"/>
        </w:rPr>
      </w:pPr>
      <w:r w:rsidRPr="000D46E3">
        <w:rPr>
          <w:b/>
          <w:bCs/>
          <w:color w:val="auto"/>
          <w:sz w:val="24"/>
        </w:rPr>
        <w:t>2.6. Obligations d’identification</w:t>
      </w:r>
    </w:p>
    <w:p w14:paraId="3975F36F" w14:textId="77777777" w:rsidR="00B6201E" w:rsidRPr="00B6201E" w:rsidRDefault="00B6201E" w:rsidP="00B6201E">
      <w:pPr>
        <w:pStyle w:val="Texte"/>
        <w:rPr>
          <w:color w:val="auto"/>
        </w:rPr>
      </w:pPr>
    </w:p>
    <w:p w14:paraId="7D08AC62" w14:textId="77777777" w:rsidR="00B6201E" w:rsidRDefault="00B6201E" w:rsidP="00B6201E">
      <w:pPr>
        <w:pStyle w:val="Texte"/>
        <w:rPr>
          <w:color w:val="auto"/>
        </w:rPr>
      </w:pPr>
      <w:r w:rsidRPr="00B6201E">
        <w:rPr>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5 des conditions générales jointes à la présente ne nous sont pas parvenus et que leur obtention est une condition suspensive pour la mise en œuvre de la mission que vous souhaitez nous confier.</w:t>
      </w:r>
    </w:p>
    <w:p w14:paraId="0B75EA86" w14:textId="77777777" w:rsidR="006F7864" w:rsidRDefault="006F7864" w:rsidP="00B6201E">
      <w:pPr>
        <w:pStyle w:val="Texte"/>
        <w:rPr>
          <w:color w:val="auto"/>
        </w:rPr>
      </w:pPr>
    </w:p>
    <w:p w14:paraId="4489DB26" w14:textId="77777777" w:rsidR="006F7864" w:rsidRPr="00B6201E" w:rsidRDefault="006F7864" w:rsidP="00B6201E">
      <w:pPr>
        <w:pStyle w:val="Texte"/>
        <w:rPr>
          <w:color w:val="auto"/>
        </w:rPr>
      </w:pPr>
    </w:p>
    <w:p w14:paraId="50CA1B3E" w14:textId="77777777" w:rsidR="00B6201E" w:rsidRPr="000D46E3" w:rsidRDefault="00B6201E" w:rsidP="00B6201E">
      <w:pPr>
        <w:pStyle w:val="Texte"/>
        <w:rPr>
          <w:b/>
          <w:bCs/>
          <w:color w:val="auto"/>
          <w:sz w:val="24"/>
        </w:rPr>
      </w:pPr>
      <w:r w:rsidRPr="000D46E3">
        <w:rPr>
          <w:b/>
          <w:bCs/>
          <w:color w:val="auto"/>
          <w:sz w:val="24"/>
        </w:rPr>
        <w:lastRenderedPageBreak/>
        <w:t>2.7. Honoraires</w:t>
      </w:r>
    </w:p>
    <w:p w14:paraId="74840C3C" w14:textId="77777777" w:rsidR="00B6201E" w:rsidRPr="00B6201E" w:rsidRDefault="00B6201E" w:rsidP="00B6201E">
      <w:pPr>
        <w:pStyle w:val="Texte"/>
        <w:rPr>
          <w:color w:val="auto"/>
        </w:rPr>
      </w:pPr>
    </w:p>
    <w:p w14:paraId="08D65D86" w14:textId="77777777" w:rsidR="00B6201E" w:rsidRPr="00B6201E" w:rsidRDefault="00B6201E" w:rsidP="00B6201E">
      <w:pPr>
        <w:pStyle w:val="Texte"/>
        <w:rPr>
          <w:color w:val="auto"/>
        </w:rPr>
      </w:pPr>
      <w:r w:rsidRPr="00B6201E">
        <w:rPr>
          <w:color w:val="auto"/>
        </w:rPr>
        <w:t>Nos honoraires seront évalués comme suit :</w:t>
      </w:r>
    </w:p>
    <w:p w14:paraId="22CE9DBF" w14:textId="77777777" w:rsidR="00B6201E" w:rsidRPr="00B6201E" w:rsidRDefault="00B6201E" w:rsidP="00B6201E">
      <w:pPr>
        <w:pStyle w:val="Texte"/>
        <w:rPr>
          <w:color w:val="auto"/>
        </w:rPr>
      </w:pPr>
    </w:p>
    <w:p w14:paraId="6B866779" w14:textId="15B2EA30" w:rsidR="00B6201E" w:rsidRPr="00B6201E" w:rsidRDefault="00B6201E" w:rsidP="00B6201E">
      <w:pPr>
        <w:pStyle w:val="Texte"/>
        <w:rPr>
          <w:color w:val="auto"/>
        </w:rPr>
      </w:pPr>
      <w:r w:rsidRPr="00B6201E">
        <w:rPr>
          <w:color w:val="auto"/>
        </w:rPr>
        <w:t>1)</w:t>
      </w:r>
      <w:r w:rsidRPr="00B6201E">
        <w:rPr>
          <w:color w:val="auto"/>
        </w:rPr>
        <w:tab/>
        <w:t xml:space="preserve"> Forfait de base : 1 </w:t>
      </w:r>
      <w:r w:rsidR="006F7864">
        <w:rPr>
          <w:color w:val="auto"/>
        </w:rPr>
        <w:t>0</w:t>
      </w:r>
      <w:r w:rsidRPr="00B6201E">
        <w:rPr>
          <w:color w:val="auto"/>
        </w:rPr>
        <w:t xml:space="preserve">00 euros HT </w:t>
      </w:r>
    </w:p>
    <w:p w14:paraId="1E3C8AEA" w14:textId="77777777" w:rsidR="00B6201E" w:rsidRPr="00B6201E" w:rsidRDefault="00B6201E" w:rsidP="00B6201E">
      <w:pPr>
        <w:pStyle w:val="Texte"/>
        <w:rPr>
          <w:color w:val="auto"/>
        </w:rPr>
      </w:pPr>
    </w:p>
    <w:p w14:paraId="13A9F386" w14:textId="77777777" w:rsidR="00B6201E" w:rsidRPr="00B6201E" w:rsidRDefault="00B6201E" w:rsidP="00B6201E">
      <w:pPr>
        <w:pStyle w:val="Texte"/>
        <w:rPr>
          <w:color w:val="auto"/>
        </w:rPr>
      </w:pPr>
      <w:r w:rsidRPr="00B6201E">
        <w:rPr>
          <w:color w:val="auto"/>
        </w:rPr>
        <w:t>-</w:t>
      </w:r>
      <w:r w:rsidRPr="00B6201E">
        <w:rPr>
          <w:color w:val="auto"/>
        </w:rPr>
        <w:tab/>
        <w:t>Rendez-vous de présentation ;</w:t>
      </w:r>
    </w:p>
    <w:p w14:paraId="79F01E36" w14:textId="77777777" w:rsidR="00B6201E" w:rsidRPr="00B6201E" w:rsidRDefault="00B6201E" w:rsidP="00B6201E">
      <w:pPr>
        <w:pStyle w:val="Texte"/>
        <w:rPr>
          <w:color w:val="auto"/>
        </w:rPr>
      </w:pPr>
      <w:r w:rsidRPr="00B6201E">
        <w:rPr>
          <w:color w:val="auto"/>
        </w:rPr>
        <w:t>-</w:t>
      </w:r>
      <w:r w:rsidRPr="00B6201E">
        <w:rPr>
          <w:color w:val="auto"/>
        </w:rPr>
        <w:tab/>
        <w:t>Ouverture du dossier ;</w:t>
      </w:r>
    </w:p>
    <w:p w14:paraId="0BC40936" w14:textId="77777777" w:rsidR="00B6201E" w:rsidRPr="00B6201E" w:rsidRDefault="00B6201E" w:rsidP="00B6201E">
      <w:pPr>
        <w:pStyle w:val="Texte"/>
        <w:rPr>
          <w:color w:val="auto"/>
        </w:rPr>
      </w:pPr>
      <w:r w:rsidRPr="00B6201E">
        <w:rPr>
          <w:color w:val="auto"/>
        </w:rPr>
        <w:t>-</w:t>
      </w:r>
      <w:r w:rsidRPr="00B6201E">
        <w:rPr>
          <w:color w:val="auto"/>
        </w:rPr>
        <w:tab/>
        <w:t>Rédaction de la lettre de mission ;</w:t>
      </w:r>
    </w:p>
    <w:p w14:paraId="7AA21F60" w14:textId="77777777" w:rsidR="00B6201E" w:rsidRPr="00B6201E" w:rsidRDefault="00B6201E" w:rsidP="00B6201E">
      <w:pPr>
        <w:pStyle w:val="Texte"/>
        <w:rPr>
          <w:color w:val="auto"/>
        </w:rPr>
      </w:pPr>
      <w:r w:rsidRPr="00B6201E">
        <w:rPr>
          <w:color w:val="auto"/>
        </w:rPr>
        <w:t>-</w:t>
      </w:r>
      <w:r w:rsidRPr="00B6201E">
        <w:rPr>
          <w:color w:val="auto"/>
        </w:rPr>
        <w:tab/>
        <w:t>Organisation de la mission en relation avec le mandataire financier ;</w:t>
      </w:r>
    </w:p>
    <w:p w14:paraId="389AA002" w14:textId="77777777" w:rsidR="00B6201E" w:rsidRPr="00B6201E" w:rsidRDefault="00B6201E" w:rsidP="00B6201E">
      <w:pPr>
        <w:pStyle w:val="Texte"/>
        <w:rPr>
          <w:color w:val="auto"/>
        </w:rPr>
      </w:pPr>
      <w:r w:rsidRPr="00B6201E">
        <w:rPr>
          <w:color w:val="auto"/>
        </w:rPr>
        <w:t>-</w:t>
      </w:r>
      <w:r w:rsidRPr="00B6201E">
        <w:rPr>
          <w:color w:val="auto"/>
        </w:rPr>
        <w:tab/>
        <w:t>Lettre déclarative du candidat ;</w:t>
      </w:r>
    </w:p>
    <w:p w14:paraId="1EF94991" w14:textId="77777777" w:rsidR="00B6201E" w:rsidRPr="00B6201E" w:rsidRDefault="00B6201E" w:rsidP="00B6201E">
      <w:pPr>
        <w:pStyle w:val="Texte"/>
        <w:rPr>
          <w:color w:val="auto"/>
        </w:rPr>
      </w:pPr>
      <w:r w:rsidRPr="00B6201E">
        <w:rPr>
          <w:color w:val="auto"/>
        </w:rPr>
        <w:t>-</w:t>
      </w:r>
      <w:r w:rsidRPr="00B6201E">
        <w:rPr>
          <w:color w:val="auto"/>
        </w:rPr>
        <w:tab/>
        <w:t>Rapport de fin de mission.</w:t>
      </w:r>
    </w:p>
    <w:p w14:paraId="5C87F52C" w14:textId="77777777" w:rsidR="00B6201E" w:rsidRPr="00B6201E" w:rsidRDefault="00B6201E" w:rsidP="00B6201E">
      <w:pPr>
        <w:pStyle w:val="Texte"/>
        <w:rPr>
          <w:color w:val="auto"/>
        </w:rPr>
      </w:pPr>
    </w:p>
    <w:p w14:paraId="66D58D59" w14:textId="77777777" w:rsidR="00B6201E" w:rsidRPr="000D46E3" w:rsidRDefault="00B6201E" w:rsidP="00B6201E">
      <w:pPr>
        <w:pStyle w:val="Texte"/>
        <w:rPr>
          <w:b/>
          <w:bCs/>
          <w:color w:val="auto"/>
          <w:sz w:val="24"/>
        </w:rPr>
      </w:pPr>
      <w:r w:rsidRPr="000D46E3">
        <w:rPr>
          <w:b/>
          <w:bCs/>
          <w:color w:val="auto"/>
          <w:sz w:val="24"/>
        </w:rPr>
        <w:t>2.8 Modifications apportées aux conditions générales</w:t>
      </w:r>
    </w:p>
    <w:p w14:paraId="299C6C8B" w14:textId="77777777" w:rsidR="00B6201E" w:rsidRPr="00B6201E" w:rsidRDefault="00B6201E" w:rsidP="00B6201E">
      <w:pPr>
        <w:pStyle w:val="Texte"/>
        <w:rPr>
          <w:color w:val="auto"/>
        </w:rPr>
      </w:pPr>
    </w:p>
    <w:p w14:paraId="70FCE8D5" w14:textId="77777777" w:rsidR="00B6201E" w:rsidRPr="00B6201E" w:rsidRDefault="00B6201E" w:rsidP="00B6201E">
      <w:pPr>
        <w:pStyle w:val="Texte"/>
        <w:rPr>
          <w:color w:val="auto"/>
        </w:rPr>
      </w:pPr>
      <w:r w:rsidRPr="00B6201E">
        <w:rPr>
          <w:color w:val="auto"/>
        </w:rPr>
        <w:t>Les parties, après en avoir discuté, sont convenues de n'apporter aucune dérogation aux conditions générales.</w:t>
      </w:r>
    </w:p>
    <w:p w14:paraId="317D3980" w14:textId="77777777" w:rsidR="00B6201E" w:rsidRPr="00B6201E" w:rsidRDefault="00B6201E" w:rsidP="00B6201E">
      <w:pPr>
        <w:pStyle w:val="Texte"/>
        <w:rPr>
          <w:color w:val="auto"/>
        </w:rPr>
      </w:pPr>
    </w:p>
    <w:p w14:paraId="2C13C2BC" w14:textId="77777777" w:rsidR="00B6201E" w:rsidRPr="00B6201E" w:rsidRDefault="00B6201E" w:rsidP="00B6201E">
      <w:pPr>
        <w:pStyle w:val="Texte"/>
        <w:rPr>
          <w:color w:val="auto"/>
        </w:rPr>
      </w:pPr>
      <w:r w:rsidRPr="00B6201E">
        <w:rPr>
          <w:color w:val="auto"/>
        </w:rPr>
        <w:t xml:space="preserve">Nous vous serions obligés de bien vouloir nous retourner un exemplaire de la présente et des annexes jointes, dont les conditions générales qui font partie intégrante de la lettre de mission, revêtus d’un paraphe sur chacune des pages et de votre signature sur la dernière page de la lettre de mission, attestant de votre prise de connaissance et acceptation de la lettre de mission et de ses annexes. </w:t>
      </w:r>
    </w:p>
    <w:p w14:paraId="0D227AF8" w14:textId="77777777" w:rsidR="00B6201E" w:rsidRPr="00B6201E" w:rsidRDefault="00B6201E" w:rsidP="00B6201E">
      <w:pPr>
        <w:pStyle w:val="Texte"/>
        <w:rPr>
          <w:color w:val="auto"/>
        </w:rPr>
      </w:pPr>
    </w:p>
    <w:p w14:paraId="7ED4394F" w14:textId="77777777" w:rsidR="00B6201E" w:rsidRPr="00B6201E" w:rsidRDefault="00B6201E" w:rsidP="00B6201E">
      <w:pPr>
        <w:pStyle w:val="Texte"/>
        <w:rPr>
          <w:color w:val="auto"/>
        </w:rPr>
      </w:pPr>
      <w:r w:rsidRPr="00B6201E">
        <w:rPr>
          <w:color w:val="auto"/>
        </w:rPr>
        <w:t>Fait à Nice, en deux exemplaires,</w:t>
      </w:r>
    </w:p>
    <w:p w14:paraId="2EA774E6" w14:textId="77777777" w:rsidR="00B6201E" w:rsidRPr="00B6201E" w:rsidRDefault="00B6201E" w:rsidP="00B6201E">
      <w:pPr>
        <w:pStyle w:val="Texte"/>
        <w:rPr>
          <w:color w:val="auto"/>
        </w:rPr>
      </w:pPr>
    </w:p>
    <w:p w14:paraId="2AAA9DC0" w14:textId="693C764A" w:rsidR="00B6201E" w:rsidRDefault="00B6201E" w:rsidP="00B6201E">
      <w:pPr>
        <w:pStyle w:val="Texte"/>
        <w:rPr>
          <w:color w:val="auto"/>
        </w:rPr>
      </w:pPr>
      <w:r w:rsidRPr="00B6201E">
        <w:rPr>
          <w:color w:val="auto"/>
        </w:rPr>
        <w:t>Le 01/03/2026</w:t>
      </w:r>
    </w:p>
    <w:p w14:paraId="1F6B836B" w14:textId="77777777" w:rsidR="00467021" w:rsidRDefault="00467021" w:rsidP="00467021"/>
    <w:p w14:paraId="2AB6C87D" w14:textId="77777777" w:rsidR="000D46E3" w:rsidRDefault="000D46E3" w:rsidP="000D46E3">
      <w:pPr>
        <w:shd w:val="clear" w:color="auto" w:fill="FFFFFF"/>
        <w:ind w:right="14"/>
        <w:jc w:val="both"/>
        <w:rPr>
          <w:rFonts w:ascii="Verdana" w:hAnsi="Verdana"/>
          <w:color w:val="000000"/>
        </w:rPr>
      </w:pPr>
      <w:r>
        <w:rPr>
          <w:rFonts w:ascii="Verdana" w:hAnsi="Verdana"/>
          <w:color w:val="000000"/>
        </w:rPr>
        <w:t xml:space="preserve">Monsieur BOZZOLA Thierry </w:t>
      </w:r>
      <w:r>
        <w:rPr>
          <w:rFonts w:ascii="Verdana" w:hAnsi="Verdana"/>
          <w:color w:val="000000"/>
        </w:rPr>
        <w:tab/>
      </w:r>
      <w:r>
        <w:rPr>
          <w:rFonts w:ascii="Verdana" w:hAnsi="Verdana"/>
          <w:color w:val="000000"/>
        </w:rPr>
        <w:tab/>
      </w:r>
      <w:r>
        <w:rPr>
          <w:rFonts w:ascii="Verdana" w:hAnsi="Verdana"/>
          <w:color w:val="000000"/>
        </w:rPr>
        <w:tab/>
      </w:r>
      <w:r>
        <w:rPr>
          <w:rFonts w:ascii="Verdana" w:hAnsi="Verdana"/>
          <w:color w:val="000000"/>
        </w:rPr>
        <w:tab/>
      </w:r>
      <w:r>
        <w:rPr>
          <w:rFonts w:ascii="Verdana" w:hAnsi="Verdana"/>
          <w:color w:val="000000"/>
        </w:rPr>
        <w:tab/>
      </w:r>
      <w:r>
        <w:rPr>
          <w:rFonts w:ascii="Verdana" w:hAnsi="Verdana"/>
          <w:color w:val="000000"/>
        </w:rPr>
        <w:tab/>
        <w:t>Monsieur RENOUX Gilles</w:t>
      </w:r>
    </w:p>
    <w:p w14:paraId="727E1105" w14:textId="7F8EF75E" w:rsidR="006F7864" w:rsidRPr="000D46E3" w:rsidRDefault="000D46E3" w:rsidP="000D46E3">
      <w:pPr>
        <w:shd w:val="clear" w:color="auto" w:fill="FFFFFF"/>
        <w:ind w:right="14"/>
        <w:jc w:val="both"/>
        <w:rPr>
          <w:rFonts w:ascii="Verdana" w:hAnsi="Verdana"/>
          <w:color w:val="000000"/>
        </w:rPr>
        <w:sectPr w:rsidR="006F7864" w:rsidRPr="000D46E3" w:rsidSect="00CA1920">
          <w:headerReference w:type="even" r:id="rId12"/>
          <w:headerReference w:type="default" r:id="rId13"/>
          <w:footerReference w:type="even" r:id="rId14"/>
          <w:footerReference w:type="default" r:id="rId15"/>
          <w:headerReference w:type="first" r:id="rId16"/>
          <w:footerReference w:type="first" r:id="rId17"/>
          <w:type w:val="oddPage"/>
          <w:pgSz w:w="11906" w:h="16838" w:code="9"/>
          <w:pgMar w:top="1418" w:right="567" w:bottom="1418" w:left="567" w:header="567" w:footer="567" w:gutter="0"/>
          <w:paperSrc w:first="7" w:other="7"/>
          <w:cols w:space="708"/>
          <w:docGrid w:linePitch="360"/>
        </w:sectPr>
      </w:pPr>
      <w:r>
        <w:rPr>
          <w:rFonts w:ascii="Verdana" w:hAnsi="Verdana"/>
          <w:color w:val="000000"/>
        </w:rPr>
        <w:t>Expert-comptable</w:t>
      </w:r>
      <w:r>
        <w:rPr>
          <w:rFonts w:ascii="Verdana" w:hAnsi="Verdana"/>
          <w:color w:val="000000"/>
        </w:rPr>
        <w:tab/>
      </w:r>
    </w:p>
    <w:p w14:paraId="44083697" w14:textId="77777777" w:rsidR="004A5516" w:rsidRPr="00841EC7" w:rsidRDefault="004A5516" w:rsidP="000D46E3">
      <w:pPr>
        <w:pStyle w:val="Pucesannexe"/>
        <w:numPr>
          <w:ilvl w:val="0"/>
          <w:numId w:val="0"/>
        </w:numPr>
        <w:rPr>
          <w:bCs/>
          <w:sz w:val="16"/>
          <w:szCs w:val="16"/>
        </w:rPr>
      </w:pPr>
    </w:p>
    <w:sectPr w:rsidR="004A5516" w:rsidRPr="00841EC7" w:rsidSect="00067C5F">
      <w:footerReference w:type="default" r:id="rId18"/>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743E7" w14:textId="77777777" w:rsidR="006C2663" w:rsidRDefault="006C2663" w:rsidP="00BD54F5">
      <w:r>
        <w:separator/>
      </w:r>
    </w:p>
  </w:endnote>
  <w:endnote w:type="continuationSeparator" w:id="0">
    <w:p w14:paraId="5034E7C9" w14:textId="77777777" w:rsidR="006C2663" w:rsidRDefault="006C2663"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1189C" w14:textId="77777777" w:rsidR="004A5190" w:rsidRDefault="004A519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E179" w14:textId="77777777" w:rsidR="00F83CD9" w:rsidRDefault="00F83CD9" w:rsidP="00F83CD9">
    <w:pPr>
      <w:pStyle w:val="Pieddepage"/>
      <w:jc w:val="center"/>
      <w:rPr>
        <w:rFonts w:cs="Arial"/>
        <w:b/>
        <w:bCs/>
        <w:sz w:val="18"/>
        <w:szCs w:val="18"/>
      </w:rPr>
    </w:pPr>
    <w:bookmarkStart w:id="2" w:name="_Hlk188197472"/>
    <w:bookmarkStart w:id="3" w:name="_Hlk188197473"/>
    <w:bookmarkStart w:id="4" w:name="_Hlk188197493"/>
    <w:bookmarkStart w:id="5" w:name="_Hlk188197494"/>
    <w:r>
      <w:rPr>
        <w:rFonts w:cs="Arial"/>
        <w:b/>
        <w:bCs/>
        <w:sz w:val="18"/>
        <w:szCs w:val="18"/>
      </w:rPr>
      <w:t>212 AV. DE LA CALIFORNIE, IMMEUBLE « CAP CALIFORNIE » 06200 NICE - TEL. 04.97.03.15.30</w:t>
    </w:r>
  </w:p>
  <w:p w14:paraId="4BE6A10B" w14:textId="77777777" w:rsidR="00F83CD9" w:rsidRDefault="00F83CD9" w:rsidP="00F83CD9">
    <w:pPr>
      <w:pStyle w:val="Pieddepage"/>
      <w:jc w:val="center"/>
      <w:rPr>
        <w:rFonts w:cs="Arial"/>
        <w:b/>
        <w:bCs/>
        <w:sz w:val="16"/>
        <w:szCs w:val="16"/>
      </w:rPr>
    </w:pPr>
    <w:r>
      <w:rPr>
        <w:rFonts w:cs="Arial"/>
        <w:b/>
        <w:bCs/>
        <w:sz w:val="16"/>
        <w:szCs w:val="16"/>
      </w:rPr>
      <w:t>S.A.R.L AU CAPITAL DE 8.000 € - R.C.S. NICE B 420 536 518</w:t>
    </w:r>
  </w:p>
  <w:p w14:paraId="69BD04C6" w14:textId="77777777" w:rsidR="00F83CD9" w:rsidRDefault="00F83CD9" w:rsidP="00F83CD9">
    <w:pPr>
      <w:pStyle w:val="Pieddepage"/>
      <w:jc w:val="center"/>
      <w:rPr>
        <w:rFonts w:cs="Arial"/>
        <w:b/>
        <w:bCs/>
        <w:sz w:val="16"/>
        <w:szCs w:val="16"/>
      </w:rPr>
    </w:pPr>
    <w:r>
      <w:rPr>
        <w:rFonts w:cs="Arial"/>
        <w:b/>
        <w:bCs/>
        <w:sz w:val="16"/>
        <w:szCs w:val="16"/>
      </w:rPr>
      <w:t>SIRET 420 536 518 00046 - NAF 741C</w:t>
    </w:r>
  </w:p>
  <w:p w14:paraId="68C23DB0" w14:textId="57C228D7" w:rsidR="00457FE1" w:rsidRPr="00F83CD9" w:rsidRDefault="00F83CD9" w:rsidP="00F83CD9">
    <w:pPr>
      <w:pStyle w:val="Pieddepage"/>
      <w:jc w:val="center"/>
      <w:rPr>
        <w:rFonts w:cs="Arial"/>
        <w:b/>
        <w:bCs/>
        <w:sz w:val="16"/>
        <w:szCs w:val="16"/>
      </w:rPr>
    </w:pPr>
    <w:r>
      <w:rPr>
        <w:rFonts w:cs="Arial"/>
        <w:b/>
        <w:bCs/>
        <w:sz w:val="16"/>
        <w:szCs w:val="16"/>
      </w:rPr>
      <w:t>SOCIETE D’EXPERTISE COMPTABLE INSCRITE A L’ORDRE DES EXPERTS-COMPTABLES PACA</w:t>
    </w:r>
    <w:bookmarkEnd w:id="2"/>
    <w:bookmarkEnd w:id="3"/>
    <w:bookmarkEnd w:id="4"/>
    <w:bookmarkEnd w:id="5"/>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8014E" w14:textId="77777777" w:rsidR="006C2663" w:rsidRDefault="006C2663" w:rsidP="00BD54F5">
      <w:r>
        <w:separator/>
      </w:r>
    </w:p>
  </w:footnote>
  <w:footnote w:type="continuationSeparator" w:id="0">
    <w:p w14:paraId="6048147B" w14:textId="77777777" w:rsidR="006C2663" w:rsidRDefault="006C2663"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5F6E6" w14:textId="77777777" w:rsidR="004A5190" w:rsidRDefault="004A519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52B0F" w14:textId="77777777" w:rsidR="004A5190" w:rsidRDefault="004A519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3762DE6F" w:rsidR="00F83CD9" w:rsidRDefault="00F83CD9">
    <w:pPr>
      <w:pStyle w:val="En-tte"/>
    </w:pPr>
    <w:r>
      <w:rPr>
        <w:noProof/>
        <w:sz w:val="24"/>
      </w:rPr>
      <w:drawing>
        <wp:anchor distT="0" distB="0" distL="114300" distR="114300" simplePos="0" relativeHeight="251659264" behindDoc="1" locked="0" layoutInCell="1" allowOverlap="1" wp14:anchorId="66FC0816" wp14:editId="4301C582">
          <wp:simplePos x="0" y="0"/>
          <wp:positionH relativeFrom="margin">
            <wp:posOffset>-190500</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9C7510"/>
    <w:multiLevelType w:val="hybridMultilevel"/>
    <w:tmpl w:val="A754CBCE"/>
    <w:lvl w:ilvl="0" w:tplc="9DCAFFF2">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3"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5"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5"/>
  </w:num>
  <w:num w:numId="2" w16cid:durableId="1369601691">
    <w:abstractNumId w:val="0"/>
  </w:num>
  <w:num w:numId="3" w16cid:durableId="583035118">
    <w:abstractNumId w:val="17"/>
  </w:num>
  <w:num w:numId="4" w16cid:durableId="1214388797">
    <w:abstractNumId w:val="13"/>
  </w:num>
  <w:num w:numId="5" w16cid:durableId="127630811">
    <w:abstractNumId w:val="12"/>
  </w:num>
  <w:num w:numId="6" w16cid:durableId="615719710">
    <w:abstractNumId w:val="1"/>
  </w:num>
  <w:num w:numId="7" w16cid:durableId="1125781807">
    <w:abstractNumId w:val="11"/>
  </w:num>
  <w:num w:numId="8" w16cid:durableId="834305127">
    <w:abstractNumId w:val="3"/>
  </w:num>
  <w:num w:numId="9" w16cid:durableId="938878857">
    <w:abstractNumId w:val="9"/>
  </w:num>
  <w:num w:numId="10" w16cid:durableId="442305334">
    <w:abstractNumId w:val="8"/>
  </w:num>
  <w:num w:numId="11" w16cid:durableId="495151611">
    <w:abstractNumId w:val="20"/>
  </w:num>
  <w:num w:numId="12" w16cid:durableId="2104567790">
    <w:abstractNumId w:val="18"/>
  </w:num>
  <w:num w:numId="13" w16cid:durableId="761534394">
    <w:abstractNumId w:val="19"/>
  </w:num>
  <w:num w:numId="14" w16cid:durableId="2090997384">
    <w:abstractNumId w:val="21"/>
  </w:num>
  <w:num w:numId="15" w16cid:durableId="636495145">
    <w:abstractNumId w:val="4"/>
  </w:num>
  <w:num w:numId="16" w16cid:durableId="1809544907">
    <w:abstractNumId w:val="6"/>
  </w:num>
  <w:num w:numId="17" w16cid:durableId="2141610992">
    <w:abstractNumId w:val="10"/>
  </w:num>
  <w:num w:numId="18" w16cid:durableId="1164930469">
    <w:abstractNumId w:val="7"/>
  </w:num>
  <w:num w:numId="19" w16cid:durableId="1293369239">
    <w:abstractNumId w:val="14"/>
  </w:num>
  <w:num w:numId="20" w16cid:durableId="1602109177">
    <w:abstractNumId w:val="5"/>
  </w:num>
  <w:num w:numId="21" w16cid:durableId="1480223109">
    <w:abstractNumId w:val="16"/>
  </w:num>
  <w:num w:numId="22" w16cid:durableId="807433708">
    <w:abstractNumId w:val="21"/>
  </w:num>
  <w:num w:numId="23" w16cid:durableId="1959754678">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BA8"/>
    <w:rsid w:val="00034966"/>
    <w:rsid w:val="00036245"/>
    <w:rsid w:val="00040944"/>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709FE"/>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D46E3"/>
    <w:rsid w:val="000E126D"/>
    <w:rsid w:val="000E28B7"/>
    <w:rsid w:val="000E3F8C"/>
    <w:rsid w:val="000E7270"/>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041B"/>
    <w:rsid w:val="00114A2E"/>
    <w:rsid w:val="0011556C"/>
    <w:rsid w:val="00115B1D"/>
    <w:rsid w:val="00116F15"/>
    <w:rsid w:val="00117141"/>
    <w:rsid w:val="00117C9F"/>
    <w:rsid w:val="00120110"/>
    <w:rsid w:val="00123033"/>
    <w:rsid w:val="00123049"/>
    <w:rsid w:val="00123CB0"/>
    <w:rsid w:val="0012430E"/>
    <w:rsid w:val="00124C39"/>
    <w:rsid w:val="0012691D"/>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C30"/>
    <w:rsid w:val="001517A5"/>
    <w:rsid w:val="001522D2"/>
    <w:rsid w:val="001540CF"/>
    <w:rsid w:val="00155C82"/>
    <w:rsid w:val="00155E33"/>
    <w:rsid w:val="00156A10"/>
    <w:rsid w:val="00160A80"/>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91CAA"/>
    <w:rsid w:val="00193041"/>
    <w:rsid w:val="0019335E"/>
    <w:rsid w:val="0019489A"/>
    <w:rsid w:val="00196152"/>
    <w:rsid w:val="00196A43"/>
    <w:rsid w:val="00196D85"/>
    <w:rsid w:val="001A2078"/>
    <w:rsid w:val="001A2FCD"/>
    <w:rsid w:val="001A388C"/>
    <w:rsid w:val="001A39EF"/>
    <w:rsid w:val="001A5BE8"/>
    <w:rsid w:val="001A6C96"/>
    <w:rsid w:val="001A6DC4"/>
    <w:rsid w:val="001A753A"/>
    <w:rsid w:val="001A77A6"/>
    <w:rsid w:val="001B19A5"/>
    <w:rsid w:val="001B2B9A"/>
    <w:rsid w:val="001B391F"/>
    <w:rsid w:val="001B3E35"/>
    <w:rsid w:val="001C0DAA"/>
    <w:rsid w:val="001C1098"/>
    <w:rsid w:val="001C1ED9"/>
    <w:rsid w:val="001C2EE4"/>
    <w:rsid w:val="001C4711"/>
    <w:rsid w:val="001C54A1"/>
    <w:rsid w:val="001C78C3"/>
    <w:rsid w:val="001D210D"/>
    <w:rsid w:val="001D22BA"/>
    <w:rsid w:val="001D4394"/>
    <w:rsid w:val="001D644A"/>
    <w:rsid w:val="001D680D"/>
    <w:rsid w:val="001D6DE7"/>
    <w:rsid w:val="001D74A1"/>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27893"/>
    <w:rsid w:val="002328E6"/>
    <w:rsid w:val="002333A3"/>
    <w:rsid w:val="0023543B"/>
    <w:rsid w:val="00235D8B"/>
    <w:rsid w:val="00236512"/>
    <w:rsid w:val="00236DA6"/>
    <w:rsid w:val="002371DD"/>
    <w:rsid w:val="00240331"/>
    <w:rsid w:val="0024156C"/>
    <w:rsid w:val="00241B7D"/>
    <w:rsid w:val="00241F0F"/>
    <w:rsid w:val="00243C5C"/>
    <w:rsid w:val="0024413C"/>
    <w:rsid w:val="0024416F"/>
    <w:rsid w:val="00247A40"/>
    <w:rsid w:val="00250822"/>
    <w:rsid w:val="00251B77"/>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A6657"/>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6E6A"/>
    <w:rsid w:val="00330247"/>
    <w:rsid w:val="003309DB"/>
    <w:rsid w:val="00333B40"/>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27C6"/>
    <w:rsid w:val="003A35D9"/>
    <w:rsid w:val="003A4866"/>
    <w:rsid w:val="003A4EC3"/>
    <w:rsid w:val="003A5582"/>
    <w:rsid w:val="003B0EAC"/>
    <w:rsid w:val="003B2231"/>
    <w:rsid w:val="003B38BE"/>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109D7"/>
    <w:rsid w:val="00410DD6"/>
    <w:rsid w:val="0041126E"/>
    <w:rsid w:val="0041138A"/>
    <w:rsid w:val="00411E30"/>
    <w:rsid w:val="0041257E"/>
    <w:rsid w:val="00412D47"/>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35F1"/>
    <w:rsid w:val="0045581C"/>
    <w:rsid w:val="00455D01"/>
    <w:rsid w:val="00457FE1"/>
    <w:rsid w:val="004605AB"/>
    <w:rsid w:val="00461A9B"/>
    <w:rsid w:val="00462C4B"/>
    <w:rsid w:val="00463634"/>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284A"/>
    <w:rsid w:val="00493BDC"/>
    <w:rsid w:val="00493C0A"/>
    <w:rsid w:val="00495EDF"/>
    <w:rsid w:val="0049795E"/>
    <w:rsid w:val="004A0D3E"/>
    <w:rsid w:val="004A121C"/>
    <w:rsid w:val="004A3B4F"/>
    <w:rsid w:val="004A3EEC"/>
    <w:rsid w:val="004A4B8F"/>
    <w:rsid w:val="004A4C8D"/>
    <w:rsid w:val="004A5190"/>
    <w:rsid w:val="004A5516"/>
    <w:rsid w:val="004A5D17"/>
    <w:rsid w:val="004B03F9"/>
    <w:rsid w:val="004B06C0"/>
    <w:rsid w:val="004B1119"/>
    <w:rsid w:val="004B11D3"/>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F19FD"/>
    <w:rsid w:val="004F20B6"/>
    <w:rsid w:val="004F22F6"/>
    <w:rsid w:val="004F3693"/>
    <w:rsid w:val="004F3E48"/>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2AC1"/>
    <w:rsid w:val="00553B52"/>
    <w:rsid w:val="00556032"/>
    <w:rsid w:val="00560DD8"/>
    <w:rsid w:val="00561995"/>
    <w:rsid w:val="00562B39"/>
    <w:rsid w:val="00562F22"/>
    <w:rsid w:val="00563898"/>
    <w:rsid w:val="005651B1"/>
    <w:rsid w:val="00565E96"/>
    <w:rsid w:val="00566C29"/>
    <w:rsid w:val="005720BB"/>
    <w:rsid w:val="00572E8F"/>
    <w:rsid w:val="00572F7E"/>
    <w:rsid w:val="0057332B"/>
    <w:rsid w:val="00573514"/>
    <w:rsid w:val="00573CB7"/>
    <w:rsid w:val="00573FE6"/>
    <w:rsid w:val="0057423E"/>
    <w:rsid w:val="00574934"/>
    <w:rsid w:val="00575361"/>
    <w:rsid w:val="0058051E"/>
    <w:rsid w:val="0058168F"/>
    <w:rsid w:val="0058183A"/>
    <w:rsid w:val="00583780"/>
    <w:rsid w:val="005837B5"/>
    <w:rsid w:val="00590107"/>
    <w:rsid w:val="00590A96"/>
    <w:rsid w:val="00590B47"/>
    <w:rsid w:val="00592445"/>
    <w:rsid w:val="005950D4"/>
    <w:rsid w:val="00595348"/>
    <w:rsid w:val="00595FEF"/>
    <w:rsid w:val="005962E1"/>
    <w:rsid w:val="0059679B"/>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D0841"/>
    <w:rsid w:val="005D0CF8"/>
    <w:rsid w:val="005D2B5F"/>
    <w:rsid w:val="005D35B6"/>
    <w:rsid w:val="005D4FF6"/>
    <w:rsid w:val="005D6A7E"/>
    <w:rsid w:val="005D7BBA"/>
    <w:rsid w:val="005E02E6"/>
    <w:rsid w:val="005E1002"/>
    <w:rsid w:val="005E1908"/>
    <w:rsid w:val="005E1B11"/>
    <w:rsid w:val="005E28FA"/>
    <w:rsid w:val="005E3F5E"/>
    <w:rsid w:val="005F134D"/>
    <w:rsid w:val="005F16EE"/>
    <w:rsid w:val="005F27B2"/>
    <w:rsid w:val="005F3390"/>
    <w:rsid w:val="005F479E"/>
    <w:rsid w:val="005F63AA"/>
    <w:rsid w:val="005F6464"/>
    <w:rsid w:val="005F64BB"/>
    <w:rsid w:val="005F77A8"/>
    <w:rsid w:val="0060110F"/>
    <w:rsid w:val="00601A96"/>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20CD"/>
    <w:rsid w:val="006533CD"/>
    <w:rsid w:val="00653E21"/>
    <w:rsid w:val="00654B73"/>
    <w:rsid w:val="00654CAA"/>
    <w:rsid w:val="006552F8"/>
    <w:rsid w:val="00655357"/>
    <w:rsid w:val="0066095F"/>
    <w:rsid w:val="006609DE"/>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AD7"/>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08F7"/>
    <w:rsid w:val="006C2073"/>
    <w:rsid w:val="006C2663"/>
    <w:rsid w:val="006C2B6D"/>
    <w:rsid w:val="006C2F35"/>
    <w:rsid w:val="006C3530"/>
    <w:rsid w:val="006C41D1"/>
    <w:rsid w:val="006C546C"/>
    <w:rsid w:val="006C6091"/>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864"/>
    <w:rsid w:val="006F7DE7"/>
    <w:rsid w:val="007031B8"/>
    <w:rsid w:val="007032F0"/>
    <w:rsid w:val="00707204"/>
    <w:rsid w:val="00707460"/>
    <w:rsid w:val="0070767F"/>
    <w:rsid w:val="00707CB8"/>
    <w:rsid w:val="00713211"/>
    <w:rsid w:val="00713475"/>
    <w:rsid w:val="00713784"/>
    <w:rsid w:val="007141FA"/>
    <w:rsid w:val="00714A77"/>
    <w:rsid w:val="00714C37"/>
    <w:rsid w:val="00716573"/>
    <w:rsid w:val="007167EF"/>
    <w:rsid w:val="007170DC"/>
    <w:rsid w:val="00720CCF"/>
    <w:rsid w:val="00721EE6"/>
    <w:rsid w:val="00722804"/>
    <w:rsid w:val="00723ABD"/>
    <w:rsid w:val="007242B7"/>
    <w:rsid w:val="00725B02"/>
    <w:rsid w:val="00725BC5"/>
    <w:rsid w:val="00726AAA"/>
    <w:rsid w:val="00730B3B"/>
    <w:rsid w:val="00730D5D"/>
    <w:rsid w:val="0073211D"/>
    <w:rsid w:val="00734C6F"/>
    <w:rsid w:val="0074041F"/>
    <w:rsid w:val="00740780"/>
    <w:rsid w:val="007411E0"/>
    <w:rsid w:val="00741A57"/>
    <w:rsid w:val="0074541D"/>
    <w:rsid w:val="00747107"/>
    <w:rsid w:val="007476DA"/>
    <w:rsid w:val="00752F68"/>
    <w:rsid w:val="0075331C"/>
    <w:rsid w:val="007557F9"/>
    <w:rsid w:val="007623D3"/>
    <w:rsid w:val="0076257C"/>
    <w:rsid w:val="00764836"/>
    <w:rsid w:val="00765119"/>
    <w:rsid w:val="007653FA"/>
    <w:rsid w:val="0076619D"/>
    <w:rsid w:val="00767C28"/>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3F85"/>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5084"/>
    <w:rsid w:val="007F0F73"/>
    <w:rsid w:val="007F13E8"/>
    <w:rsid w:val="007F164B"/>
    <w:rsid w:val="007F1839"/>
    <w:rsid w:val="007F1B13"/>
    <w:rsid w:val="007F1BE8"/>
    <w:rsid w:val="007F2FB3"/>
    <w:rsid w:val="007F337E"/>
    <w:rsid w:val="007F3EF5"/>
    <w:rsid w:val="007F570E"/>
    <w:rsid w:val="007F5FB5"/>
    <w:rsid w:val="007F69F6"/>
    <w:rsid w:val="007F6C51"/>
    <w:rsid w:val="007F7912"/>
    <w:rsid w:val="007F7EFC"/>
    <w:rsid w:val="008016AE"/>
    <w:rsid w:val="00801B4E"/>
    <w:rsid w:val="00803F75"/>
    <w:rsid w:val="00804920"/>
    <w:rsid w:val="008051C8"/>
    <w:rsid w:val="0080709C"/>
    <w:rsid w:val="00807A9E"/>
    <w:rsid w:val="00810DA2"/>
    <w:rsid w:val="008139B3"/>
    <w:rsid w:val="00816D15"/>
    <w:rsid w:val="00816FF9"/>
    <w:rsid w:val="00821007"/>
    <w:rsid w:val="00822533"/>
    <w:rsid w:val="00822573"/>
    <w:rsid w:val="008242CC"/>
    <w:rsid w:val="00824AEC"/>
    <w:rsid w:val="00824EDA"/>
    <w:rsid w:val="00826A84"/>
    <w:rsid w:val="00826C5E"/>
    <w:rsid w:val="00827AA8"/>
    <w:rsid w:val="008307F1"/>
    <w:rsid w:val="00830BA1"/>
    <w:rsid w:val="00830E64"/>
    <w:rsid w:val="00831475"/>
    <w:rsid w:val="0083303D"/>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965"/>
    <w:rsid w:val="008838EE"/>
    <w:rsid w:val="00885A86"/>
    <w:rsid w:val="00885B1D"/>
    <w:rsid w:val="00886D17"/>
    <w:rsid w:val="0088748E"/>
    <w:rsid w:val="00893148"/>
    <w:rsid w:val="00893B5A"/>
    <w:rsid w:val="00893CF2"/>
    <w:rsid w:val="008962C3"/>
    <w:rsid w:val="00897A01"/>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61CA"/>
    <w:rsid w:val="008C6758"/>
    <w:rsid w:val="008C69BE"/>
    <w:rsid w:val="008C6BAB"/>
    <w:rsid w:val="008D16A6"/>
    <w:rsid w:val="008D288E"/>
    <w:rsid w:val="008D3433"/>
    <w:rsid w:val="008D4C9B"/>
    <w:rsid w:val="008D51F1"/>
    <w:rsid w:val="008D5712"/>
    <w:rsid w:val="008D5D71"/>
    <w:rsid w:val="008E10F0"/>
    <w:rsid w:val="008E3544"/>
    <w:rsid w:val="008E4E5E"/>
    <w:rsid w:val="008E5745"/>
    <w:rsid w:val="008E6103"/>
    <w:rsid w:val="008E7951"/>
    <w:rsid w:val="008E7F79"/>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6455"/>
    <w:rsid w:val="0090742E"/>
    <w:rsid w:val="009109D4"/>
    <w:rsid w:val="00910A16"/>
    <w:rsid w:val="00911813"/>
    <w:rsid w:val="00913A56"/>
    <w:rsid w:val="00915350"/>
    <w:rsid w:val="00915BEB"/>
    <w:rsid w:val="00915BF7"/>
    <w:rsid w:val="00916881"/>
    <w:rsid w:val="00916CFA"/>
    <w:rsid w:val="0092118D"/>
    <w:rsid w:val="00925160"/>
    <w:rsid w:val="00925EB4"/>
    <w:rsid w:val="00931462"/>
    <w:rsid w:val="00931BB5"/>
    <w:rsid w:val="0093309E"/>
    <w:rsid w:val="0093322A"/>
    <w:rsid w:val="00937682"/>
    <w:rsid w:val="0094551B"/>
    <w:rsid w:val="009460B3"/>
    <w:rsid w:val="009508CC"/>
    <w:rsid w:val="00953D8E"/>
    <w:rsid w:val="009545D7"/>
    <w:rsid w:val="00957468"/>
    <w:rsid w:val="0096162F"/>
    <w:rsid w:val="009620B7"/>
    <w:rsid w:val="00963874"/>
    <w:rsid w:val="00963C5F"/>
    <w:rsid w:val="00963D02"/>
    <w:rsid w:val="00965DBA"/>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1046C"/>
    <w:rsid w:val="00A13916"/>
    <w:rsid w:val="00A15976"/>
    <w:rsid w:val="00A2040B"/>
    <w:rsid w:val="00A2216C"/>
    <w:rsid w:val="00A25C64"/>
    <w:rsid w:val="00A272FF"/>
    <w:rsid w:val="00A30CAD"/>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6B1"/>
    <w:rsid w:val="00A9698C"/>
    <w:rsid w:val="00A96A80"/>
    <w:rsid w:val="00A97500"/>
    <w:rsid w:val="00AA0579"/>
    <w:rsid w:val="00AA113A"/>
    <w:rsid w:val="00AA262F"/>
    <w:rsid w:val="00AA30FA"/>
    <w:rsid w:val="00AA3335"/>
    <w:rsid w:val="00AA7175"/>
    <w:rsid w:val="00AB1770"/>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0B26"/>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FB2"/>
    <w:rsid w:val="00B478FE"/>
    <w:rsid w:val="00B5162B"/>
    <w:rsid w:val="00B53B20"/>
    <w:rsid w:val="00B56855"/>
    <w:rsid w:val="00B57B50"/>
    <w:rsid w:val="00B6201E"/>
    <w:rsid w:val="00B62915"/>
    <w:rsid w:val="00B6470D"/>
    <w:rsid w:val="00B6523D"/>
    <w:rsid w:val="00B6580C"/>
    <w:rsid w:val="00B67638"/>
    <w:rsid w:val="00B70038"/>
    <w:rsid w:val="00B70659"/>
    <w:rsid w:val="00B71D8B"/>
    <w:rsid w:val="00B720C2"/>
    <w:rsid w:val="00B73C87"/>
    <w:rsid w:val="00B8084A"/>
    <w:rsid w:val="00B80D9C"/>
    <w:rsid w:val="00B81254"/>
    <w:rsid w:val="00B826BD"/>
    <w:rsid w:val="00B82984"/>
    <w:rsid w:val="00B84DBC"/>
    <w:rsid w:val="00B85490"/>
    <w:rsid w:val="00B854B4"/>
    <w:rsid w:val="00B872A1"/>
    <w:rsid w:val="00B92176"/>
    <w:rsid w:val="00B976E7"/>
    <w:rsid w:val="00B97865"/>
    <w:rsid w:val="00B97B65"/>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5A42"/>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3C37"/>
    <w:rsid w:val="00C955A8"/>
    <w:rsid w:val="00C96728"/>
    <w:rsid w:val="00CA1920"/>
    <w:rsid w:val="00CA3353"/>
    <w:rsid w:val="00CA42FB"/>
    <w:rsid w:val="00CA705C"/>
    <w:rsid w:val="00CA7551"/>
    <w:rsid w:val="00CB0A79"/>
    <w:rsid w:val="00CB393F"/>
    <w:rsid w:val="00CB463E"/>
    <w:rsid w:val="00CB55D7"/>
    <w:rsid w:val="00CC1F07"/>
    <w:rsid w:val="00CC3C13"/>
    <w:rsid w:val="00CD1AF1"/>
    <w:rsid w:val="00CD2AE1"/>
    <w:rsid w:val="00CD2D33"/>
    <w:rsid w:val="00CD799C"/>
    <w:rsid w:val="00CE2952"/>
    <w:rsid w:val="00CE4614"/>
    <w:rsid w:val="00CE5E1D"/>
    <w:rsid w:val="00CE61AE"/>
    <w:rsid w:val="00CE6ACB"/>
    <w:rsid w:val="00CF05B9"/>
    <w:rsid w:val="00CF54A3"/>
    <w:rsid w:val="00CF5D7B"/>
    <w:rsid w:val="00D016EB"/>
    <w:rsid w:val="00D0220C"/>
    <w:rsid w:val="00D03E68"/>
    <w:rsid w:val="00D04FDF"/>
    <w:rsid w:val="00D06264"/>
    <w:rsid w:val="00D06518"/>
    <w:rsid w:val="00D122FB"/>
    <w:rsid w:val="00D1310F"/>
    <w:rsid w:val="00D17A70"/>
    <w:rsid w:val="00D207A7"/>
    <w:rsid w:val="00D2175E"/>
    <w:rsid w:val="00D21A4E"/>
    <w:rsid w:val="00D24757"/>
    <w:rsid w:val="00D31160"/>
    <w:rsid w:val="00D31D06"/>
    <w:rsid w:val="00D321C6"/>
    <w:rsid w:val="00D3466C"/>
    <w:rsid w:val="00D3475B"/>
    <w:rsid w:val="00D36DCE"/>
    <w:rsid w:val="00D375C6"/>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494"/>
    <w:rsid w:val="00DB7059"/>
    <w:rsid w:val="00DB7CE2"/>
    <w:rsid w:val="00DC185E"/>
    <w:rsid w:val="00DC2F58"/>
    <w:rsid w:val="00DC4EFC"/>
    <w:rsid w:val="00DD3BBA"/>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3855"/>
    <w:rsid w:val="00E54BDC"/>
    <w:rsid w:val="00E55BC1"/>
    <w:rsid w:val="00E55F94"/>
    <w:rsid w:val="00E57244"/>
    <w:rsid w:val="00E57553"/>
    <w:rsid w:val="00E60B3C"/>
    <w:rsid w:val="00E6408C"/>
    <w:rsid w:val="00E65640"/>
    <w:rsid w:val="00E667BF"/>
    <w:rsid w:val="00E66BFD"/>
    <w:rsid w:val="00E677FB"/>
    <w:rsid w:val="00E72C38"/>
    <w:rsid w:val="00E7307C"/>
    <w:rsid w:val="00E730A9"/>
    <w:rsid w:val="00E86142"/>
    <w:rsid w:val="00E91552"/>
    <w:rsid w:val="00E9183F"/>
    <w:rsid w:val="00E92183"/>
    <w:rsid w:val="00E94F72"/>
    <w:rsid w:val="00E9621E"/>
    <w:rsid w:val="00E9790E"/>
    <w:rsid w:val="00E97D90"/>
    <w:rsid w:val="00EA0310"/>
    <w:rsid w:val="00EA0A26"/>
    <w:rsid w:val="00EA3EAF"/>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4117D"/>
    <w:rsid w:val="00F428D8"/>
    <w:rsid w:val="00F44910"/>
    <w:rsid w:val="00F4575F"/>
    <w:rsid w:val="00F46869"/>
    <w:rsid w:val="00F46C19"/>
    <w:rsid w:val="00F50C20"/>
    <w:rsid w:val="00F51246"/>
    <w:rsid w:val="00F51A4E"/>
    <w:rsid w:val="00F523BC"/>
    <w:rsid w:val="00F52865"/>
    <w:rsid w:val="00F54601"/>
    <w:rsid w:val="00F55273"/>
    <w:rsid w:val="00F5634B"/>
    <w:rsid w:val="00F57439"/>
    <w:rsid w:val="00F6021D"/>
    <w:rsid w:val="00F65F5F"/>
    <w:rsid w:val="00F66E04"/>
    <w:rsid w:val="00F7380E"/>
    <w:rsid w:val="00F74247"/>
    <w:rsid w:val="00F7514F"/>
    <w:rsid w:val="00F77E4A"/>
    <w:rsid w:val="00F83CD9"/>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D7C97"/>
    <w:rsid w:val="00FE053F"/>
    <w:rsid w:val="00FE298F"/>
    <w:rsid w:val="00FE3508"/>
    <w:rsid w:val="00FE51AD"/>
    <w:rsid w:val="00FE79F2"/>
    <w:rsid w:val="00FF1198"/>
    <w:rsid w:val="00FF2A4F"/>
    <w:rsid w:val="00FF2C99"/>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46206"/>
    <w:rsid w:val="000613A5"/>
    <w:rsid w:val="000C35F3"/>
    <w:rsid w:val="00136339"/>
    <w:rsid w:val="00150C30"/>
    <w:rsid w:val="00173D2C"/>
    <w:rsid w:val="002C36EC"/>
    <w:rsid w:val="00400743"/>
    <w:rsid w:val="004307EE"/>
    <w:rsid w:val="00557152"/>
    <w:rsid w:val="005A2D8F"/>
    <w:rsid w:val="005A5934"/>
    <w:rsid w:val="005E02E6"/>
    <w:rsid w:val="005F16EE"/>
    <w:rsid w:val="005F479E"/>
    <w:rsid w:val="0061499A"/>
    <w:rsid w:val="0063023E"/>
    <w:rsid w:val="0066761D"/>
    <w:rsid w:val="00700486"/>
    <w:rsid w:val="007032F0"/>
    <w:rsid w:val="00722804"/>
    <w:rsid w:val="007242B7"/>
    <w:rsid w:val="00725B02"/>
    <w:rsid w:val="00764744"/>
    <w:rsid w:val="007F3EF5"/>
    <w:rsid w:val="00876176"/>
    <w:rsid w:val="00885A86"/>
    <w:rsid w:val="008C6BAB"/>
    <w:rsid w:val="00916881"/>
    <w:rsid w:val="00967F09"/>
    <w:rsid w:val="009A3309"/>
    <w:rsid w:val="009C09F6"/>
    <w:rsid w:val="009D0903"/>
    <w:rsid w:val="009E54D6"/>
    <w:rsid w:val="00AB0814"/>
    <w:rsid w:val="00AF65CE"/>
    <w:rsid w:val="00BF1E92"/>
    <w:rsid w:val="00C1262E"/>
    <w:rsid w:val="00C14E60"/>
    <w:rsid w:val="00C430B5"/>
    <w:rsid w:val="00C45A42"/>
    <w:rsid w:val="00DE59E9"/>
    <w:rsid w:val="00E20779"/>
    <w:rsid w:val="00E33908"/>
    <w:rsid w:val="00ED5D49"/>
    <w:rsid w:val="00F335B1"/>
    <w:rsid w:val="00F52865"/>
    <w:rsid w:val="00F574F9"/>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574F9"/>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DD3FFAFD8944FAF8B8151ED6F022CB9">
    <w:name w:val="3DD3FFAFD8944FAF8B8151ED6F022CB9"/>
    <w:rsid w:val="00F574F9"/>
  </w:style>
  <w:style w:type="paragraph" w:customStyle="1" w:styleId="2D4AB76C82BE41C090E9A30500B1D0A5">
    <w:name w:val="2D4AB76C82BE41C090E9A30500B1D0A5"/>
    <w:rsid w:val="00F574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2.xml><?xml version="1.0" encoding="utf-8"?>
<ds:datastoreItem xmlns:ds="http://schemas.openxmlformats.org/officeDocument/2006/customXml" ds:itemID="{3D59F693-F71C-4E62-8883-1843A43E65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3ac10-6790-4aa9-9148-dbbae1eb90b2"/>
    <ds:schemaRef ds:uri="6edeb3c8-a497-441f-afbf-35ef29495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4.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11</TotalTime>
  <Pages>5</Pages>
  <Words>1029</Words>
  <Characters>5665</Characters>
  <Application>Microsoft Office Word</Application>
  <DocSecurity>0</DocSecurity>
  <Lines>47</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Heddy MASSOLIN</cp:lastModifiedBy>
  <cp:revision>14</cp:revision>
  <cp:lastPrinted>2019-11-16T07:44:00Z</cp:lastPrinted>
  <dcterms:created xsi:type="dcterms:W3CDTF">2026-04-28T15:43:00Z</dcterms:created>
  <dcterms:modified xsi:type="dcterms:W3CDTF">2026-04-28T15:56:00Z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4187900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