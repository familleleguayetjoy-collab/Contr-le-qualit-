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Default="007937F8" w:rsidP="00223C7F">
      <w:pPr>
        <w:pStyle w:val="Texte"/>
        <w:rPr>
          <w:sz w:val="24"/>
        </w:rPr>
      </w:pPr>
    </w:p>
    <w:sdt>
      <w:sdtPr>
        <w:rPr>
          <w:sz w:val="24"/>
        </w:rPr>
        <w:alias w:val="Identité du chef d'entreprise"/>
        <w:tag w:val="Identité du chef d'entreprise"/>
        <w:id w:val="96689226"/>
        <w:placeholder>
          <w:docPart w:val="DefaultPlaceholder_-1854013440"/>
        </w:placeholder>
        <w:showingPlcHdr/>
        <w15:color w:val="FF0000"/>
      </w:sdtPr>
      <w:sdtContent>
        <w:p w14:paraId="521A5ED5" w14:textId="765DACC1" w:rsidR="00E646AE" w:rsidRDefault="00E646AE" w:rsidP="00E646AE">
          <w:pPr>
            <w:pStyle w:val="Texte"/>
            <w:ind w:left="4254"/>
            <w:rPr>
              <w:sz w:val="24"/>
            </w:rPr>
          </w:pPr>
          <w:r w:rsidRPr="000C56B0">
            <w:rPr>
              <w:rStyle w:val="Textedelespacerserv"/>
            </w:rPr>
            <w:t>Cliquez ou appuyez ici pour entrer du texte.</w:t>
          </w:r>
        </w:p>
      </w:sdtContent>
    </w:sdt>
    <w:sdt>
      <w:sdtPr>
        <w:rPr>
          <w:sz w:val="24"/>
        </w:rPr>
        <w:alias w:val="Adresse de l'entreprise individuelle"/>
        <w:tag w:val="Adresse de l'entreprise individuelle"/>
        <w:id w:val="1353760349"/>
        <w:placeholder>
          <w:docPart w:val="DefaultPlaceholder_-1854013440"/>
        </w:placeholder>
        <w:showingPlcHdr/>
        <w15:color w:val="FF0000"/>
      </w:sdtPr>
      <w:sdtContent>
        <w:p w14:paraId="04046616" w14:textId="312A848F" w:rsidR="00E646AE" w:rsidRDefault="00E646AE" w:rsidP="00E646AE">
          <w:pPr>
            <w:pStyle w:val="Texte"/>
            <w:ind w:left="4254"/>
            <w:rPr>
              <w:sz w:val="24"/>
            </w:rPr>
          </w:pPr>
          <w:r w:rsidRPr="000C56B0">
            <w:rPr>
              <w:rStyle w:val="Textedelespacerserv"/>
            </w:rPr>
            <w:t>Cliquez ou appuyez ici pour entrer du texte.</w:t>
          </w:r>
        </w:p>
      </w:sdtContent>
    </w:sdt>
    <w:p w14:paraId="4F5F93B7" w14:textId="77777777" w:rsidR="00E646AE" w:rsidRDefault="00E646AE" w:rsidP="00223C7F">
      <w:pPr>
        <w:pStyle w:val="Texte"/>
        <w:rPr>
          <w:sz w:val="24"/>
        </w:rPr>
      </w:pPr>
    </w:p>
    <w:p w14:paraId="029BA9DC" w14:textId="77777777" w:rsidR="00E646AE" w:rsidRPr="0035146B" w:rsidRDefault="00E646AE" w:rsidP="00223C7F">
      <w:pPr>
        <w:pStyle w:val="Texte"/>
        <w:rPr>
          <w:sz w:val="24"/>
        </w:rPr>
      </w:pPr>
    </w:p>
    <w:p w14:paraId="478063CA" w14:textId="77777777" w:rsidR="00CD1AF1" w:rsidRPr="0035146B" w:rsidRDefault="00CD1AF1" w:rsidP="00223C7F">
      <w:pPr>
        <w:pStyle w:val="Texte"/>
      </w:pPr>
    </w:p>
    <w:p w14:paraId="23811207" w14:textId="2A1DDD72" w:rsidR="00CD1AF1" w:rsidRPr="00F94D6F" w:rsidRDefault="00A04F63" w:rsidP="00223C7F">
      <w:pPr>
        <w:pStyle w:val="Texte"/>
        <w:ind w:left="4254"/>
        <w:rPr>
          <w:color w:val="auto"/>
        </w:rPr>
      </w:pPr>
      <w:r w:rsidRPr="00A04F63">
        <w:rPr>
          <w:color w:val="auto"/>
        </w:rPr>
        <w:t>À</w:t>
      </w:r>
      <w:r w:rsidR="00000290">
        <w:rPr>
          <w:color w:val="auto"/>
        </w:rPr>
        <w:t xml:space="preserve"> </w:t>
      </w:r>
      <w:sdt>
        <w:sdtPr>
          <w:rPr>
            <w:color w:val="auto"/>
          </w:rPr>
          <w:alias w:val="Ville de signature"/>
          <w:tag w:val="Ville de signature"/>
          <w:id w:val="1141927009"/>
          <w:placeholder>
            <w:docPart w:val="DefaultPlaceholder_-1854013440"/>
          </w:placeholder>
          <w:showingPlcHdr/>
          <w15:color w:val="FF0000"/>
          <w:text/>
        </w:sdtPr>
        <w:sdtContent>
          <w:r w:rsidR="00000290"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C25081">
        <w:rPr>
          <w:noProof/>
          <w:color w:val="auto"/>
        </w:rPr>
        <w:t>20 mai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6C5D6036" w:rsidR="00223C7F" w:rsidRPr="00FF1198" w:rsidRDefault="005544B1" w:rsidP="0041425D">
      <w:pPr>
        <w:pStyle w:val="Texte"/>
        <w:ind w:firstLine="709"/>
        <w:rPr>
          <w:b/>
          <w:i/>
          <w:iCs/>
          <w:color w:val="auto"/>
        </w:rPr>
      </w:pPr>
      <w:r>
        <w:rPr>
          <w:b/>
          <w:i/>
          <w:iCs/>
          <w:color w:val="auto"/>
        </w:rPr>
        <w:t xml:space="preserve">Activité </w:t>
      </w:r>
      <w:r w:rsidR="00693C62">
        <w:rPr>
          <w:b/>
          <w:i/>
          <w:iCs/>
          <w:color w:val="auto"/>
        </w:rPr>
        <w:t>relevant des BNC</w:t>
      </w:r>
      <w:r w:rsidR="006978FA">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145C63D6" w:rsidR="00CD1AF1" w:rsidRPr="00F94D6F" w:rsidRDefault="00000000" w:rsidP="00953D8E">
      <w:pPr>
        <w:pStyle w:val="Texte"/>
        <w:rPr>
          <w:color w:val="auto"/>
        </w:rPr>
      </w:pPr>
      <w:sdt>
        <w:sdtPr>
          <w:rPr>
            <w:color w:val="auto"/>
          </w:rPr>
          <w:alias w:val="Madame ou Monsieur"/>
          <w:tag w:val="Madame ou Monsieur"/>
          <w:id w:val="-601111248"/>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E42C9F" w:rsidRPr="000C56B0">
            <w:rPr>
              <w:rStyle w:val="Textedelespacerserv"/>
            </w:rPr>
            <w:t>Choisissez un élément.</w:t>
          </w:r>
        </w:sdtContent>
      </w:sdt>
      <w:r w:rsidR="00CD1AF1" w:rsidRPr="00F94D6F">
        <w:rPr>
          <w:color w:val="auto"/>
        </w:rPr>
        <w:t>,</w:t>
      </w:r>
    </w:p>
    <w:p w14:paraId="2558A75C" w14:textId="42BDDF11"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une mission </w:t>
      </w:r>
      <w:r w:rsidR="00693C62">
        <w:rPr>
          <w:color w:val="auto"/>
        </w:rPr>
        <w:t>d’assistance dans l’accomplissement de vos obligations déclaratives</w:t>
      </w:r>
      <w:r w:rsidR="00182698" w:rsidRPr="00F94D6F">
        <w:rPr>
          <w:color w:val="auto"/>
        </w:rPr>
        <w:t>.</w:t>
      </w:r>
    </w:p>
    <w:p w14:paraId="0972C87D" w14:textId="52EA45ED" w:rsidR="005409BF"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5409BF">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7AFF8EE9"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DefaultPlaceholder_-1854013438"/>
          </w:placeholder>
          <w:showingPlcHd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374AA9" w:rsidRPr="000C56B0">
            <w:rPr>
              <w:rStyle w:val="Textedelespacerserv"/>
            </w:rPr>
            <w:t>Choisissez un élément.</w:t>
          </w:r>
        </w:sdtContent>
      </w:sdt>
      <w:r w:rsidRPr="005E3F5E">
        <w:rPr>
          <w:color w:val="auto"/>
        </w:rPr>
        <w:t xml:space="preserve"> et vous en êtes</w:t>
      </w:r>
      <w:r w:rsidR="00A32ACD">
        <w:rPr>
          <w:rFonts w:cs="Arial"/>
          <w:color w:val="auto"/>
        </w:rPr>
        <w:t xml:space="preserve"> Chef d’entreprise</w:t>
      </w:r>
      <w:r w:rsidRPr="005E3F5E">
        <w:rPr>
          <w:color w:val="auto"/>
        </w:rPr>
        <w:t>.</w:t>
      </w:r>
      <w:r w:rsidR="005E3F5E">
        <w:rPr>
          <w:color w:val="auto"/>
        </w:rPr>
        <w:t xml:space="preserve"> </w:t>
      </w:r>
    </w:p>
    <w:p w14:paraId="1DDA8C5F" w14:textId="77777777" w:rsidR="00EC60C9" w:rsidRDefault="00EC60C9" w:rsidP="00EC60C9">
      <w:pPr>
        <w:pStyle w:val="Texte"/>
        <w:rPr>
          <w:color w:val="auto"/>
        </w:rPr>
      </w:pPr>
    </w:p>
    <w:p w14:paraId="3DE6DC5F" w14:textId="02F3168F" w:rsidR="00B636EB"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DefaultPlaceholder_-185401344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DefaultPlaceholder_-1854013440"/>
          </w:placeholder>
          <w:showingPlcHdr/>
          <w15:color w:val="FF0000"/>
        </w:sdtPr>
        <w:sdtContent>
          <w:r w:rsidR="00480A26" w:rsidRPr="000C56B0">
            <w:rPr>
              <w:rStyle w:val="Textedelespacerserv"/>
            </w:rPr>
            <w:t>Cliquez ou appuyez ici pour entrer du texte.</w:t>
          </w:r>
        </w:sdtContent>
      </w:sdt>
      <w:r w:rsidRPr="00C1072A">
        <w:rPr>
          <w:color w:val="auto"/>
        </w:rPr>
        <w:t>. Votre</w:t>
      </w:r>
      <w:r w:rsidR="00602911">
        <w:rPr>
          <w:color w:val="auto"/>
        </w:rPr>
        <w:t xml:space="preserve"> </w:t>
      </w:r>
      <w:r w:rsidRPr="00C1072A">
        <w:rPr>
          <w:color w:val="auto"/>
        </w:rPr>
        <w:t>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95299450"/>
          <w:placeholder>
            <w:docPart w:val="DefaultPlaceholder_-1854013440"/>
          </w:placeholder>
          <w:showingPlcHdr/>
          <w15:color w:val="FF0000"/>
        </w:sdtPr>
        <w:sdtContent>
          <w:r w:rsidR="00B81EDE" w:rsidRPr="000C56B0">
            <w:rPr>
              <w:rStyle w:val="Textedelespacerserv"/>
            </w:rPr>
            <w:t>Cliquez ou appuyez ici pour entrer du texte.</w:t>
          </w:r>
        </w:sdtContent>
      </w:sdt>
      <w:r w:rsidR="008631ED">
        <w:rPr>
          <w:color w:val="auto"/>
        </w:rPr>
        <w:t xml:space="preserve"> au </w:t>
      </w:r>
      <w:sdt>
        <w:sdtPr>
          <w:rPr>
            <w:color w:val="auto"/>
          </w:rPr>
          <w:alias w:val="Jour et mois de clôture (sans l'année)"/>
          <w:tag w:val="Jour et mois de clôture (sans l'année)"/>
          <w:id w:val="942729381"/>
          <w:placeholder>
            <w:docPart w:val="DefaultPlaceholder_-1854013440"/>
          </w:placeholder>
          <w:showingPlcHdr/>
          <w15:color w:val="FF0000"/>
        </w:sdtPr>
        <w:sdtContent>
          <w:r w:rsidR="000906B9" w:rsidRPr="000C56B0">
            <w:rPr>
              <w:rStyle w:val="Textedelespacerserv"/>
            </w:rPr>
            <w:t>Cliquez ou appuyez ici pour entrer du texte.</w:t>
          </w:r>
        </w:sdtContent>
      </w:sdt>
      <w:r w:rsidR="00AC50FA">
        <w:rPr>
          <w:color w:val="auto"/>
        </w:rPr>
        <w:t xml:space="preserve"> de chaque année. </w:t>
      </w:r>
    </w:p>
    <w:p w14:paraId="36D4692E" w14:textId="77777777" w:rsidR="00AC50FA" w:rsidRDefault="00AC50FA" w:rsidP="00EC60C9">
      <w:pPr>
        <w:pStyle w:val="Texte"/>
        <w:rPr>
          <w:color w:val="auto"/>
        </w:rPr>
      </w:pPr>
    </w:p>
    <w:p w14:paraId="64051899" w14:textId="4F812070" w:rsidR="00C1072A" w:rsidRDefault="000900E1" w:rsidP="00EC60C9">
      <w:pPr>
        <w:pStyle w:val="Texte"/>
        <w:rPr>
          <w:color w:val="auto"/>
        </w:rPr>
      </w:pPr>
      <w:r w:rsidRPr="000900E1">
        <w:rPr>
          <w:color w:val="auto"/>
        </w:rPr>
        <w:t>Vous employez</w:t>
      </w:r>
      <w:r w:rsidR="00072050">
        <w:rPr>
          <w:color w:val="auto"/>
        </w:rPr>
        <w:t xml:space="preserve"> </w:t>
      </w:r>
      <w:sdt>
        <w:sdtPr>
          <w:rPr>
            <w:color w:val="auto"/>
          </w:rPr>
          <w:alias w:val="Nombre de salarié"/>
          <w:tag w:val="Nombre de salarié"/>
          <w:id w:val="-1677725102"/>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072050"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BA2FC6">
        <w:rPr>
          <w:rFonts w:cs="Arial"/>
          <w:color w:val="auto"/>
        </w:rPr>
        <w:t>l’</w:t>
      </w:r>
      <w:sdt>
        <w:sdtPr>
          <w:rPr>
            <w:rFonts w:cs="Arial"/>
            <w:color w:val="auto"/>
          </w:rPr>
          <w:alias w:val="Régime fiscal"/>
          <w:tag w:val="Régime fiscal"/>
          <w:id w:val="-1196540317"/>
          <w:placeholder>
            <w:docPart w:val="DefaultPlaceholder_-1854013438"/>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238B4980" w14:textId="77777777" w:rsidR="00B636EB" w:rsidRDefault="00B636EB"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66E0B2E" w:rsidR="00CD1AF1" w:rsidRDefault="00CD1AF1" w:rsidP="00D1310F">
      <w:pPr>
        <w:pStyle w:val="Texte"/>
        <w:rPr>
          <w:color w:val="auto"/>
        </w:rPr>
      </w:pPr>
      <w:r w:rsidRPr="006479AB">
        <w:rPr>
          <w:color w:val="auto"/>
        </w:rPr>
        <w:t xml:space="preserve">La mission que vous envisagez de nous confier </w:t>
      </w:r>
      <w:r w:rsidR="002B4D60">
        <w:rPr>
          <w:color w:val="auto"/>
        </w:rPr>
        <w:t xml:space="preserve">consiste à assurer </w:t>
      </w:r>
      <w:r w:rsidR="002B4D60" w:rsidRPr="002B4D60">
        <w:rPr>
          <w:color w:val="auto"/>
        </w:rPr>
        <w:t xml:space="preserve">le suivi de vos obligations comptables et l'établissement de la déclaration fiscale n° 2035 conformément à l'article 96 du Code Général des Impôts. </w:t>
      </w:r>
      <w:r w:rsidR="00085EB9">
        <w:rPr>
          <w:color w:val="auto"/>
        </w:rPr>
        <w:t xml:space="preserve">Cette mission a pour objectif </w:t>
      </w:r>
      <w:r w:rsidR="000B2CC5">
        <w:rPr>
          <w:color w:val="auto"/>
        </w:rPr>
        <w:t xml:space="preserve">d’établir </w:t>
      </w:r>
      <w:r w:rsidR="00247167" w:rsidRPr="00247167">
        <w:rPr>
          <w:color w:val="auto"/>
        </w:rPr>
        <w:t xml:space="preserve">votre déclaration professionnelle et les états complémentaires </w:t>
      </w:r>
      <w:r w:rsidR="00370BE7" w:rsidRPr="006479AB">
        <w:rPr>
          <w:color w:val="auto"/>
        </w:rPr>
        <w:t>dans le respect des</w:t>
      </w:r>
      <w:r w:rsidR="00C27E25" w:rsidRPr="006479AB">
        <w:rPr>
          <w:color w:val="auto"/>
        </w:rPr>
        <w:t> </w:t>
      </w:r>
      <w:r w:rsidRPr="006479AB">
        <w:rPr>
          <w:color w:val="auto"/>
        </w:rPr>
        <w:t xml:space="preserve">dispositions </w:t>
      </w:r>
      <w:r w:rsidR="00FA2689" w:rsidRPr="006479AB">
        <w:rPr>
          <w:color w:val="auto"/>
        </w:rPr>
        <w:t>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0AEB5EFA" w14:textId="77777777" w:rsidR="00A32E4B" w:rsidRDefault="00A32E4B" w:rsidP="00A32E4B">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02A74489" w14:textId="77777777" w:rsidR="00A32E4B" w:rsidRPr="005C2C42" w:rsidRDefault="00A32E4B" w:rsidP="00A32E4B">
      <w:pPr>
        <w:pStyle w:val="Texte"/>
        <w:rPr>
          <w:iCs/>
          <w:color w:val="auto"/>
        </w:rPr>
      </w:pPr>
      <w:r>
        <w:rPr>
          <w:iCs/>
          <w:color w:val="auto"/>
        </w:rPr>
        <w:t xml:space="preserve">Cette </w:t>
      </w:r>
      <w:r w:rsidRPr="005C2C42">
        <w:rPr>
          <w:iCs/>
          <w:color w:val="auto"/>
        </w:rPr>
        <w:t>mission se définit comme suit :</w:t>
      </w:r>
    </w:p>
    <w:p w14:paraId="65FCF995" w14:textId="77777777" w:rsidR="00A32E4B" w:rsidRPr="000748E1" w:rsidRDefault="00A32E4B" w:rsidP="00A32E4B">
      <w:pPr>
        <w:pStyle w:val="Puces"/>
      </w:pPr>
      <w:r w:rsidRPr="000748E1">
        <w:t>Prise de connaissance du « réglementaire de paie » au démarrage de la mission</w:t>
      </w:r>
      <w:r>
        <w:t> ;</w:t>
      </w:r>
    </w:p>
    <w:p w14:paraId="34FFC3B7" w14:textId="77777777" w:rsidR="00A32E4B" w:rsidRDefault="00A32E4B" w:rsidP="00A32E4B">
      <w:pPr>
        <w:pStyle w:val="Puces"/>
      </w:pPr>
      <w:r w:rsidRPr="000748E1">
        <w:t>Établissement de la paie et des déclarations liées.</w:t>
      </w:r>
    </w:p>
    <w:p w14:paraId="19E896BC" w14:textId="4638F3E9" w:rsidR="00A32E4B" w:rsidRPr="00A32E4B" w:rsidRDefault="00A32E4B" w:rsidP="00A32E4B">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39B6EC3A" w:rsidR="00A32E4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r w:rsidR="00A32E4B">
        <w:rPr>
          <w:color w:val="auto"/>
        </w:rPr>
        <w:br w:type="page"/>
      </w:r>
    </w:p>
    <w:p w14:paraId="20949AEB" w14:textId="635C777B" w:rsidR="00CD1AF1" w:rsidRPr="0035146B" w:rsidRDefault="00CD1AF1" w:rsidP="000A19CC">
      <w:pPr>
        <w:pStyle w:val="Plan-Niveau2"/>
      </w:pPr>
      <w:bookmarkStart w:id="2" w:name="_Toc124775607"/>
      <w:r w:rsidRPr="0035146B">
        <w:lastRenderedPageBreak/>
        <w:t>Nature et objectif de la mission</w:t>
      </w:r>
      <w:bookmarkEnd w:id="2"/>
    </w:p>
    <w:p w14:paraId="426FD23B" w14:textId="77777777" w:rsidR="00430E6B" w:rsidRPr="00430E6B" w:rsidRDefault="00430E6B" w:rsidP="00430E6B">
      <w:pPr>
        <w:pStyle w:val="Texte"/>
        <w:rPr>
          <w:color w:val="auto"/>
        </w:rPr>
      </w:pPr>
      <w:r w:rsidRPr="00430E6B">
        <w:rPr>
          <w:color w:val="auto"/>
        </w:rPr>
        <w:t>Ces travaux seront effectués à partir du livre de recettes et dépenses professionnelles dûment servi par vos soins et sur la base des informations que vous nous communiquez après mise en œuvre des diligences suivantes :</w:t>
      </w:r>
    </w:p>
    <w:p w14:paraId="56E10A7B" w14:textId="3983FD27" w:rsidR="00430E6B" w:rsidRPr="00E8543E" w:rsidRDefault="00430E6B" w:rsidP="00430E6B">
      <w:pPr>
        <w:pStyle w:val="Puces"/>
        <w:ind w:left="1224" w:hanging="504"/>
      </w:pPr>
      <w:r>
        <w:t>C</w:t>
      </w:r>
      <w:r w:rsidRPr="00E8543E">
        <w:t>ontrôle des imputations comptables</w:t>
      </w:r>
      <w:r w:rsidR="001814BA">
        <w:t> ;</w:t>
      </w:r>
    </w:p>
    <w:p w14:paraId="125C03DA" w14:textId="6AFB3EED" w:rsidR="00430E6B" w:rsidRPr="00E8543E" w:rsidRDefault="00430E6B" w:rsidP="00430E6B">
      <w:pPr>
        <w:pStyle w:val="Puces"/>
        <w:ind w:left="1224" w:hanging="504"/>
      </w:pPr>
      <w:r>
        <w:t>C</w:t>
      </w:r>
      <w:r w:rsidRPr="00E8543E">
        <w:t>ontrôle de pièces justificatives (par épreuves)</w:t>
      </w:r>
      <w:r w:rsidR="001814BA">
        <w:t> ;</w:t>
      </w:r>
    </w:p>
    <w:p w14:paraId="6F0C7CA3" w14:textId="7566D092" w:rsidR="00430E6B" w:rsidRPr="00E8543E" w:rsidRDefault="00430E6B" w:rsidP="00430E6B">
      <w:pPr>
        <w:pStyle w:val="Puces"/>
        <w:ind w:left="1224" w:hanging="504"/>
      </w:pPr>
      <w:r>
        <w:t>E</w:t>
      </w:r>
      <w:r w:rsidRPr="00E8543E">
        <w:t>tablissement des rapprochements de banque</w:t>
      </w:r>
      <w:r w:rsidR="001814BA">
        <w:t> ;</w:t>
      </w:r>
    </w:p>
    <w:p w14:paraId="4D166D21" w14:textId="01E4210F" w:rsidR="00430E6B" w:rsidRPr="00E8543E" w:rsidRDefault="00430E6B" w:rsidP="00430E6B">
      <w:pPr>
        <w:pStyle w:val="Puces"/>
        <w:ind w:left="1224" w:hanging="504"/>
      </w:pPr>
      <w:r>
        <w:t>T</w:t>
      </w:r>
      <w:r w:rsidRPr="00E8543E">
        <w:t>enue du registre des immobilisations et des amortissements</w:t>
      </w:r>
      <w:r w:rsidR="001814BA">
        <w:t> ;</w:t>
      </w:r>
    </w:p>
    <w:p w14:paraId="706564D3" w14:textId="77777777" w:rsidR="00430E6B" w:rsidRDefault="00430E6B" w:rsidP="00430E6B">
      <w:pPr>
        <w:pStyle w:val="Puces"/>
        <w:ind w:left="1224" w:hanging="504"/>
      </w:pPr>
      <w:r>
        <w:t>E</w:t>
      </w:r>
      <w:r w:rsidRPr="00E8543E">
        <w:t>tablissement de l'état récapitulatif ou de la balance informatique.</w:t>
      </w:r>
    </w:p>
    <w:p w14:paraId="706A700B" w14:textId="15D00504" w:rsidR="005409BF" w:rsidRDefault="00CD57A7" w:rsidP="001814BA">
      <w:pPr>
        <w:pStyle w:val="Puces"/>
        <w:numPr>
          <w:ilvl w:val="0"/>
          <w:numId w:val="0"/>
        </w:numPr>
        <w:rPr>
          <w:color w:val="auto"/>
        </w:rPr>
      </w:pPr>
      <w:r>
        <w:t xml:space="preserve">Comme énoncé ci-dessus, ils nous permettront </w:t>
      </w:r>
      <w:r w:rsidRPr="002B4D60">
        <w:rPr>
          <w:color w:val="auto"/>
        </w:rPr>
        <w:t>l'établissement de la déclaration fiscale n° 2035</w:t>
      </w:r>
      <w:r>
        <w:rPr>
          <w:color w:val="auto"/>
        </w:rPr>
        <w:t xml:space="preserve"> dont vous êtes redevable dans le cadre de votre activité.</w:t>
      </w:r>
    </w:p>
    <w:p w14:paraId="6E0FB0C9" w14:textId="77777777" w:rsidR="00254017" w:rsidRPr="00747107" w:rsidRDefault="00254017" w:rsidP="0025401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6AFE003C" w14:textId="77777777" w:rsidR="00254017" w:rsidRDefault="00254017" w:rsidP="00254017">
      <w:pPr>
        <w:pStyle w:val="Texte"/>
        <w:rPr>
          <w:color w:val="auto"/>
        </w:rPr>
      </w:pPr>
      <w:r w:rsidRPr="00747107">
        <w:rPr>
          <w:color w:val="auto"/>
        </w:rPr>
        <w:t>Notre mission n’a pas pour objectif de déceler des erreurs, actes illégaux ou autres irrégularités pouvant ou ayant eu lieu dans votre entité.</w:t>
      </w:r>
    </w:p>
    <w:p w14:paraId="2023F2DE" w14:textId="0F835460" w:rsidR="00254017" w:rsidRDefault="00254017" w:rsidP="0025401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sdt>
      <w:sdtPr>
        <w:rPr>
          <w:color w:val="auto"/>
        </w:rPr>
        <w:alias w:val="Assujettissement à la TVA ?"/>
        <w:tag w:val="Assujettissement à la TVA ?"/>
        <w:id w:val="-150291933"/>
        <w:placeholder>
          <w:docPart w:val="DefaultPlaceholder_-1854013438"/>
        </w:placeholder>
        <w:showingPlcHdr/>
        <w15:color w:val="FF0000"/>
        <w:comboBox>
          <w:listItem w:displayText="Enfin, notre cabinet établira la déclaration de la taxe sur la valeur ajoutée (TVA)." w:value="Enfin, notre cabinet établira la déclaration de la taxe sur la valeur ajoutée (TVA)."/>
          <w:listItem w:displayText="Enfin, notre cabinet n'établira pas la déclaration de la taxe sur la valeur ajoutée (TVA). Il s'agit d'une prestation qui vous incombe." w:value="Enfin, notre cabinet n'établira pas la déclaration de la taxe sur la valeur ajoutée (TVA). Il s'agit d'une prestation qui vous incombe."/>
          <w:listItem w:displayText="Enfin, votre entreprise n'est pas assujetti à la taxe sur la valeur ajoutée (TVA). Il n'y a donc pas de déclaration à faire." w:value="Enfin, votre entreprise n'est pas assujetti à la taxe sur la valeur ajoutée (TVA). Il n'y a donc pas de déclaration à faire."/>
        </w:comboBox>
      </w:sdtPr>
      <w:sdtContent>
        <w:p w14:paraId="0FE80676" w14:textId="13D06951" w:rsidR="005118F1" w:rsidRDefault="005118F1" w:rsidP="00254017">
          <w:pPr>
            <w:pStyle w:val="Texte"/>
            <w:rPr>
              <w:color w:val="auto"/>
            </w:rPr>
          </w:pPr>
          <w:r w:rsidRPr="000C56B0">
            <w:rPr>
              <w:rStyle w:val="Textedelespacerserv"/>
            </w:rPr>
            <w:t>Choisissez un élément.</w:t>
          </w:r>
        </w:p>
      </w:sdtContent>
    </w:sdt>
    <w:p w14:paraId="5AAD7E77" w14:textId="77777777" w:rsidR="00A32E4B" w:rsidRDefault="00A32E4B" w:rsidP="001814BA">
      <w:pPr>
        <w:pStyle w:val="Puces"/>
        <w:numPr>
          <w:ilvl w:val="0"/>
          <w:numId w:val="0"/>
        </w:numPr>
        <w:rPr>
          <w:color w:val="auto"/>
        </w:rPr>
      </w:pPr>
    </w:p>
    <w:p w14:paraId="54109D69" w14:textId="4AEB97DA" w:rsidR="00156A10" w:rsidRPr="00FA70F2" w:rsidRDefault="00CD1AF1" w:rsidP="00FA70F2">
      <w:pPr>
        <w:pStyle w:val="Plan-Niveau2"/>
      </w:pPr>
      <w:bookmarkStart w:id="3" w:name="_Toc124775608"/>
      <w:r w:rsidRPr="0035146B">
        <w:t>Nature et limites des travaux à mettre en œuvre</w:t>
      </w:r>
      <w:bookmarkEnd w:id="3"/>
    </w:p>
    <w:p w14:paraId="1CF818BC" w14:textId="46751FE0" w:rsidR="00156A10" w:rsidRPr="006479AB" w:rsidRDefault="00AE1EFC" w:rsidP="001A5BE8">
      <w:pPr>
        <w:pStyle w:val="Texte"/>
        <w:rPr>
          <w:color w:val="auto"/>
        </w:rPr>
      </w:pPr>
      <w:r>
        <w:rPr>
          <w:color w:val="auto"/>
        </w:rPr>
        <w:t>Nos travaux</w:t>
      </w:r>
      <w:r w:rsidR="00CD1AF1" w:rsidRPr="006479AB">
        <w:rPr>
          <w:color w:val="auto"/>
        </w:rPr>
        <w:t xml:space="preserve"> ne comprennent pas le contrôle de la </w:t>
      </w:r>
      <w:r w:rsidR="00573514" w:rsidRPr="006479AB">
        <w:rPr>
          <w:color w:val="auto"/>
        </w:rPr>
        <w:t xml:space="preserve">réalité et de l’exhaustivité, ni le contrôle </w:t>
      </w:r>
      <w:r w:rsidR="00FA2689" w:rsidRPr="006479AB">
        <w:rPr>
          <w:color w:val="auto"/>
        </w:rPr>
        <w:t>des </w:t>
      </w:r>
      <w:r w:rsidR="00CD1AF1"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00CD1AF1" w:rsidRPr="006479AB">
        <w:rPr>
          <w:color w:val="auto"/>
        </w:rPr>
        <w:t xml:space="preserve"> l’appréciation des</w:t>
      </w:r>
      <w:r w:rsidR="00457FE1" w:rsidRPr="006479AB">
        <w:rPr>
          <w:color w:val="auto"/>
        </w:rPr>
        <w:t> </w:t>
      </w:r>
      <w:r w:rsidR="00CD1AF1" w:rsidRPr="006479AB">
        <w:rPr>
          <w:color w:val="auto"/>
        </w:rPr>
        <w:t>procédures de contrôle interne.</w:t>
      </w:r>
    </w:p>
    <w:p w14:paraId="6F51B7E3" w14:textId="77777777" w:rsidR="0055072B" w:rsidRDefault="00CD1AF1" w:rsidP="005409BF">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bookmarkStart w:id="4" w:name="_Toc124775610"/>
    </w:p>
    <w:p w14:paraId="126C8D9B" w14:textId="77777777" w:rsidR="007B532F" w:rsidRPr="00253C80" w:rsidRDefault="007B532F" w:rsidP="007B532F">
      <w:pPr>
        <w:pStyle w:val="Texte"/>
        <w:rPr>
          <w:color w:val="auto"/>
        </w:rPr>
      </w:pPr>
      <w:r>
        <w:rPr>
          <w:color w:val="auto"/>
        </w:rPr>
        <w:t>En matière sociale, n</w:t>
      </w:r>
      <w:r w:rsidRPr="00253C80">
        <w:rPr>
          <w:color w:val="auto"/>
        </w:rPr>
        <w:t>os travaux ne comprennent pas le contrôle de la matérialité des opérations et/ou des transactions à comptabiliser.</w:t>
      </w:r>
    </w:p>
    <w:p w14:paraId="69812B81" w14:textId="77777777" w:rsidR="007B532F" w:rsidRPr="00253C80" w:rsidRDefault="007B532F" w:rsidP="007B532F">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1B6ED68C" w14:textId="63AD887C" w:rsidR="005118F1" w:rsidRDefault="007B532F" w:rsidP="007B532F">
      <w:pPr>
        <w:pStyle w:val="Texte"/>
        <w:rPr>
          <w:color w:val="auto"/>
        </w:rPr>
      </w:pPr>
      <w:r w:rsidRPr="00253C80">
        <w:rPr>
          <w:color w:val="auto"/>
        </w:rPr>
        <w:t>Ils ne se confondent pas non plus avec la mission de gestion des ressources humaines de votre entité.</w:t>
      </w:r>
      <w:r w:rsidR="005118F1">
        <w:rPr>
          <w:color w:val="auto"/>
        </w:rPr>
        <w:br w:type="page"/>
      </w:r>
    </w:p>
    <w:p w14:paraId="34574130" w14:textId="4AE7735C" w:rsidR="00EE2332" w:rsidRDefault="007B532F" w:rsidP="005409BF">
      <w:pPr>
        <w:pStyle w:val="Texte"/>
        <w:rPr>
          <w:color w:val="auto"/>
        </w:rPr>
      </w:pPr>
      <w:r w:rsidRPr="00253C80">
        <w:rPr>
          <w:color w:val="auto"/>
        </w:rPr>
        <w:lastRenderedPageBreak/>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1F942CE6" w14:textId="2D086598" w:rsidR="00CD1AF1" w:rsidRPr="00FA2689" w:rsidRDefault="00CD1AF1" w:rsidP="0055072B">
      <w:pPr>
        <w:pStyle w:val="Plan-Niveau2"/>
      </w:pPr>
      <w:r w:rsidRPr="00FA2689">
        <w:t>Exécution et déroulement de la mission</w:t>
      </w:r>
      <w:bookmarkEnd w:id="4"/>
    </w:p>
    <w:p w14:paraId="5BDC8A60" w14:textId="53A68A9E"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02006349" w14:textId="353B82BE" w:rsidR="006443D7" w:rsidRDefault="000B5332" w:rsidP="004E0445">
      <w:pPr>
        <w:pStyle w:val="Texte"/>
      </w:pPr>
      <w:r w:rsidRPr="000B5332">
        <w:rPr>
          <w:color w:val="auto"/>
        </w:rPr>
        <w:t>Nous comptons sur votre coopération pour nous communiquer les informations et les documents nécessaires pour effectuer notre mission dans de bonnes conditions</w:t>
      </w:r>
      <w:r w:rsidR="006329DC">
        <w:rPr>
          <w:color w:val="auto"/>
        </w:rPr>
        <w:t>.</w:t>
      </w:r>
    </w:p>
    <w:p w14:paraId="04672F17" w14:textId="77777777" w:rsidR="008C0E45" w:rsidRDefault="006329DC" w:rsidP="009E1DA8">
      <w:pPr>
        <w:pStyle w:val="Texte"/>
        <w:rPr>
          <w:color w:val="auto"/>
        </w:rPr>
      </w:pPr>
      <w:r w:rsidRPr="006329DC">
        <w:rPr>
          <w:color w:val="auto"/>
        </w:rPr>
        <w:t>La nature même du présent contrat et les modalités de son exécution aboutissent à la délivrance d'un rapport qui vous sera remis en même temps que les états déclaratifs.</w:t>
      </w:r>
    </w:p>
    <w:p w14:paraId="5015DEEB" w14:textId="77777777" w:rsidR="008864C8" w:rsidRDefault="008864C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5" w:name="_Toc124775611"/>
      <w:r w:rsidRPr="00FA2689">
        <w:t>Modalités relationnelles</w:t>
      </w:r>
      <w:bookmarkEnd w:id="5"/>
    </w:p>
    <w:p w14:paraId="589B23C8" w14:textId="49F29F76"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6B437B">
        <w:rPr>
          <w:color w:val="auto"/>
        </w:rPr>
        <w:t xml:space="preserve"> et</w:t>
      </w:r>
      <w:r w:rsidRPr="00F428D8">
        <w:rPr>
          <w:color w:val="auto"/>
        </w:rPr>
        <w:t xml:space="preserve"> 2).</w:t>
      </w:r>
    </w:p>
    <w:p w14:paraId="17C0D00B" w14:textId="39FDD5BB" w:rsidR="0055072B"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6406B976" w14:textId="77777777" w:rsidR="00EE2332" w:rsidRDefault="00EE2332" w:rsidP="00F428D8">
      <w:pPr>
        <w:pStyle w:val="Texte"/>
        <w:rPr>
          <w:color w:val="auto"/>
        </w:rPr>
      </w:pPr>
    </w:p>
    <w:p w14:paraId="072D08E0" w14:textId="39CCE4B7" w:rsidR="00CD1AF1" w:rsidRPr="00FA2689" w:rsidRDefault="00CD1AF1" w:rsidP="000A19CC">
      <w:pPr>
        <w:pStyle w:val="Plan-Niveau2"/>
      </w:pPr>
      <w:bookmarkStart w:id="6" w:name="_Toc124775612"/>
      <w:r w:rsidRPr="00FA2689">
        <w:t>Obligations d’identification</w:t>
      </w:r>
      <w:bookmarkEnd w:id="6"/>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2203223D" w:rsidR="005409BF"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178A5278" w14:textId="77777777" w:rsidR="0055072B" w:rsidRDefault="0055072B" w:rsidP="00FD204B">
      <w:pPr>
        <w:pStyle w:val="Texte"/>
        <w:rPr>
          <w:iCs/>
          <w:color w:val="auto"/>
        </w:rPr>
      </w:pPr>
    </w:p>
    <w:p w14:paraId="7E8AA27C" w14:textId="77777777" w:rsidR="00F17E93" w:rsidRPr="00FA2689" w:rsidRDefault="00F17E93" w:rsidP="000A19CC">
      <w:pPr>
        <w:pStyle w:val="Plan-Niveau2"/>
      </w:pPr>
      <w:bookmarkStart w:id="7" w:name="_Toc124775614"/>
      <w:r w:rsidRPr="00FA2689">
        <w:t>Modifications apportées aux conditions générales</w:t>
      </w:r>
      <w:bookmarkEnd w:id="7"/>
    </w:p>
    <w:p w14:paraId="5BC0625E" w14:textId="077635F6" w:rsidR="00EE2332" w:rsidRDefault="00F17E93" w:rsidP="00FD204B">
      <w:pPr>
        <w:pStyle w:val="Texte"/>
        <w:rPr>
          <w:color w:val="auto"/>
        </w:rPr>
      </w:pPr>
      <w:r w:rsidRPr="00F17E93">
        <w:rPr>
          <w:color w:val="auto"/>
        </w:rPr>
        <w:t>Les parties, après en avoir discuté, sont convenues de n’apporter aucune dérogation aux conditions générales.</w:t>
      </w:r>
      <w:r w:rsidR="00EE2332">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5B9BDB97" w14:textId="77777777" w:rsidR="00393AD9"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3F6A6179" w:rsidR="0055072B"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579A7688" w:rsidR="005409BF"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0A1097D" w:rsidR="00EE2332" w:rsidRDefault="00665EB5" w:rsidP="00665EB5">
      <w:pPr>
        <w:pStyle w:val="Puces"/>
      </w:pPr>
      <w:r>
        <w:t>Mettre en œuvre les mesures de sécurité adéquates pour assurer la protection des données personnelles qui lui sont transmises ;</w:t>
      </w:r>
      <w:r w:rsidR="00EE2332">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4AADC78C" w14:textId="77777777" w:rsidR="00393AD9"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2AF97BD7" w14:textId="2A6B9279" w:rsidR="00C41A99" w:rsidRDefault="00C41A99" w:rsidP="00086E13">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1120309F" w14:textId="77777777" w:rsidR="00387991" w:rsidRDefault="00387991" w:rsidP="00086E13">
      <w:pPr>
        <w:pStyle w:val="Puces"/>
        <w:numPr>
          <w:ilvl w:val="0"/>
          <w:numId w:val="0"/>
        </w:numPr>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00720504" w:rsidR="0055072B"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2C920D78" w:rsidR="002B3199"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B3199">
        <w:rPr>
          <w:color w:val="000000" w:themeColor="text1"/>
        </w:rPr>
        <w:br w:type="page"/>
      </w:r>
    </w:p>
    <w:p w14:paraId="302CB1D4" w14:textId="27C936FC" w:rsidR="00CD1AF1" w:rsidRPr="00FA2689" w:rsidRDefault="00CD1AF1" w:rsidP="00F17E93">
      <w:pPr>
        <w:pStyle w:val="Plan-Niveau1"/>
      </w:pPr>
      <w:bookmarkStart w:id="8" w:name="_Toc124775613"/>
      <w:r w:rsidRPr="00FA2689">
        <w:lastRenderedPageBreak/>
        <w:t>Honoraires</w:t>
      </w:r>
      <w:bookmarkEnd w:id="8"/>
    </w:p>
    <w:p w14:paraId="0FBFA808" w14:textId="353D9B21"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DB0A54">
        <w:rPr>
          <w:color w:val="auto"/>
        </w:rPr>
        <w:t>.</w:t>
      </w:r>
    </w:p>
    <w:p w14:paraId="000C45CA" w14:textId="77777777" w:rsidR="00DB0A54" w:rsidRPr="006C2073" w:rsidRDefault="00DB0A54" w:rsidP="006C2073">
      <w:pPr>
        <w:pStyle w:val="Texte"/>
        <w:rPr>
          <w:color w:val="auto"/>
        </w:rPr>
      </w:pPr>
    </w:p>
    <w:p w14:paraId="4F526A30" w14:textId="0985A9C5" w:rsidR="00353D46" w:rsidRPr="00DB0A54" w:rsidRDefault="00B94E3D" w:rsidP="00DB0A54">
      <w:pPr>
        <w:pStyle w:val="Texte"/>
        <w:rPr>
          <w:color w:val="auto"/>
        </w:rPr>
      </w:pPr>
      <w:r>
        <w:rPr>
          <w:i/>
          <w:iCs/>
          <w:color w:val="auto"/>
          <w:u w:val="single"/>
        </w:rPr>
        <w:t>Missions</w:t>
      </w:r>
      <w:r w:rsidR="00DB0A54">
        <w:rPr>
          <w:i/>
          <w:iCs/>
          <w:color w:val="auto"/>
          <w:u w:val="single"/>
        </w:rPr>
        <w:t xml:space="preserve"> comptables</w:t>
      </w:r>
      <w:r w:rsidR="00855A8F">
        <w:rPr>
          <w:i/>
          <w:iCs/>
          <w:color w:val="auto"/>
          <w:u w:val="single"/>
        </w:rPr>
        <w:t xml:space="preserve"> et sociales</w:t>
      </w:r>
      <w:r w:rsidR="00DB0A54">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7D14DC" w:rsidRPr="007133D4" w14:paraId="1DE836C3" w14:textId="4C92F911" w:rsidTr="002A7880">
        <w:tc>
          <w:tcPr>
            <w:tcW w:w="3222" w:type="pct"/>
            <w:tcBorders>
              <w:top w:val="nil"/>
              <w:left w:val="nil"/>
              <w:bottom w:val="nil"/>
              <w:right w:val="nil"/>
            </w:tcBorders>
            <w:shd w:val="clear" w:color="FFFFFF" w:fill="FFFFFF"/>
            <w:vAlign w:val="center"/>
          </w:tcPr>
          <w:p w14:paraId="6212EE4C" w14:textId="5A1101E5" w:rsidR="007D14DC" w:rsidRPr="008962C3" w:rsidRDefault="007D14DC" w:rsidP="008962C3">
            <w:pPr>
              <w:pStyle w:val="Titre3"/>
              <w:ind w:right="40"/>
              <w:rPr>
                <w:rFonts w:ascii="Arial" w:hAnsi="Arial" w:cs="Arial"/>
                <w:b w:val="0"/>
                <w:bCs w:val="0"/>
                <w:color w:val="000000"/>
              </w:rPr>
            </w:pPr>
            <w:r>
              <w:rPr>
                <w:rFonts w:ascii="Arial" w:hAnsi="Arial" w:cs="Arial"/>
                <w:b w:val="0"/>
                <w:bCs w:val="0"/>
                <w:color w:val="000000"/>
              </w:rPr>
              <w:t>T</w:t>
            </w:r>
            <w:r w:rsidRPr="008962C3">
              <w:rPr>
                <w:rFonts w:ascii="Arial" w:hAnsi="Arial" w:cs="Arial"/>
                <w:b w:val="0"/>
                <w:bCs w:val="0"/>
                <w:color w:val="000000"/>
              </w:rPr>
              <w:t>enue comptable</w:t>
            </w:r>
            <w:r>
              <w:rPr>
                <w:rFonts w:ascii="Arial" w:hAnsi="Arial" w:cs="Arial"/>
                <w:b w:val="0"/>
                <w:bCs w:val="0"/>
                <w:color w:val="000000"/>
              </w:rPr>
              <w:t xml:space="preserve"> - Révision et établissement de la déclaration fiscale</w:t>
            </w:r>
          </w:p>
        </w:tc>
        <w:sdt>
          <w:sdtPr>
            <w:rPr>
              <w:rFonts w:ascii="Arial" w:hAnsi="Arial" w:cs="Arial"/>
              <w:b w:val="0"/>
              <w:bCs w:val="0"/>
              <w:color w:val="auto"/>
            </w:rPr>
            <w:alias w:val="Montant mensuel HT"/>
            <w:tag w:val="Montant mensuel HT"/>
            <w:id w:val="1806495877"/>
            <w:placeholder>
              <w:docPart w:val="1D0489FD8C804AD3B4CEEF99DC052E32"/>
            </w:placeholder>
            <w:showingPlcHdr/>
            <w15:color w:val="FF0000"/>
          </w:sdtPr>
          <w:sdtContent>
            <w:tc>
              <w:tcPr>
                <w:tcW w:w="889" w:type="pct"/>
                <w:vMerge w:val="restart"/>
                <w:tcBorders>
                  <w:top w:val="nil"/>
                  <w:left w:val="nil"/>
                  <w:right w:val="nil"/>
                </w:tcBorders>
                <w:shd w:val="clear" w:color="FFFFFF" w:fill="FFFFFF"/>
                <w:vAlign w:val="center"/>
              </w:tcPr>
              <w:p w14:paraId="0B4CD731" w14:textId="4BF36A57" w:rsidR="007D14DC" w:rsidRPr="000F48EA" w:rsidRDefault="007D14DC"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311307409"/>
            <w:placeholder>
              <w:docPart w:val="D4AA2207A911473F856DAF06F07EA157"/>
            </w:placeholder>
            <w:showingPlcHdr/>
            <w15:color w:val="FF0000"/>
          </w:sdtPr>
          <w:sdtContent>
            <w:tc>
              <w:tcPr>
                <w:tcW w:w="889" w:type="pct"/>
                <w:vMerge w:val="restart"/>
                <w:tcBorders>
                  <w:top w:val="nil"/>
                  <w:left w:val="nil"/>
                  <w:right w:val="nil"/>
                </w:tcBorders>
                <w:shd w:val="clear" w:color="FFFFFF" w:fill="FFFFFF"/>
                <w:vAlign w:val="center"/>
              </w:tcPr>
              <w:p w14:paraId="3D69DB04" w14:textId="08627E0C" w:rsidR="007D14DC" w:rsidRPr="000F48EA" w:rsidRDefault="007D14DC"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tr>
      <w:tr w:rsidR="007D14DC" w:rsidRPr="007133D4" w14:paraId="221959B4" w14:textId="77777777" w:rsidTr="002A7880">
        <w:tc>
          <w:tcPr>
            <w:tcW w:w="3222" w:type="pct"/>
            <w:tcBorders>
              <w:top w:val="nil"/>
              <w:left w:val="nil"/>
              <w:bottom w:val="nil"/>
              <w:right w:val="nil"/>
            </w:tcBorders>
            <w:shd w:val="clear" w:color="FFFFFF" w:fill="FFFFFF"/>
            <w:vAlign w:val="center"/>
          </w:tcPr>
          <w:p w14:paraId="6E343FBA" w14:textId="0591F91A" w:rsidR="007D14DC" w:rsidRDefault="007D14DC" w:rsidP="008962C3">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vMerge/>
            <w:tcBorders>
              <w:left w:val="nil"/>
              <w:bottom w:val="nil"/>
              <w:right w:val="nil"/>
            </w:tcBorders>
            <w:shd w:val="clear" w:color="FFFFFF" w:fill="FFFFFF"/>
            <w:vAlign w:val="center"/>
          </w:tcPr>
          <w:p w14:paraId="657DB6C8" w14:textId="77777777" w:rsidR="007D14DC" w:rsidRDefault="007D14DC" w:rsidP="000F48EA">
            <w:pPr>
              <w:pStyle w:val="Titre3"/>
              <w:ind w:right="40"/>
              <w:jc w:val="center"/>
              <w:rPr>
                <w:rFonts w:ascii="Arial" w:hAnsi="Arial" w:cs="Arial"/>
                <w:b w:val="0"/>
                <w:bCs w:val="0"/>
                <w:color w:val="auto"/>
              </w:rPr>
            </w:pPr>
          </w:p>
        </w:tc>
        <w:tc>
          <w:tcPr>
            <w:tcW w:w="889" w:type="pct"/>
            <w:vMerge/>
            <w:tcBorders>
              <w:left w:val="nil"/>
              <w:bottom w:val="nil"/>
              <w:right w:val="nil"/>
            </w:tcBorders>
            <w:shd w:val="clear" w:color="FFFFFF" w:fill="FFFFFF"/>
            <w:vAlign w:val="center"/>
          </w:tcPr>
          <w:p w14:paraId="22DA0C5F" w14:textId="77777777" w:rsidR="007D14DC" w:rsidRDefault="007D14DC" w:rsidP="000F48EA">
            <w:pPr>
              <w:pStyle w:val="Titre3"/>
              <w:ind w:right="40"/>
              <w:jc w:val="center"/>
              <w:rPr>
                <w:rFonts w:ascii="Arial" w:hAnsi="Arial" w:cs="Arial"/>
                <w:b w:val="0"/>
                <w:bCs w:val="0"/>
                <w:color w:val="auto"/>
              </w:rPr>
            </w:pPr>
          </w:p>
        </w:tc>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749579085"/>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50230F07" w:rsidR="00295ABC" w:rsidRPr="005950D6" w:rsidRDefault="005950D6"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6904295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0F4E7CC8" w:rsidR="00295ABC" w:rsidRPr="005950D6" w:rsidRDefault="005950D6"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DefaultPlaceholder_-1854013440"/>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B36854" w:rsidRDefault="00D47B14" w:rsidP="00353D46">
      <w:pPr>
        <w:jc w:val="both"/>
        <w:rPr>
          <w:rFonts w:ascii="Arial" w:hAnsi="Arial" w:cstheme="minorHAnsi"/>
          <w:b/>
          <w:bCs/>
          <w:kern w:val="0"/>
          <w:sz w:val="22"/>
          <w:szCs w:val="24"/>
        </w:rPr>
      </w:pPr>
      <w:r w:rsidRPr="00B36854">
        <w:rPr>
          <w:rFonts w:ascii="Arial" w:hAnsi="Arial" w:cstheme="minorHAnsi"/>
          <w:b/>
          <w:bCs/>
          <w:kern w:val="0"/>
          <w:sz w:val="22"/>
          <w:szCs w:val="24"/>
          <w:u w:val="single"/>
        </w:rPr>
        <w:t>A ce montant se r</w:t>
      </w:r>
      <w:r w:rsidR="001836FF" w:rsidRPr="00B36854">
        <w:rPr>
          <w:rFonts w:ascii="Arial" w:hAnsi="Arial" w:cstheme="minorHAnsi"/>
          <w:b/>
          <w:bCs/>
          <w:kern w:val="0"/>
          <w:sz w:val="22"/>
          <w:szCs w:val="24"/>
          <w:u w:val="single"/>
        </w:rPr>
        <w:t>ajoute</w:t>
      </w:r>
      <w:r w:rsidRPr="00B36854">
        <w:rPr>
          <w:rFonts w:ascii="Arial" w:hAnsi="Arial" w:cstheme="minorHAnsi"/>
          <w:b/>
          <w:bCs/>
          <w:kern w:val="0"/>
          <w:sz w:val="22"/>
          <w:szCs w:val="24"/>
        </w:rPr>
        <w:t xml:space="preserve"> : </w:t>
      </w:r>
    </w:p>
    <w:p w14:paraId="5C6AEDB7" w14:textId="2F768FAD" w:rsidR="008E4E5E" w:rsidRDefault="008E4E5E" w:rsidP="008E4E5E">
      <w:pPr>
        <w:pStyle w:val="Puces"/>
      </w:pPr>
      <w:r>
        <w:t xml:space="preserve">Les frais de télé déclarations qui seront facturés pour un montant de </w:t>
      </w:r>
      <w:r w:rsidRPr="00B36854">
        <w:rPr>
          <w:b/>
          <w:bCs/>
        </w:rPr>
        <w:t>5 € HT par mois</w:t>
      </w:r>
      <w:r w:rsidR="00462A66">
        <w:t> ;</w:t>
      </w:r>
    </w:p>
    <w:p w14:paraId="7BABADA1" w14:textId="0D789D1E" w:rsidR="00F86DC3" w:rsidRDefault="00F86DC3" w:rsidP="00F86DC3">
      <w:pPr>
        <w:pStyle w:val="Puces"/>
      </w:pPr>
      <w:r>
        <w:t xml:space="preserve">Les frais de traitement informatique qui seront facturés pour un montant de </w:t>
      </w:r>
      <w:r>
        <w:rPr>
          <w:b/>
          <w:bCs/>
        </w:rPr>
        <w:t>5 € HT par mois</w:t>
      </w:r>
      <w:r>
        <w:t> ;</w:t>
      </w:r>
    </w:p>
    <w:p w14:paraId="0D2E635E" w14:textId="6D9C4384" w:rsidR="008E4E5E" w:rsidRDefault="008E4E5E" w:rsidP="008E4E5E">
      <w:pPr>
        <w:pStyle w:val="Puces"/>
      </w:pPr>
      <w:r>
        <w:t xml:space="preserve">Les frais de plateforme digitale qui seront facturés pour un montant de </w:t>
      </w:r>
      <w:r w:rsidRPr="004E21CB">
        <w:rPr>
          <w:b/>
          <w:bCs/>
        </w:rPr>
        <w:t>15 € HT par mois (dès que l’accès sera effectif)</w:t>
      </w:r>
      <w:r w:rsidR="007D14DC">
        <w:t>.</w:t>
      </w:r>
    </w:p>
    <w:p w14:paraId="01B965CC" w14:textId="77777777" w:rsidR="007D14DC" w:rsidRDefault="007D14DC" w:rsidP="009B11D4">
      <w:pPr>
        <w:pStyle w:val="Texte"/>
        <w:rPr>
          <w:color w:val="auto"/>
        </w:rPr>
      </w:pPr>
    </w:p>
    <w:p w14:paraId="2EC9D365" w14:textId="557EEF91" w:rsidR="00A059E7"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r w:rsidR="00A059E7">
        <w:rPr>
          <w:color w:val="auto"/>
        </w:rPr>
        <w:br w:type="page"/>
      </w:r>
    </w:p>
    <w:p w14:paraId="5A34A0C6" w14:textId="37610C62" w:rsidR="00DB0A54" w:rsidRDefault="00B94E3D" w:rsidP="00DB0A54">
      <w:pPr>
        <w:pStyle w:val="Texte"/>
        <w:rPr>
          <w:color w:val="auto"/>
        </w:rPr>
      </w:pPr>
      <w:r>
        <w:rPr>
          <w:i/>
          <w:iCs/>
          <w:color w:val="auto"/>
          <w:u w:val="single"/>
        </w:rPr>
        <w:lastRenderedPageBreak/>
        <w:t>Missions</w:t>
      </w:r>
      <w:r w:rsidR="00DB0A54">
        <w:rPr>
          <w:i/>
          <w:iCs/>
          <w:color w:val="auto"/>
          <w:u w:val="single"/>
        </w:rPr>
        <w:t xml:space="preserve"> sociales</w:t>
      </w:r>
      <w:r w:rsidR="000074BC">
        <w:rPr>
          <w:i/>
          <w:iCs/>
          <w:color w:val="auto"/>
          <w:u w:val="single"/>
        </w:rPr>
        <w:t xml:space="preserve"> exceptionnelles</w:t>
      </w:r>
      <w:r w:rsidR="00DB0A54">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DB0A54" w14:paraId="336A3C15" w14:textId="77777777" w:rsidTr="009203A5">
        <w:tc>
          <w:tcPr>
            <w:tcW w:w="3222" w:type="pct"/>
            <w:tcBorders>
              <w:top w:val="nil"/>
              <w:left w:val="nil"/>
              <w:bottom w:val="nil"/>
              <w:right w:val="nil"/>
            </w:tcBorders>
            <w:shd w:val="clear" w:color="6C6C6C" w:fill="6C6C6C"/>
            <w:vAlign w:val="center"/>
          </w:tcPr>
          <w:p w14:paraId="3008C1B8" w14:textId="77777777" w:rsidR="00DB0A54" w:rsidRPr="008962C3" w:rsidRDefault="00DB0A54" w:rsidP="009203A5">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FC7800" w14:textId="77777777" w:rsidR="00DB0A54" w:rsidRPr="008962C3" w:rsidRDefault="00DB0A54" w:rsidP="009203A5">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22946EC5" w14:textId="77777777" w:rsidR="00DB0A54" w:rsidRPr="008962C3" w:rsidRDefault="00DB0A54" w:rsidP="009203A5">
            <w:pPr>
              <w:pStyle w:val="Titre3"/>
              <w:spacing w:line="336" w:lineRule="auto"/>
              <w:jc w:val="center"/>
              <w:rPr>
                <w:rFonts w:ascii="Arial" w:hAnsi="Arial" w:cs="Arial"/>
                <w:b w:val="0"/>
                <w:bCs w:val="0"/>
                <w:color w:val="FFFFFF"/>
              </w:rPr>
            </w:pPr>
          </w:p>
        </w:tc>
      </w:tr>
      <w:tr w:rsidR="00DB0A54" w:rsidRPr="007133D4" w14:paraId="0EA0D162" w14:textId="77777777" w:rsidTr="009203A5">
        <w:tc>
          <w:tcPr>
            <w:tcW w:w="3222" w:type="pct"/>
            <w:tcBorders>
              <w:top w:val="nil"/>
              <w:left w:val="nil"/>
              <w:bottom w:val="nil"/>
              <w:right w:val="nil"/>
            </w:tcBorders>
            <w:shd w:val="clear" w:color="FFFFFF" w:fill="FFFFFF"/>
            <w:vAlign w:val="center"/>
          </w:tcPr>
          <w:p w14:paraId="5DED3DD8"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716A76F6" w14:textId="77777777" w:rsidR="00DB0A54" w:rsidRPr="00893148" w:rsidRDefault="00DB0A54" w:rsidP="009203A5">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1C62A000" w14:textId="77777777" w:rsidR="00DB0A54" w:rsidRPr="00893148"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295F7CF8" w14:textId="77777777" w:rsidTr="009203A5">
        <w:tc>
          <w:tcPr>
            <w:tcW w:w="3222" w:type="pct"/>
            <w:tcBorders>
              <w:top w:val="nil"/>
              <w:left w:val="nil"/>
              <w:bottom w:val="nil"/>
              <w:right w:val="nil"/>
            </w:tcBorders>
            <w:shd w:val="clear" w:color="FFFFFF" w:fill="FFFFFF"/>
            <w:vAlign w:val="center"/>
          </w:tcPr>
          <w:p w14:paraId="4A8D449D"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Licenciement 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288E14BA"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6DBDE74E"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782BE203" w14:textId="77777777" w:rsidTr="009203A5">
        <w:tc>
          <w:tcPr>
            <w:tcW w:w="3222" w:type="pct"/>
            <w:tcBorders>
              <w:top w:val="nil"/>
              <w:left w:val="nil"/>
              <w:bottom w:val="nil"/>
              <w:right w:val="nil"/>
            </w:tcBorders>
            <w:shd w:val="clear" w:color="FFFFFF" w:fill="FFFFFF"/>
            <w:vAlign w:val="center"/>
          </w:tcPr>
          <w:p w14:paraId="4F4A03A5"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657AAAB4"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DF3AC75"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4CA9DF83" w14:textId="77777777" w:rsidTr="009203A5">
        <w:tc>
          <w:tcPr>
            <w:tcW w:w="3222" w:type="pct"/>
            <w:tcBorders>
              <w:top w:val="nil"/>
              <w:left w:val="nil"/>
              <w:bottom w:val="nil"/>
              <w:right w:val="nil"/>
            </w:tcBorders>
            <w:shd w:val="clear" w:color="FFFFFF" w:fill="FFFFFF"/>
            <w:vAlign w:val="center"/>
          </w:tcPr>
          <w:p w14:paraId="468A814E"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Lettre d’avertissement hors licenciement</w:t>
            </w:r>
          </w:p>
        </w:tc>
        <w:tc>
          <w:tcPr>
            <w:tcW w:w="889" w:type="pct"/>
            <w:tcBorders>
              <w:top w:val="nil"/>
              <w:left w:val="nil"/>
              <w:bottom w:val="nil"/>
              <w:right w:val="nil"/>
            </w:tcBorders>
            <w:shd w:val="clear" w:color="FFFFFF" w:fill="FFFFFF"/>
            <w:vAlign w:val="center"/>
          </w:tcPr>
          <w:p w14:paraId="4A8F5CAF"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78E38D1F"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27C7880A" w14:textId="77777777" w:rsidR="00DB0A54" w:rsidRDefault="00DB0A54"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3301595A" w14:textId="353C204B" w:rsidR="0055072B"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053A557B"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25022EC5" w:rsidR="00CA12C6"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3EFC7753" w14:textId="77777777" w:rsidR="0055072B" w:rsidRDefault="0055072B" w:rsidP="002B0422">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DefaultPlaceholder_-1854013438"/>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97919F7" w14:textId="68CB50B1" w:rsidR="00A059E7"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p>
    <w:p w14:paraId="6931C997" w14:textId="552B2EC5" w:rsidR="006A32F3" w:rsidRDefault="006A32F3" w:rsidP="00F15F3B">
      <w:pPr>
        <w:pStyle w:val="Texte"/>
        <w:rPr>
          <w:color w:val="auto"/>
        </w:rPr>
      </w:pPr>
      <w:bookmarkStart w:id="9" w:name="_Hlk527461713"/>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9"/>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131FDA77"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1699539544"/>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191423697"/>
            <w:placeholder>
              <w:docPart w:val="DefaultPlaceholder_-1854013440"/>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621618CE" w14:textId="77777777" w:rsidR="00306EFF" w:rsidRDefault="00306EFF" w:rsidP="00306EFF">
      <w:pPr>
        <w:sectPr w:rsidR="00306EFF" w:rsidSect="004C76B5">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34621E4C"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890F62">
        <w:rPr>
          <w:rFonts w:ascii="Arial" w:hAnsi="Arial" w:cs="Arial"/>
          <w:sz w:val="22"/>
          <w:szCs w:val="22"/>
        </w:rPr>
        <w:t xml:space="preserve"> </w:t>
      </w:r>
      <w:sdt>
        <w:sdtPr>
          <w:rPr>
            <w:rFonts w:ascii="Arial" w:hAnsi="Arial" w:cs="Arial"/>
            <w:sz w:val="22"/>
            <w:szCs w:val="22"/>
          </w:rPr>
          <w:alias w:val="Ville de signature"/>
          <w:tag w:val="Ville de signature"/>
          <w:id w:val="-205104024"/>
          <w:placeholder>
            <w:docPart w:val="DefaultPlaceholder_-1854013440"/>
          </w:placeholder>
          <w:showingPlcHdr/>
          <w15:color w:val="FF0000"/>
        </w:sdtPr>
        <w:sdtContent>
          <w:r w:rsidR="00890F62"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202DF18A"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C25081">
        <w:rPr>
          <w:rFonts w:ascii="Arial" w:hAnsi="Arial" w:cs="Arial"/>
          <w:noProof/>
          <w:sz w:val="22"/>
          <w:szCs w:val="22"/>
        </w:rPr>
        <w:t>20/05/2026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3226056A"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563564030"/>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16004603"/>
            <w:placeholder>
              <w:docPart w:val="DefaultPlaceholder_-1854013440"/>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4DE0839D" w14:textId="5F8353EB" w:rsidR="00462C4B" w:rsidRPr="00306EFF" w:rsidRDefault="00462C4B" w:rsidP="00306EFF">
      <w:pPr>
        <w:pStyle w:val="TitreAnnexe"/>
      </w:pPr>
      <w:bookmarkStart w:id="16" w:name="_Toc124775617"/>
      <w:r w:rsidRPr="00306EFF">
        <w:lastRenderedPageBreak/>
        <w:t xml:space="preserve">ANNEXE </w:t>
      </w:r>
      <w:r w:rsidR="00306EFF">
        <w:t>2</w:t>
      </w:r>
      <w:r w:rsidR="00521552" w:rsidRPr="00306EFF">
        <w:t xml:space="preserve"> : </w:t>
      </w:r>
      <w:bookmarkEnd w:id="16"/>
      <w:r w:rsidR="00306EFF">
        <w:t>Tableau de répartition des obligations respectives</w:t>
      </w:r>
    </w:p>
    <w:p w14:paraId="39260FED" w14:textId="77777777" w:rsidR="00AD61AC" w:rsidRPr="00531542" w:rsidRDefault="00AD61AC" w:rsidP="000A3CD3">
      <w:pPr>
        <w:pStyle w:val="Texte"/>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C9E7997" w:rsidR="00236DA6" w:rsidRPr="00236DA6" w:rsidRDefault="00B94C60"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Brouillard de recettes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14A5C8E5" w:rsidR="00394E52" w:rsidRPr="00394E52" w:rsidRDefault="00B94C60"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525012F0"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Journaux de </w:t>
            </w:r>
            <w:r w:rsidR="00B94C60">
              <w:rPr>
                <w:rFonts w:ascii="Arial" w:hAnsi="Arial" w:cs="Arial"/>
                <w:color w:val="787878"/>
                <w:sz w:val="22"/>
                <w:szCs w:val="22"/>
              </w:rPr>
              <w:t>caisse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C11A9E">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40E3C4FE" w14:textId="77777777" w:rsidTr="00C11A9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49AF6003" w:rsidR="00366B0B" w:rsidRPr="0013478C" w:rsidRDefault="00B94C60"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pièces justificatives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214209ED" w:rsidR="007F69F6" w:rsidRPr="00065003"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Rapprochement bancaire</w:t>
            </w:r>
          </w:p>
        </w:tc>
        <w:tc>
          <w:tcPr>
            <w:tcW w:w="452" w:type="pct"/>
          </w:tcPr>
          <w:p w14:paraId="22A855FF" w14:textId="7A51B8D9"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399A4CF" w14:textId="111A479B"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6C9EB43D"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Centralisation des journaux</w:t>
            </w:r>
            <w:r w:rsidR="007F69F6" w:rsidRPr="00413E22">
              <w:rPr>
                <w:rFonts w:ascii="Arial" w:hAnsi="Arial" w:cs="Arial"/>
                <w:color w:val="787878"/>
                <w:sz w:val="22"/>
                <w:szCs w:val="22"/>
              </w:rPr>
              <w:t> </w:t>
            </w:r>
          </w:p>
        </w:tc>
        <w:tc>
          <w:tcPr>
            <w:tcW w:w="452" w:type="pct"/>
          </w:tcPr>
          <w:p w14:paraId="624E51E2" w14:textId="2C2D640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B41DBDA" w14:textId="0D8CF9D2"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27F2FE69"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Balances</w:t>
            </w:r>
          </w:p>
        </w:tc>
        <w:tc>
          <w:tcPr>
            <w:tcW w:w="452" w:type="pct"/>
          </w:tcPr>
          <w:p w14:paraId="000659FE" w14:textId="646247EA"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208557B4" w14:textId="5EBA0D8D"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7768AC5E"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Grand livre</w:t>
            </w:r>
          </w:p>
        </w:tc>
        <w:tc>
          <w:tcPr>
            <w:tcW w:w="452" w:type="pct"/>
          </w:tcPr>
          <w:p w14:paraId="3D061D89" w14:textId="296DB5C6"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CC31E9D" w14:textId="22A6B603"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3C4CEB4F"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Etats comparatifs de fin d’exercice</w:t>
            </w:r>
          </w:p>
        </w:tc>
        <w:tc>
          <w:tcPr>
            <w:tcW w:w="452" w:type="pct"/>
          </w:tcPr>
          <w:p w14:paraId="1206E2A8" w14:textId="70E337A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26F72DE" w14:textId="70A1581F"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09489C33"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Classement des pièces justificatives</w:t>
            </w:r>
          </w:p>
        </w:tc>
        <w:tc>
          <w:tcPr>
            <w:tcW w:w="452" w:type="pct"/>
          </w:tcPr>
          <w:p w14:paraId="58A7796F" w14:textId="57DA1F5C"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604B58A8" w14:textId="500317DA"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328B56B2"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imputations</w:t>
            </w:r>
          </w:p>
        </w:tc>
        <w:tc>
          <w:tcPr>
            <w:tcW w:w="452" w:type="pct"/>
          </w:tcPr>
          <w:p w14:paraId="053F243F" w14:textId="65F200A2"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493AEB9" w14:textId="006EC4FA" w:rsidR="007F69F6" w:rsidRPr="007F69F6" w:rsidRDefault="00A54A4F"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B94C60" w:rsidRPr="00561995" w14:paraId="4C84D82E" w14:textId="77777777" w:rsidTr="00B94C60">
        <w:trPr>
          <w:cantSplit/>
          <w:trHeight w:val="550"/>
          <w:tblHeader/>
          <w:jc w:val="center"/>
        </w:trPr>
        <w:tc>
          <w:tcPr>
            <w:tcW w:w="3644" w:type="pct"/>
            <w:tcBorders>
              <w:top w:val="single" w:sz="4" w:space="0" w:color="FFFFFF" w:themeColor="background1"/>
            </w:tcBorders>
            <w:vAlign w:val="center"/>
          </w:tcPr>
          <w:p w14:paraId="596B95EC" w14:textId="3B152CE5" w:rsidR="00B94C60" w:rsidRPr="00B94C60" w:rsidRDefault="00B94C60" w:rsidP="00B94C60">
            <w:pPr>
              <w:rPr>
                <w:rFonts w:ascii="Arial" w:hAnsi="Arial" w:cs="Arial"/>
                <w:color w:val="787878"/>
                <w:sz w:val="22"/>
                <w:szCs w:val="22"/>
              </w:rPr>
            </w:pPr>
            <w:r w:rsidRPr="00B94C60">
              <w:rPr>
                <w:rFonts w:ascii="Arial" w:hAnsi="Arial" w:cs="Arial"/>
                <w:b/>
                <w:sz w:val="24"/>
                <w:szCs w:val="24"/>
              </w:rPr>
              <w:t>2. FISCALITE</w:t>
            </w:r>
          </w:p>
        </w:tc>
        <w:tc>
          <w:tcPr>
            <w:tcW w:w="452" w:type="pct"/>
            <w:vAlign w:val="center"/>
          </w:tcPr>
          <w:p w14:paraId="0F63543B" w14:textId="549A107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70A31893" w14:textId="357734E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3BF2A1A2" w14:textId="69AA80A5"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Périodicité</w:t>
            </w:r>
          </w:p>
        </w:tc>
      </w:tr>
      <w:tr w:rsidR="00B94C60"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1A3ABB1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fiscale 2035</w:t>
            </w:r>
          </w:p>
        </w:tc>
        <w:tc>
          <w:tcPr>
            <w:tcW w:w="452" w:type="pct"/>
            <w:vAlign w:val="center"/>
          </w:tcPr>
          <w:p w14:paraId="21463143" w14:textId="5CC07613"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CDC9E0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56A6247D" w14:textId="6FF9AF88"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642ECA72"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chiffre d’affaires</w:t>
            </w:r>
          </w:p>
        </w:tc>
        <w:tc>
          <w:tcPr>
            <w:tcW w:w="452" w:type="pct"/>
            <w:vAlign w:val="center"/>
          </w:tcPr>
          <w:p w14:paraId="35F7DA38" w14:textId="64FA24CF"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07B6A1E"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19A2B739" w14:textId="6044C46D"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5BACACE9" w14:textId="77777777" w:rsidTr="00B94C60">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88C04CC" w14:textId="670EAAB7"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européenne de services</w:t>
            </w:r>
          </w:p>
        </w:tc>
        <w:tc>
          <w:tcPr>
            <w:tcW w:w="452" w:type="pct"/>
            <w:vAlign w:val="center"/>
          </w:tcPr>
          <w:p w14:paraId="3EA0EF4F" w14:textId="7D13DFC8"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F09847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6B2A9540" w14:textId="62325C89"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407AD95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des honoraires</w:t>
            </w:r>
          </w:p>
        </w:tc>
        <w:tc>
          <w:tcPr>
            <w:tcW w:w="452" w:type="pct"/>
            <w:vAlign w:val="center"/>
          </w:tcPr>
          <w:p w14:paraId="50E22B0A" w14:textId="58621CA5" w:rsidR="00B94C60" w:rsidRPr="00464083" w:rsidRDefault="00B94C60" w:rsidP="00B94C60">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0F99F7BA" w14:textId="77777777" w:rsidR="00B94C60" w:rsidRPr="00464083" w:rsidRDefault="00B94C60" w:rsidP="00B94C60">
            <w:pPr>
              <w:jc w:val="center"/>
              <w:rPr>
                <w:rFonts w:ascii="Arial" w:hAnsi="Arial" w:cs="Arial"/>
                <w:i/>
                <w:iCs/>
                <w:color w:val="787878"/>
                <w:sz w:val="22"/>
                <w:szCs w:val="22"/>
              </w:rPr>
            </w:pPr>
          </w:p>
        </w:tc>
        <w:tc>
          <w:tcPr>
            <w:tcW w:w="452" w:type="pct"/>
            <w:vAlign w:val="center"/>
          </w:tcPr>
          <w:p w14:paraId="20C14CED" w14:textId="5A1D1D6F" w:rsidR="00B94C60" w:rsidRPr="00464083" w:rsidRDefault="00A54A4F" w:rsidP="00B94C60">
            <w:pPr>
              <w:jc w:val="center"/>
              <w:rPr>
                <w:rFonts w:ascii="Arial" w:hAnsi="Arial" w:cs="Arial"/>
                <w:i/>
                <w:iCs/>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E552C9" w:rsidRPr="00561995" w14:paraId="6B0CB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2554627" w14:textId="4FD2156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Documents de l’association agréée</w:t>
            </w:r>
          </w:p>
        </w:tc>
        <w:tc>
          <w:tcPr>
            <w:tcW w:w="452" w:type="pct"/>
            <w:vAlign w:val="center"/>
          </w:tcPr>
          <w:p w14:paraId="4C712A7F" w14:textId="436DDADA"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C782C5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194AF103" w14:textId="7C3C5B1A"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044DF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0C0EE4C" w14:textId="260902B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Assistance en cas de vérification fiscale </w:t>
            </w:r>
            <w:r>
              <w:rPr>
                <w:rFonts w:ascii="Arial" w:hAnsi="Arial" w:cs="Arial"/>
                <w:color w:val="787878"/>
                <w:sz w:val="22"/>
                <w:szCs w:val="22"/>
                <w:vertAlign w:val="superscript"/>
              </w:rPr>
              <w:t>(1)</w:t>
            </w:r>
          </w:p>
        </w:tc>
        <w:tc>
          <w:tcPr>
            <w:tcW w:w="452" w:type="pct"/>
            <w:vAlign w:val="center"/>
          </w:tcPr>
          <w:p w14:paraId="3482DE02" w14:textId="64404ED7"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B8BCB12"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5CFA2AEF" w14:textId="7EBA9834"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5F9D7CB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64CF31D6" w14:textId="15FE6560"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clos et du fichier descriptif associé, conformes à la réglementation en vigueur</w:t>
            </w:r>
          </w:p>
        </w:tc>
        <w:tc>
          <w:tcPr>
            <w:tcW w:w="452" w:type="pct"/>
            <w:vAlign w:val="center"/>
          </w:tcPr>
          <w:p w14:paraId="7BB7CFA8" w14:textId="344D46F3"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5A655F8"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93CE156" w14:textId="21222D6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41363D8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D0E8C2C" w14:textId="45F4C88A"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en cours et du fichier descriptif associé, conformes à la réglementation en vigueur</w:t>
            </w:r>
          </w:p>
        </w:tc>
        <w:tc>
          <w:tcPr>
            <w:tcW w:w="452" w:type="pct"/>
            <w:vAlign w:val="center"/>
          </w:tcPr>
          <w:p w14:paraId="722449B3" w14:textId="2A6471BC"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52C506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4016AEA1" w14:textId="4A47F9B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68353EDD" w14:textId="77777777" w:rsidTr="00E57067">
        <w:trPr>
          <w:cantSplit/>
          <w:trHeight w:val="119"/>
          <w:tblHeader/>
          <w:jc w:val="center"/>
        </w:trPr>
        <w:tc>
          <w:tcPr>
            <w:tcW w:w="3644" w:type="pct"/>
            <w:tcBorders>
              <w:top w:val="single" w:sz="4" w:space="0" w:color="FFFFFF" w:themeColor="background1"/>
              <w:bottom w:val="single" w:sz="4" w:space="0" w:color="808080" w:themeColor="background1" w:themeShade="80"/>
            </w:tcBorders>
            <w:vAlign w:val="center"/>
          </w:tcPr>
          <w:p w14:paraId="4D90A07F" w14:textId="575ADB28"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du fichier des écritures comptables (FEC)</w:t>
            </w:r>
          </w:p>
        </w:tc>
        <w:tc>
          <w:tcPr>
            <w:tcW w:w="452" w:type="pct"/>
            <w:vAlign w:val="center"/>
          </w:tcPr>
          <w:p w14:paraId="406A172E" w14:textId="2CFDA330"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10820E5"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FE2BB38" w14:textId="619379CF"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6EB81B12" w14:textId="77777777" w:rsidTr="00222A50">
        <w:trPr>
          <w:cantSplit/>
          <w:trHeight w:val="521"/>
          <w:tblHeader/>
          <w:jc w:val="center"/>
        </w:trPr>
        <w:tc>
          <w:tcPr>
            <w:tcW w:w="3644" w:type="pct"/>
            <w:tcBorders>
              <w:top w:val="single" w:sz="4" w:space="0" w:color="808080" w:themeColor="background1" w:themeShade="80"/>
              <w:bottom w:val="single" w:sz="4" w:space="0" w:color="808080" w:themeColor="background1" w:themeShade="80"/>
            </w:tcBorders>
            <w:vAlign w:val="center"/>
          </w:tcPr>
          <w:p w14:paraId="5422251A" w14:textId="300194E6" w:rsidR="00E552C9" w:rsidRPr="00E57067" w:rsidRDefault="00E552C9" w:rsidP="00E552C9">
            <w:pPr>
              <w:rPr>
                <w:rFonts w:ascii="Arial" w:hAnsi="Arial" w:cs="Arial"/>
                <w:color w:val="787878"/>
                <w:sz w:val="22"/>
                <w:szCs w:val="22"/>
              </w:rPr>
            </w:pPr>
            <w:r>
              <w:rPr>
                <w:rFonts w:ascii="Arial" w:hAnsi="Arial" w:cs="Arial"/>
                <w:b/>
                <w:sz w:val="24"/>
                <w:szCs w:val="24"/>
              </w:rPr>
              <w:t>3</w:t>
            </w:r>
            <w:r w:rsidRPr="00E57067">
              <w:rPr>
                <w:rFonts w:ascii="Arial" w:hAnsi="Arial" w:cs="Arial"/>
                <w:b/>
                <w:sz w:val="24"/>
                <w:szCs w:val="24"/>
              </w:rPr>
              <w:t xml:space="preserve">. </w:t>
            </w:r>
            <w:r>
              <w:rPr>
                <w:rFonts w:ascii="Arial" w:hAnsi="Arial" w:cs="Arial"/>
                <w:b/>
                <w:sz w:val="24"/>
                <w:szCs w:val="24"/>
              </w:rPr>
              <w:t>GESTION</w:t>
            </w:r>
          </w:p>
        </w:tc>
        <w:tc>
          <w:tcPr>
            <w:tcW w:w="452" w:type="pct"/>
            <w:vAlign w:val="center"/>
          </w:tcPr>
          <w:p w14:paraId="3CF626B2" w14:textId="7E5A83EF"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Cabinet</w:t>
            </w:r>
          </w:p>
        </w:tc>
        <w:tc>
          <w:tcPr>
            <w:tcW w:w="452" w:type="pct"/>
            <w:vAlign w:val="center"/>
          </w:tcPr>
          <w:p w14:paraId="4A3742BF" w14:textId="71846CD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Client</w:t>
            </w:r>
          </w:p>
        </w:tc>
        <w:tc>
          <w:tcPr>
            <w:tcW w:w="452" w:type="pct"/>
            <w:vAlign w:val="center"/>
          </w:tcPr>
          <w:p w14:paraId="4508692F" w14:textId="096DBE5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Périodicité</w:t>
            </w:r>
          </w:p>
        </w:tc>
      </w:tr>
      <w:tr w:rsidR="00E552C9" w:rsidRPr="00561995" w14:paraId="47601B9E" w14:textId="77777777" w:rsidTr="00CA3BFF">
        <w:trPr>
          <w:cantSplit/>
          <w:trHeight w:val="281"/>
          <w:tblHeader/>
          <w:jc w:val="center"/>
        </w:trPr>
        <w:tc>
          <w:tcPr>
            <w:tcW w:w="3644" w:type="pct"/>
            <w:tcBorders>
              <w:top w:val="single" w:sz="4" w:space="0" w:color="808080" w:themeColor="background1" w:themeShade="80"/>
              <w:bottom w:val="single" w:sz="4" w:space="0" w:color="FFFFFF" w:themeColor="background1"/>
            </w:tcBorders>
            <w:vAlign w:val="center"/>
          </w:tcPr>
          <w:p w14:paraId="72D7246A" w14:textId="1145C33A" w:rsidR="00E552C9" w:rsidRPr="00E57067" w:rsidRDefault="00A54A4F"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vAlign w:val="center"/>
          </w:tcPr>
          <w:p w14:paraId="429CDAD6" w14:textId="57830A41"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168425FA" w14:textId="52BCD43A" w:rsidR="00E552C9" w:rsidRPr="004352BA" w:rsidRDefault="00E552C9" w:rsidP="00E552C9">
            <w:pPr>
              <w:jc w:val="center"/>
              <w:rPr>
                <w:rFonts w:ascii="Arial" w:hAnsi="Arial" w:cs="Arial"/>
                <w:color w:val="787878"/>
                <w:sz w:val="22"/>
                <w:szCs w:val="22"/>
              </w:rPr>
            </w:pPr>
          </w:p>
        </w:tc>
        <w:tc>
          <w:tcPr>
            <w:tcW w:w="452" w:type="pct"/>
            <w:vAlign w:val="center"/>
          </w:tcPr>
          <w:p w14:paraId="66B1A050" w14:textId="267812E5" w:rsidR="00E552C9" w:rsidRPr="00464083" w:rsidRDefault="00A54A4F" w:rsidP="00E552C9">
            <w:pPr>
              <w:jc w:val="center"/>
              <w:rPr>
                <w:rFonts w:ascii="Arial" w:hAnsi="Arial" w:cs="Arial"/>
                <w:i/>
                <w:iCs/>
                <w:color w:val="787878"/>
                <w:sz w:val="22"/>
                <w:szCs w:val="22"/>
              </w:rPr>
            </w:pPr>
            <w:r>
              <w:rPr>
                <w:rFonts w:ascii="Arial" w:hAnsi="Arial" w:cs="Arial"/>
                <w:i/>
                <w:iCs/>
                <w:color w:val="787878"/>
                <w:sz w:val="14"/>
                <w:szCs w:val="14"/>
              </w:rPr>
              <w:t>A l’entrée</w:t>
            </w:r>
          </w:p>
        </w:tc>
      </w:tr>
      <w:tr w:rsidR="00E552C9" w:rsidRPr="00561995" w14:paraId="0C281C2D" w14:textId="77777777" w:rsidTr="002E086A">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2FC4144A" w14:textId="26EE299B"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Diagnostic patrimonial (sur option) </w:t>
            </w:r>
            <w:r>
              <w:rPr>
                <w:rFonts w:ascii="Arial" w:hAnsi="Arial" w:cs="Arial"/>
                <w:color w:val="787878"/>
                <w:sz w:val="22"/>
                <w:szCs w:val="22"/>
                <w:vertAlign w:val="superscript"/>
              </w:rPr>
              <w:t>(1)</w:t>
            </w:r>
          </w:p>
        </w:tc>
        <w:tc>
          <w:tcPr>
            <w:tcW w:w="452" w:type="pct"/>
            <w:vAlign w:val="center"/>
          </w:tcPr>
          <w:p w14:paraId="104B2357" w14:textId="0B82F094"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2D978CE2" w14:textId="77777777" w:rsidR="00E552C9" w:rsidRPr="004352BA" w:rsidRDefault="00E552C9" w:rsidP="00E552C9">
            <w:pPr>
              <w:jc w:val="center"/>
              <w:rPr>
                <w:rFonts w:ascii="Arial" w:hAnsi="Arial" w:cs="Arial"/>
                <w:color w:val="787878"/>
                <w:sz w:val="22"/>
                <w:szCs w:val="22"/>
              </w:rPr>
            </w:pPr>
          </w:p>
        </w:tc>
        <w:tc>
          <w:tcPr>
            <w:tcW w:w="452" w:type="pct"/>
            <w:vAlign w:val="center"/>
          </w:tcPr>
          <w:p w14:paraId="2A04907F" w14:textId="395402A2" w:rsidR="00E552C9" w:rsidRPr="00464083" w:rsidRDefault="00E552C9" w:rsidP="00E552C9">
            <w:pPr>
              <w:jc w:val="center"/>
              <w:rPr>
                <w:rFonts w:ascii="Arial" w:hAnsi="Arial" w:cs="Arial"/>
                <w:i/>
                <w:iCs/>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2E086A" w:rsidRPr="00561995" w14:paraId="19DECF5D" w14:textId="77777777" w:rsidTr="00EE7642">
        <w:trPr>
          <w:cantSplit/>
          <w:trHeight w:val="580"/>
          <w:tblHeader/>
          <w:jc w:val="center"/>
        </w:trPr>
        <w:tc>
          <w:tcPr>
            <w:tcW w:w="3644" w:type="pct"/>
            <w:tcBorders>
              <w:top w:val="single" w:sz="4" w:space="0" w:color="808080" w:themeColor="background1" w:themeShade="80"/>
              <w:bottom w:val="single" w:sz="4" w:space="0" w:color="808080" w:themeColor="background1" w:themeShade="80"/>
            </w:tcBorders>
            <w:vAlign w:val="center"/>
          </w:tcPr>
          <w:p w14:paraId="5BDF4D43" w14:textId="179C3E68" w:rsidR="002E086A" w:rsidRPr="002E086A" w:rsidRDefault="002E086A" w:rsidP="002E086A">
            <w:pPr>
              <w:rPr>
                <w:rFonts w:ascii="Arial" w:hAnsi="Arial" w:cs="Arial"/>
                <w:color w:val="787878"/>
                <w:sz w:val="22"/>
                <w:szCs w:val="22"/>
              </w:rPr>
            </w:pPr>
            <w:r>
              <w:rPr>
                <w:rFonts w:ascii="Arial" w:hAnsi="Arial" w:cs="Arial"/>
                <w:b/>
                <w:sz w:val="24"/>
                <w:szCs w:val="24"/>
              </w:rPr>
              <w:t>4</w:t>
            </w:r>
            <w:r w:rsidRPr="002E086A">
              <w:rPr>
                <w:rFonts w:ascii="Arial" w:hAnsi="Arial" w:cs="Arial"/>
                <w:b/>
                <w:sz w:val="24"/>
                <w:szCs w:val="24"/>
              </w:rPr>
              <w:t xml:space="preserve">. </w:t>
            </w:r>
            <w:r>
              <w:rPr>
                <w:rFonts w:ascii="Arial" w:hAnsi="Arial" w:cs="Arial"/>
                <w:b/>
                <w:sz w:val="24"/>
                <w:szCs w:val="24"/>
              </w:rPr>
              <w:t>SOCIAL</w:t>
            </w:r>
          </w:p>
        </w:tc>
        <w:tc>
          <w:tcPr>
            <w:tcW w:w="452" w:type="pct"/>
            <w:vAlign w:val="center"/>
          </w:tcPr>
          <w:p w14:paraId="20A3E9B2" w14:textId="617340C8" w:rsidR="002E086A" w:rsidRDefault="002E086A" w:rsidP="002E086A">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4B4909C9" w14:textId="1D891858" w:rsidR="002E086A" w:rsidRPr="004352BA" w:rsidRDefault="002E086A" w:rsidP="002E086A">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4C093FBB" w14:textId="2F7799B9" w:rsidR="002E086A" w:rsidRPr="004700B4" w:rsidRDefault="002E086A" w:rsidP="002E086A">
            <w:pPr>
              <w:jc w:val="center"/>
              <w:rPr>
                <w:rFonts w:ascii="Arial" w:hAnsi="Arial" w:cs="Arial"/>
                <w:i/>
                <w:iCs/>
                <w:color w:val="787878"/>
                <w:sz w:val="14"/>
                <w:szCs w:val="14"/>
              </w:rPr>
            </w:pPr>
            <w:r w:rsidRPr="00420446">
              <w:rPr>
                <w:rFonts w:ascii="Arial" w:hAnsi="Arial" w:cs="Arial"/>
                <w:b/>
                <w:sz w:val="16"/>
                <w:szCs w:val="16"/>
              </w:rPr>
              <w:t>Périodicité</w:t>
            </w:r>
          </w:p>
        </w:tc>
      </w:tr>
      <w:tr w:rsidR="00646AEC" w:rsidRPr="00561995" w14:paraId="0BDB7387" w14:textId="77777777" w:rsidTr="00EE7642">
        <w:trPr>
          <w:cantSplit/>
          <w:trHeight w:val="263"/>
          <w:tblHeader/>
          <w:jc w:val="center"/>
        </w:trPr>
        <w:tc>
          <w:tcPr>
            <w:tcW w:w="3644" w:type="pct"/>
            <w:tcBorders>
              <w:top w:val="single" w:sz="4" w:space="0" w:color="808080" w:themeColor="background1" w:themeShade="80"/>
              <w:bottom w:val="single" w:sz="4" w:space="0" w:color="FFFFFF" w:themeColor="background1"/>
            </w:tcBorders>
            <w:vAlign w:val="center"/>
          </w:tcPr>
          <w:p w14:paraId="6B15D0D5" w14:textId="35BE2AE8"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52" w:type="pct"/>
            <w:vAlign w:val="center"/>
          </w:tcPr>
          <w:p w14:paraId="3EF95B5D" w14:textId="6F9EE6B0"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F32D805" w14:textId="77777777" w:rsidR="00646AEC" w:rsidRPr="00420446" w:rsidRDefault="00646AEC" w:rsidP="00646AEC">
            <w:pPr>
              <w:jc w:val="center"/>
              <w:rPr>
                <w:rFonts w:ascii="Arial" w:hAnsi="Arial" w:cs="Arial"/>
                <w:b/>
                <w:sz w:val="16"/>
                <w:szCs w:val="16"/>
              </w:rPr>
            </w:pPr>
          </w:p>
        </w:tc>
        <w:tc>
          <w:tcPr>
            <w:tcW w:w="452" w:type="pct"/>
            <w:vAlign w:val="center"/>
          </w:tcPr>
          <w:p w14:paraId="5C9644D4" w14:textId="1AABBBB8"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acte</w:t>
            </w:r>
          </w:p>
        </w:tc>
      </w:tr>
      <w:tr w:rsidR="00646AEC" w:rsidRPr="00561995" w14:paraId="39343793" w14:textId="77777777" w:rsidTr="00646AEC">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6A7F8983" w14:textId="6F3F9C86"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52" w:type="pct"/>
            <w:vAlign w:val="center"/>
          </w:tcPr>
          <w:p w14:paraId="39CB619F" w14:textId="5E30ACD3"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A6CF457" w14:textId="77777777" w:rsidR="00646AEC" w:rsidRPr="00420446" w:rsidRDefault="00646AEC" w:rsidP="00646AEC">
            <w:pPr>
              <w:jc w:val="center"/>
              <w:rPr>
                <w:rFonts w:ascii="Arial" w:hAnsi="Arial" w:cs="Arial"/>
                <w:b/>
                <w:sz w:val="16"/>
                <w:szCs w:val="16"/>
              </w:rPr>
            </w:pPr>
          </w:p>
        </w:tc>
        <w:tc>
          <w:tcPr>
            <w:tcW w:w="452" w:type="pct"/>
            <w:vAlign w:val="center"/>
          </w:tcPr>
          <w:p w14:paraId="50E696CE" w14:textId="5D8C53AA"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acte</w:t>
            </w:r>
          </w:p>
        </w:tc>
      </w:tr>
      <w:tr w:rsidR="00646AEC" w:rsidRPr="00561995" w14:paraId="6B318764" w14:textId="77777777" w:rsidTr="00087690">
        <w:trPr>
          <w:cantSplit/>
          <w:trHeight w:val="263"/>
          <w:tblHeader/>
          <w:jc w:val="center"/>
        </w:trPr>
        <w:tc>
          <w:tcPr>
            <w:tcW w:w="3644" w:type="pct"/>
            <w:tcBorders>
              <w:top w:val="single" w:sz="4" w:space="0" w:color="FFFFFF" w:themeColor="background1"/>
              <w:bottom w:val="single" w:sz="4" w:space="0" w:color="808080" w:themeColor="background1" w:themeShade="80"/>
            </w:tcBorders>
            <w:vAlign w:val="center"/>
          </w:tcPr>
          <w:p w14:paraId="4F7E9638" w14:textId="5D1E1477"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52" w:type="pct"/>
            <w:vAlign w:val="center"/>
          </w:tcPr>
          <w:p w14:paraId="4655B8D0" w14:textId="4C446C32"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19FCE90" w14:textId="77777777" w:rsidR="00646AEC" w:rsidRPr="00420446" w:rsidRDefault="00646AEC" w:rsidP="00646AEC">
            <w:pPr>
              <w:jc w:val="center"/>
              <w:rPr>
                <w:rFonts w:ascii="Arial" w:hAnsi="Arial" w:cs="Arial"/>
                <w:b/>
                <w:sz w:val="16"/>
                <w:szCs w:val="16"/>
              </w:rPr>
            </w:pPr>
          </w:p>
        </w:tc>
        <w:tc>
          <w:tcPr>
            <w:tcW w:w="452" w:type="pct"/>
            <w:vAlign w:val="center"/>
          </w:tcPr>
          <w:p w14:paraId="4AC463B2" w14:textId="2A541B22"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légale</w:t>
            </w:r>
          </w:p>
        </w:tc>
      </w:tr>
    </w:tbl>
    <w:p w14:paraId="5D88B7CA" w14:textId="1066C580" w:rsidR="000653C9" w:rsidRPr="00353E28" w:rsidRDefault="00353E28" w:rsidP="00831475">
      <w:pPr>
        <w:rPr>
          <w:rFonts w:ascii="Arial" w:hAnsi="Arial" w:cs="Arial"/>
          <w:sz w:val="22"/>
          <w:szCs w:val="22"/>
          <w:vertAlign w:val="superscript"/>
        </w:rPr>
      </w:pPr>
      <w:r>
        <w:rPr>
          <w:rFonts w:ascii="Arial" w:hAnsi="Arial" w:cs="Arial"/>
          <w:sz w:val="22"/>
          <w:szCs w:val="22"/>
          <w:vertAlign w:val="superscript"/>
        </w:rPr>
        <w:br w:type="page"/>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353E28" w:rsidRPr="00561995" w14:paraId="30011EBA" w14:textId="77777777" w:rsidTr="00AB00BD">
        <w:trPr>
          <w:cantSplit/>
          <w:trHeight w:val="263"/>
          <w:tblHeader/>
          <w:jc w:val="center"/>
        </w:trPr>
        <w:tc>
          <w:tcPr>
            <w:tcW w:w="3644" w:type="pct"/>
            <w:tcBorders>
              <w:top w:val="single" w:sz="4" w:space="0" w:color="808080" w:themeColor="background1" w:themeShade="80"/>
              <w:bottom w:val="single" w:sz="4" w:space="0" w:color="FFFFFF" w:themeColor="background1"/>
            </w:tcBorders>
            <w:vAlign w:val="center"/>
          </w:tcPr>
          <w:p w14:paraId="5B218664" w14:textId="73882868"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lastRenderedPageBreak/>
              <w:t>Déclaration sociale nominative (DSN)</w:t>
            </w:r>
          </w:p>
        </w:tc>
        <w:tc>
          <w:tcPr>
            <w:tcW w:w="452" w:type="pct"/>
            <w:vAlign w:val="center"/>
          </w:tcPr>
          <w:p w14:paraId="302D867E" w14:textId="498318AA"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D8D5348" w14:textId="77777777" w:rsidR="00353E28" w:rsidRPr="00420446" w:rsidRDefault="00353E28" w:rsidP="00353E28">
            <w:pPr>
              <w:jc w:val="center"/>
              <w:rPr>
                <w:rFonts w:ascii="Arial" w:hAnsi="Arial" w:cs="Arial"/>
                <w:b/>
                <w:sz w:val="16"/>
                <w:szCs w:val="16"/>
              </w:rPr>
            </w:pPr>
          </w:p>
        </w:tc>
        <w:tc>
          <w:tcPr>
            <w:tcW w:w="452" w:type="pct"/>
            <w:vAlign w:val="center"/>
          </w:tcPr>
          <w:p w14:paraId="11C0E440" w14:textId="45560767" w:rsidR="00353E28"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5EA9216D" w14:textId="77777777" w:rsidTr="00087690">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0B99FF23" w14:textId="77751EB1"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52" w:type="pct"/>
            <w:vAlign w:val="center"/>
          </w:tcPr>
          <w:p w14:paraId="2DDD9C89"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9CAFDCD" w14:textId="77777777" w:rsidR="00353E28" w:rsidRPr="00420446" w:rsidRDefault="00353E28" w:rsidP="00353E28">
            <w:pPr>
              <w:jc w:val="center"/>
              <w:rPr>
                <w:rFonts w:ascii="Arial" w:hAnsi="Arial" w:cs="Arial"/>
                <w:b/>
                <w:sz w:val="16"/>
                <w:szCs w:val="16"/>
              </w:rPr>
            </w:pPr>
          </w:p>
        </w:tc>
        <w:tc>
          <w:tcPr>
            <w:tcW w:w="452" w:type="pct"/>
            <w:vAlign w:val="center"/>
          </w:tcPr>
          <w:p w14:paraId="6B7766A1" w14:textId="6F8DAB38"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6A21972A" w14:textId="77777777" w:rsidTr="009203A5">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19744504" w14:textId="66285E3D"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52" w:type="pct"/>
            <w:vAlign w:val="center"/>
          </w:tcPr>
          <w:p w14:paraId="1C886BF1"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8A1CCF3" w14:textId="77777777" w:rsidR="00353E28" w:rsidRPr="00420446" w:rsidRDefault="00353E28" w:rsidP="00353E28">
            <w:pPr>
              <w:jc w:val="center"/>
              <w:rPr>
                <w:rFonts w:ascii="Arial" w:hAnsi="Arial" w:cs="Arial"/>
                <w:b/>
                <w:sz w:val="16"/>
                <w:szCs w:val="16"/>
              </w:rPr>
            </w:pPr>
          </w:p>
        </w:tc>
        <w:tc>
          <w:tcPr>
            <w:tcW w:w="452" w:type="pct"/>
            <w:vAlign w:val="center"/>
          </w:tcPr>
          <w:p w14:paraId="32405C4C" w14:textId="193CCB2B"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34A8834D" w14:textId="77777777" w:rsidTr="009203A5">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25B11202" w14:textId="0668F483"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52" w:type="pct"/>
            <w:vAlign w:val="center"/>
          </w:tcPr>
          <w:p w14:paraId="150C91D9"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E43F160" w14:textId="77777777" w:rsidR="00353E28" w:rsidRPr="00420446" w:rsidRDefault="00353E28" w:rsidP="00353E28">
            <w:pPr>
              <w:jc w:val="center"/>
              <w:rPr>
                <w:rFonts w:ascii="Arial" w:hAnsi="Arial" w:cs="Arial"/>
                <w:b/>
                <w:sz w:val="16"/>
                <w:szCs w:val="16"/>
              </w:rPr>
            </w:pPr>
          </w:p>
        </w:tc>
        <w:tc>
          <w:tcPr>
            <w:tcW w:w="452" w:type="pct"/>
            <w:vAlign w:val="center"/>
          </w:tcPr>
          <w:p w14:paraId="2F8FA48D" w14:textId="77777777"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4CA11E81" w14:textId="77777777" w:rsidTr="009203A5">
        <w:trPr>
          <w:cantSplit/>
          <w:trHeight w:val="263"/>
          <w:tblHeader/>
          <w:jc w:val="center"/>
        </w:trPr>
        <w:tc>
          <w:tcPr>
            <w:tcW w:w="3644" w:type="pct"/>
            <w:tcBorders>
              <w:top w:val="single" w:sz="4" w:space="0" w:color="FFFFFF" w:themeColor="background1"/>
            </w:tcBorders>
            <w:vAlign w:val="center"/>
          </w:tcPr>
          <w:p w14:paraId="3FC1DECA" w14:textId="36C34041"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52" w:type="pct"/>
            <w:vAlign w:val="center"/>
          </w:tcPr>
          <w:p w14:paraId="0B8CBF9B"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19F5714" w14:textId="77777777" w:rsidR="00353E28" w:rsidRPr="00420446" w:rsidRDefault="00353E28" w:rsidP="00353E28">
            <w:pPr>
              <w:jc w:val="center"/>
              <w:rPr>
                <w:rFonts w:ascii="Arial" w:hAnsi="Arial" w:cs="Arial"/>
                <w:b/>
                <w:sz w:val="16"/>
                <w:szCs w:val="16"/>
              </w:rPr>
            </w:pPr>
          </w:p>
        </w:tc>
        <w:tc>
          <w:tcPr>
            <w:tcW w:w="452" w:type="pct"/>
            <w:vAlign w:val="center"/>
          </w:tcPr>
          <w:p w14:paraId="48DC75D4" w14:textId="77777777"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bl>
    <w:p w14:paraId="14A8308A" w14:textId="7AF74F02" w:rsidR="00646AEC" w:rsidRDefault="00353E28" w:rsidP="00A458B1">
      <w:pPr>
        <w:jc w:val="both"/>
        <w:rPr>
          <w:rFonts w:ascii="Arial" w:hAnsi="Arial" w:cs="Arial"/>
          <w:sz w:val="22"/>
          <w:szCs w:val="22"/>
        </w:rPr>
      </w:pPr>
      <w:r>
        <w:rPr>
          <w:rFonts w:ascii="Arial" w:hAnsi="Arial" w:cs="Arial"/>
          <w:sz w:val="22"/>
          <w:szCs w:val="22"/>
          <w:vertAlign w:val="superscript"/>
        </w:rPr>
        <w:t>(1)</w:t>
      </w:r>
      <w:r>
        <w:rPr>
          <w:rFonts w:ascii="Arial" w:hAnsi="Arial" w:cs="Arial"/>
          <w:sz w:val="22"/>
          <w:szCs w:val="22"/>
        </w:rPr>
        <w:t xml:space="preserve"> Interventions complémentaires faisant l’objet d’une lettre de mission complémentaire</w:t>
      </w:r>
    </w:p>
    <w:p w14:paraId="776EC601" w14:textId="77777777" w:rsidR="00353E28" w:rsidRDefault="00353E28" w:rsidP="00A458B1">
      <w:pPr>
        <w:jc w:val="both"/>
        <w:rPr>
          <w:rFonts w:ascii="Arial" w:hAnsi="Arial" w:cs="Arial"/>
          <w:sz w:val="22"/>
          <w:szCs w:val="22"/>
        </w:rPr>
      </w:pPr>
    </w:p>
    <w:p w14:paraId="2647C7CE" w14:textId="77777777" w:rsidR="00AB00BD" w:rsidRDefault="00AB00BD" w:rsidP="00A458B1">
      <w:pPr>
        <w:jc w:val="both"/>
        <w:rPr>
          <w:rFonts w:ascii="Arial" w:hAnsi="Arial" w:cs="Arial"/>
          <w:sz w:val="22"/>
          <w:szCs w:val="22"/>
        </w:rPr>
      </w:pPr>
    </w:p>
    <w:p w14:paraId="0F5D67B9" w14:textId="77777777" w:rsidR="00AB00BD" w:rsidRDefault="00AB00BD" w:rsidP="00A458B1">
      <w:pPr>
        <w:jc w:val="both"/>
        <w:rPr>
          <w:rFonts w:ascii="Arial" w:hAnsi="Arial" w:cs="Arial"/>
          <w:sz w:val="22"/>
          <w:szCs w:val="22"/>
        </w:rPr>
      </w:pPr>
    </w:p>
    <w:p w14:paraId="0A32C0C1" w14:textId="491A652C"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2F24A436"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890F62">
        <w:rPr>
          <w:rFonts w:ascii="Arial" w:hAnsi="Arial" w:cs="Arial"/>
          <w:sz w:val="22"/>
          <w:szCs w:val="22"/>
        </w:rPr>
        <w:t xml:space="preserve"> </w:t>
      </w:r>
      <w:sdt>
        <w:sdtPr>
          <w:rPr>
            <w:rFonts w:ascii="Arial" w:hAnsi="Arial" w:cs="Arial"/>
            <w:sz w:val="22"/>
            <w:szCs w:val="22"/>
          </w:rPr>
          <w:alias w:val="Ville de signature"/>
          <w:tag w:val="Ville de signature"/>
          <w:id w:val="-678657698"/>
          <w:placeholder>
            <w:docPart w:val="DefaultPlaceholder_-1854013440"/>
          </w:placeholder>
          <w:showingPlcHdr/>
          <w15:color w:val="FF0000"/>
        </w:sdtPr>
        <w:sdtContent>
          <w:r w:rsidR="00890F62"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0E49E2C5"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C25081">
        <w:rPr>
          <w:rFonts w:ascii="Arial" w:hAnsi="Arial" w:cs="Arial"/>
          <w:noProof/>
          <w:sz w:val="22"/>
          <w:szCs w:val="22"/>
        </w:rPr>
        <w:t>20/05/2026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6DC7A52C"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314569920"/>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506126999"/>
            <w:placeholder>
              <w:docPart w:val="DefaultPlaceholder_-1854013440"/>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487D6" w14:textId="77777777" w:rsidR="00E86EF5" w:rsidRDefault="00E86EF5" w:rsidP="00BD54F5">
      <w:r>
        <w:separator/>
      </w:r>
    </w:p>
  </w:endnote>
  <w:endnote w:type="continuationSeparator" w:id="0">
    <w:p w14:paraId="234E80A4" w14:textId="77777777" w:rsidR="00E86EF5" w:rsidRDefault="00E86EF5"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3C55DEF6"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10BB" w14:textId="77777777" w:rsidR="004C76B5" w:rsidRDefault="004C76B5" w:rsidP="004C76B5">
    <w:pPr>
      <w:pStyle w:val="Pieddepage"/>
      <w:jc w:val="center"/>
      <w:rPr>
        <w:rFonts w:cs="Arial"/>
        <w:b/>
        <w:bCs/>
        <w:sz w:val="18"/>
        <w:szCs w:val="18"/>
      </w:rPr>
    </w:pPr>
    <w:bookmarkStart w:id="10" w:name="_Hlk188197472"/>
    <w:bookmarkStart w:id="11" w:name="_Hlk188197473"/>
    <w:bookmarkStart w:id="12" w:name="_Hlk188197493"/>
    <w:bookmarkStart w:id="13" w:name="_Hlk188197494"/>
    <w:bookmarkStart w:id="14" w:name="_Hlk188198487"/>
    <w:bookmarkStart w:id="15" w:name="_Hlk188198488"/>
    <w:r>
      <w:rPr>
        <w:rFonts w:cs="Arial"/>
        <w:b/>
        <w:bCs/>
        <w:sz w:val="18"/>
        <w:szCs w:val="18"/>
      </w:rPr>
      <w:t>212 AV. DE LA CALIFORNIE, IMMEUBLE « CAP CALIFORNIE » 06200 NICE - TEL. 04.97.03.15.30</w:t>
    </w:r>
  </w:p>
  <w:p w14:paraId="683CA4D5" w14:textId="77777777" w:rsidR="004C76B5" w:rsidRDefault="004C76B5" w:rsidP="004C76B5">
    <w:pPr>
      <w:pStyle w:val="Pieddepage"/>
      <w:jc w:val="center"/>
      <w:rPr>
        <w:rFonts w:cs="Arial"/>
        <w:b/>
        <w:bCs/>
        <w:sz w:val="16"/>
        <w:szCs w:val="16"/>
      </w:rPr>
    </w:pPr>
    <w:r>
      <w:rPr>
        <w:rFonts w:cs="Arial"/>
        <w:b/>
        <w:bCs/>
        <w:sz w:val="16"/>
        <w:szCs w:val="16"/>
      </w:rPr>
      <w:t>S.A.R.L AU CAPITAL DE 8.000 € - R.C.S. NICE B 420 536 518</w:t>
    </w:r>
  </w:p>
  <w:p w14:paraId="798C637B" w14:textId="77777777" w:rsidR="004C76B5" w:rsidRDefault="004C76B5" w:rsidP="004C76B5">
    <w:pPr>
      <w:pStyle w:val="Pieddepage"/>
      <w:jc w:val="center"/>
      <w:rPr>
        <w:rFonts w:cs="Arial"/>
        <w:b/>
        <w:bCs/>
        <w:sz w:val="16"/>
        <w:szCs w:val="16"/>
      </w:rPr>
    </w:pPr>
    <w:r>
      <w:rPr>
        <w:rFonts w:cs="Arial"/>
        <w:b/>
        <w:bCs/>
        <w:sz w:val="16"/>
        <w:szCs w:val="16"/>
      </w:rPr>
      <w:t>SIRET 420 536 518 00046 - NAF 741C</w:t>
    </w:r>
  </w:p>
  <w:p w14:paraId="68C23DB0" w14:textId="26D7B02D" w:rsidR="00457FE1" w:rsidRPr="004C76B5" w:rsidRDefault="004C76B5" w:rsidP="004C76B5">
    <w:pPr>
      <w:pStyle w:val="Pieddepage"/>
      <w:jc w:val="center"/>
      <w:rPr>
        <w:rFonts w:cs="Arial"/>
        <w:b/>
        <w:bCs/>
        <w:sz w:val="16"/>
        <w:szCs w:val="16"/>
      </w:rPr>
    </w:pPr>
    <w:r>
      <w:rPr>
        <w:rFonts w:cs="Arial"/>
        <w:b/>
        <w:bCs/>
        <w:sz w:val="16"/>
        <w:szCs w:val="16"/>
      </w:rPr>
      <w:t>SOCIETE D’EXPERTISE COMPTABLE INSCRITE A L’ORDRE DES EXPERTS-COMPTABLES PACA</w:t>
    </w:r>
    <w:bookmarkEnd w:id="10"/>
    <w:bookmarkEnd w:id="11"/>
    <w:bookmarkEnd w:id="12"/>
    <w:bookmarkEnd w:id="13"/>
    <w:bookmarkEnd w:id="14"/>
    <w:bookmarkEnd w:id="1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AD2BC" w14:textId="77777777" w:rsidR="00E86EF5" w:rsidRDefault="00E86EF5" w:rsidP="00BD54F5">
      <w:r>
        <w:separator/>
      </w:r>
    </w:p>
  </w:footnote>
  <w:footnote w:type="continuationSeparator" w:id="0">
    <w:p w14:paraId="60D2D2DD" w14:textId="77777777" w:rsidR="00E86EF5" w:rsidRDefault="00E86EF5"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84EE" w14:textId="7ED7852F" w:rsidR="004C76B5" w:rsidRDefault="004C76B5">
    <w:pPr>
      <w:pStyle w:val="En-tte"/>
    </w:pPr>
    <w:r>
      <w:rPr>
        <w:noProof/>
        <w:sz w:val="24"/>
      </w:rPr>
      <w:drawing>
        <wp:anchor distT="0" distB="0" distL="114300" distR="114300" simplePos="0" relativeHeight="251659264" behindDoc="1" locked="0" layoutInCell="1" allowOverlap="1" wp14:anchorId="2D1D5D7A" wp14:editId="48E9821A">
          <wp:simplePos x="0" y="0"/>
          <wp:positionH relativeFrom="margin">
            <wp:posOffset>-284976</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6276D2"/>
    <w:multiLevelType w:val="hybridMultilevel"/>
    <w:tmpl w:val="49B40E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5"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5"/>
  </w:num>
  <w:num w:numId="2" w16cid:durableId="1369601691">
    <w:abstractNumId w:val="0"/>
  </w:num>
  <w:num w:numId="3" w16cid:durableId="583035118">
    <w:abstractNumId w:val="17"/>
  </w:num>
  <w:num w:numId="4" w16cid:durableId="1214388797">
    <w:abstractNumId w:val="13"/>
  </w:num>
  <w:num w:numId="5" w16cid:durableId="127630811">
    <w:abstractNumId w:val="12"/>
  </w:num>
  <w:num w:numId="6" w16cid:durableId="615719710">
    <w:abstractNumId w:val="1"/>
  </w:num>
  <w:num w:numId="7" w16cid:durableId="1125781807">
    <w:abstractNumId w:val="11"/>
  </w:num>
  <w:num w:numId="8" w16cid:durableId="834305127">
    <w:abstractNumId w:val="2"/>
  </w:num>
  <w:num w:numId="9" w16cid:durableId="938878857">
    <w:abstractNumId w:val="9"/>
  </w:num>
  <w:num w:numId="10" w16cid:durableId="442305334">
    <w:abstractNumId w:val="8"/>
  </w:num>
  <w:num w:numId="11" w16cid:durableId="495151611">
    <w:abstractNumId w:val="20"/>
  </w:num>
  <w:num w:numId="12" w16cid:durableId="2104567790">
    <w:abstractNumId w:val="18"/>
  </w:num>
  <w:num w:numId="13" w16cid:durableId="761534394">
    <w:abstractNumId w:val="19"/>
  </w:num>
  <w:num w:numId="14" w16cid:durableId="2090997384">
    <w:abstractNumId w:val="21"/>
  </w:num>
  <w:num w:numId="15" w16cid:durableId="636495145">
    <w:abstractNumId w:val="4"/>
  </w:num>
  <w:num w:numId="16" w16cid:durableId="1809544907">
    <w:abstractNumId w:val="6"/>
  </w:num>
  <w:num w:numId="17" w16cid:durableId="2141610992">
    <w:abstractNumId w:val="10"/>
  </w:num>
  <w:num w:numId="18" w16cid:durableId="1164930469">
    <w:abstractNumId w:val="7"/>
  </w:num>
  <w:num w:numId="19" w16cid:durableId="1293369239">
    <w:abstractNumId w:val="14"/>
  </w:num>
  <w:num w:numId="20" w16cid:durableId="1602109177">
    <w:abstractNumId w:val="5"/>
  </w:num>
  <w:num w:numId="21" w16cid:durableId="1480223109">
    <w:abstractNumId w:val="16"/>
  </w:num>
  <w:num w:numId="22" w16cid:durableId="1855880125">
    <w:abstractNumId w:val="3"/>
  </w:num>
  <w:num w:numId="23" w16cid:durableId="1224558491">
    <w:abstractNumId w:val="20"/>
  </w:num>
  <w:num w:numId="24" w16cid:durableId="2031683189">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290"/>
    <w:rsid w:val="00000508"/>
    <w:rsid w:val="00000515"/>
    <w:rsid w:val="000005FD"/>
    <w:rsid w:val="00002189"/>
    <w:rsid w:val="00002A47"/>
    <w:rsid w:val="00002F81"/>
    <w:rsid w:val="000055BE"/>
    <w:rsid w:val="00007259"/>
    <w:rsid w:val="000074BC"/>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39E"/>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DE5"/>
    <w:rsid w:val="0006387E"/>
    <w:rsid w:val="00065003"/>
    <w:rsid w:val="000653C9"/>
    <w:rsid w:val="00067C5F"/>
    <w:rsid w:val="000709FE"/>
    <w:rsid w:val="00072050"/>
    <w:rsid w:val="00075932"/>
    <w:rsid w:val="00075C73"/>
    <w:rsid w:val="0007735D"/>
    <w:rsid w:val="000838E0"/>
    <w:rsid w:val="0008390A"/>
    <w:rsid w:val="00084857"/>
    <w:rsid w:val="000857F7"/>
    <w:rsid w:val="00085EB9"/>
    <w:rsid w:val="00086C29"/>
    <w:rsid w:val="00086E13"/>
    <w:rsid w:val="0008700D"/>
    <w:rsid w:val="00087690"/>
    <w:rsid w:val="000900E1"/>
    <w:rsid w:val="000906B9"/>
    <w:rsid w:val="000909A9"/>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2C15"/>
    <w:rsid w:val="000B2CC5"/>
    <w:rsid w:val="000B38BD"/>
    <w:rsid w:val="000B5332"/>
    <w:rsid w:val="000B7F77"/>
    <w:rsid w:val="000C35F3"/>
    <w:rsid w:val="000C4B45"/>
    <w:rsid w:val="000C5D2D"/>
    <w:rsid w:val="000C659B"/>
    <w:rsid w:val="000C7324"/>
    <w:rsid w:val="000D00E3"/>
    <w:rsid w:val="000D15E7"/>
    <w:rsid w:val="000E126D"/>
    <w:rsid w:val="000E28B7"/>
    <w:rsid w:val="000E6AEB"/>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5B1D"/>
    <w:rsid w:val="00116F15"/>
    <w:rsid w:val="00117141"/>
    <w:rsid w:val="00117C9F"/>
    <w:rsid w:val="00120110"/>
    <w:rsid w:val="001208E4"/>
    <w:rsid w:val="00123033"/>
    <w:rsid w:val="00123049"/>
    <w:rsid w:val="00123CB0"/>
    <w:rsid w:val="0012430E"/>
    <w:rsid w:val="00127779"/>
    <w:rsid w:val="00127D51"/>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14BA"/>
    <w:rsid w:val="00182698"/>
    <w:rsid w:val="00182E88"/>
    <w:rsid w:val="001836FF"/>
    <w:rsid w:val="001842F1"/>
    <w:rsid w:val="00186CA8"/>
    <w:rsid w:val="00191CAA"/>
    <w:rsid w:val="00193041"/>
    <w:rsid w:val="0019489A"/>
    <w:rsid w:val="00196152"/>
    <w:rsid w:val="00196A43"/>
    <w:rsid w:val="00196D85"/>
    <w:rsid w:val="001A2078"/>
    <w:rsid w:val="001A2FCD"/>
    <w:rsid w:val="001A388C"/>
    <w:rsid w:val="001A39EF"/>
    <w:rsid w:val="001A5BE8"/>
    <w:rsid w:val="001A6C96"/>
    <w:rsid w:val="001A753A"/>
    <w:rsid w:val="001A77A6"/>
    <w:rsid w:val="001B19A5"/>
    <w:rsid w:val="001B2B9A"/>
    <w:rsid w:val="001B391F"/>
    <w:rsid w:val="001B3E35"/>
    <w:rsid w:val="001C0DAA"/>
    <w:rsid w:val="001C1098"/>
    <w:rsid w:val="001C1ED9"/>
    <w:rsid w:val="001C2EE4"/>
    <w:rsid w:val="001C54A1"/>
    <w:rsid w:val="001D22BA"/>
    <w:rsid w:val="001D680D"/>
    <w:rsid w:val="001D6DE7"/>
    <w:rsid w:val="001D751F"/>
    <w:rsid w:val="001E29FD"/>
    <w:rsid w:val="001E30F3"/>
    <w:rsid w:val="001E6D4E"/>
    <w:rsid w:val="001F06A0"/>
    <w:rsid w:val="001F37BA"/>
    <w:rsid w:val="001F3861"/>
    <w:rsid w:val="001F72DC"/>
    <w:rsid w:val="002044EC"/>
    <w:rsid w:val="0020726F"/>
    <w:rsid w:val="00210342"/>
    <w:rsid w:val="00215032"/>
    <w:rsid w:val="0022151A"/>
    <w:rsid w:val="002216F1"/>
    <w:rsid w:val="00222A50"/>
    <w:rsid w:val="00223C7F"/>
    <w:rsid w:val="00224E33"/>
    <w:rsid w:val="002328E6"/>
    <w:rsid w:val="002333A3"/>
    <w:rsid w:val="00236512"/>
    <w:rsid w:val="00236DA6"/>
    <w:rsid w:val="002371DD"/>
    <w:rsid w:val="00240331"/>
    <w:rsid w:val="0024156C"/>
    <w:rsid w:val="00241B7D"/>
    <w:rsid w:val="00241F0F"/>
    <w:rsid w:val="00243C5C"/>
    <w:rsid w:val="0024413C"/>
    <w:rsid w:val="00247167"/>
    <w:rsid w:val="00247A40"/>
    <w:rsid w:val="00250822"/>
    <w:rsid w:val="00251B77"/>
    <w:rsid w:val="00254017"/>
    <w:rsid w:val="002540F0"/>
    <w:rsid w:val="00260642"/>
    <w:rsid w:val="00260D74"/>
    <w:rsid w:val="00263A53"/>
    <w:rsid w:val="002701DE"/>
    <w:rsid w:val="002706FF"/>
    <w:rsid w:val="00271718"/>
    <w:rsid w:val="00272941"/>
    <w:rsid w:val="002729A5"/>
    <w:rsid w:val="00272DA1"/>
    <w:rsid w:val="00272EBE"/>
    <w:rsid w:val="00274411"/>
    <w:rsid w:val="00274BAD"/>
    <w:rsid w:val="00274CFD"/>
    <w:rsid w:val="00280F6E"/>
    <w:rsid w:val="0028100C"/>
    <w:rsid w:val="002834EC"/>
    <w:rsid w:val="002841AB"/>
    <w:rsid w:val="002855C1"/>
    <w:rsid w:val="00290A75"/>
    <w:rsid w:val="0029272F"/>
    <w:rsid w:val="00293EEB"/>
    <w:rsid w:val="00294455"/>
    <w:rsid w:val="0029459D"/>
    <w:rsid w:val="00295ABC"/>
    <w:rsid w:val="002970FE"/>
    <w:rsid w:val="002A1031"/>
    <w:rsid w:val="002A269E"/>
    <w:rsid w:val="002A349B"/>
    <w:rsid w:val="002A54C3"/>
    <w:rsid w:val="002A651B"/>
    <w:rsid w:val="002B0422"/>
    <w:rsid w:val="002B3199"/>
    <w:rsid w:val="002B4ACE"/>
    <w:rsid w:val="002B4D60"/>
    <w:rsid w:val="002B5698"/>
    <w:rsid w:val="002B5E33"/>
    <w:rsid w:val="002B6D2F"/>
    <w:rsid w:val="002C0E14"/>
    <w:rsid w:val="002C14A2"/>
    <w:rsid w:val="002C248B"/>
    <w:rsid w:val="002C36EC"/>
    <w:rsid w:val="002C3DD2"/>
    <w:rsid w:val="002C4C40"/>
    <w:rsid w:val="002C55CC"/>
    <w:rsid w:val="002D393C"/>
    <w:rsid w:val="002E086A"/>
    <w:rsid w:val="002E3325"/>
    <w:rsid w:val="002E3425"/>
    <w:rsid w:val="002E3F3E"/>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5D3"/>
    <w:rsid w:val="00313A6F"/>
    <w:rsid w:val="00314854"/>
    <w:rsid w:val="00314AFB"/>
    <w:rsid w:val="00316B8E"/>
    <w:rsid w:val="00320BA0"/>
    <w:rsid w:val="003221B9"/>
    <w:rsid w:val="003232A3"/>
    <w:rsid w:val="00324845"/>
    <w:rsid w:val="00326E6A"/>
    <w:rsid w:val="00330247"/>
    <w:rsid w:val="003309DB"/>
    <w:rsid w:val="00333E2B"/>
    <w:rsid w:val="0033427F"/>
    <w:rsid w:val="003344FC"/>
    <w:rsid w:val="003419F6"/>
    <w:rsid w:val="00343A0B"/>
    <w:rsid w:val="00343E1B"/>
    <w:rsid w:val="00344C76"/>
    <w:rsid w:val="00344D5B"/>
    <w:rsid w:val="00345936"/>
    <w:rsid w:val="00345F2D"/>
    <w:rsid w:val="003463B9"/>
    <w:rsid w:val="00350F6B"/>
    <w:rsid w:val="00351244"/>
    <w:rsid w:val="0035146B"/>
    <w:rsid w:val="003514BB"/>
    <w:rsid w:val="00351790"/>
    <w:rsid w:val="003527BE"/>
    <w:rsid w:val="00353D46"/>
    <w:rsid w:val="00353E28"/>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87991"/>
    <w:rsid w:val="00390DEB"/>
    <w:rsid w:val="0039293F"/>
    <w:rsid w:val="00393426"/>
    <w:rsid w:val="0039362B"/>
    <w:rsid w:val="00393AD9"/>
    <w:rsid w:val="003941E3"/>
    <w:rsid w:val="00394E52"/>
    <w:rsid w:val="003959AE"/>
    <w:rsid w:val="003A067A"/>
    <w:rsid w:val="003A27C6"/>
    <w:rsid w:val="003A35D9"/>
    <w:rsid w:val="003A4866"/>
    <w:rsid w:val="003A5582"/>
    <w:rsid w:val="003B0EAC"/>
    <w:rsid w:val="003B2231"/>
    <w:rsid w:val="003B3D34"/>
    <w:rsid w:val="003B54FE"/>
    <w:rsid w:val="003B5B6C"/>
    <w:rsid w:val="003B776B"/>
    <w:rsid w:val="003C2BB3"/>
    <w:rsid w:val="003C39EF"/>
    <w:rsid w:val="003C3EBA"/>
    <w:rsid w:val="003C4821"/>
    <w:rsid w:val="003C4A76"/>
    <w:rsid w:val="003D0F07"/>
    <w:rsid w:val="003D2C9C"/>
    <w:rsid w:val="003D40BF"/>
    <w:rsid w:val="003D52B4"/>
    <w:rsid w:val="003D565A"/>
    <w:rsid w:val="003D6621"/>
    <w:rsid w:val="003D6E3E"/>
    <w:rsid w:val="003E0650"/>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5E92"/>
    <w:rsid w:val="00420446"/>
    <w:rsid w:val="004261B8"/>
    <w:rsid w:val="00426B27"/>
    <w:rsid w:val="00426E4A"/>
    <w:rsid w:val="00427AF7"/>
    <w:rsid w:val="00430236"/>
    <w:rsid w:val="00430E6B"/>
    <w:rsid w:val="00430F7E"/>
    <w:rsid w:val="0043241A"/>
    <w:rsid w:val="0043416C"/>
    <w:rsid w:val="0043513A"/>
    <w:rsid w:val="004352BA"/>
    <w:rsid w:val="004357AA"/>
    <w:rsid w:val="00437465"/>
    <w:rsid w:val="00442151"/>
    <w:rsid w:val="00447515"/>
    <w:rsid w:val="00451891"/>
    <w:rsid w:val="00451F4E"/>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B8F"/>
    <w:rsid w:val="004A4C8D"/>
    <w:rsid w:val="004A5516"/>
    <w:rsid w:val="004A5D17"/>
    <w:rsid w:val="004A63B5"/>
    <w:rsid w:val="004A63FC"/>
    <w:rsid w:val="004A740B"/>
    <w:rsid w:val="004B03F9"/>
    <w:rsid w:val="004B06C0"/>
    <w:rsid w:val="004B1119"/>
    <w:rsid w:val="004B11D3"/>
    <w:rsid w:val="004B2FF8"/>
    <w:rsid w:val="004B5031"/>
    <w:rsid w:val="004B6A5C"/>
    <w:rsid w:val="004C2E6D"/>
    <w:rsid w:val="004C76B5"/>
    <w:rsid w:val="004C7953"/>
    <w:rsid w:val="004C7B18"/>
    <w:rsid w:val="004C7B25"/>
    <w:rsid w:val="004D03CF"/>
    <w:rsid w:val="004D276D"/>
    <w:rsid w:val="004D64C3"/>
    <w:rsid w:val="004D678E"/>
    <w:rsid w:val="004E0445"/>
    <w:rsid w:val="004E20A3"/>
    <w:rsid w:val="004E21CB"/>
    <w:rsid w:val="004E2739"/>
    <w:rsid w:val="004E51C1"/>
    <w:rsid w:val="004F19FD"/>
    <w:rsid w:val="004F20B6"/>
    <w:rsid w:val="004F22F6"/>
    <w:rsid w:val="004F3693"/>
    <w:rsid w:val="004F3E48"/>
    <w:rsid w:val="004F5976"/>
    <w:rsid w:val="004F69F3"/>
    <w:rsid w:val="004F74AD"/>
    <w:rsid w:val="00500318"/>
    <w:rsid w:val="005020BA"/>
    <w:rsid w:val="0050509E"/>
    <w:rsid w:val="0050596A"/>
    <w:rsid w:val="0050646C"/>
    <w:rsid w:val="00507A62"/>
    <w:rsid w:val="00507F9A"/>
    <w:rsid w:val="005102B9"/>
    <w:rsid w:val="0051177E"/>
    <w:rsid w:val="005118F1"/>
    <w:rsid w:val="00515948"/>
    <w:rsid w:val="00515979"/>
    <w:rsid w:val="00521552"/>
    <w:rsid w:val="0052500B"/>
    <w:rsid w:val="005266EA"/>
    <w:rsid w:val="0053029C"/>
    <w:rsid w:val="00531542"/>
    <w:rsid w:val="0053198B"/>
    <w:rsid w:val="00532880"/>
    <w:rsid w:val="00532A3B"/>
    <w:rsid w:val="00533CE3"/>
    <w:rsid w:val="00537084"/>
    <w:rsid w:val="005374A0"/>
    <w:rsid w:val="005409BF"/>
    <w:rsid w:val="00540A48"/>
    <w:rsid w:val="005415DB"/>
    <w:rsid w:val="005432BE"/>
    <w:rsid w:val="00544593"/>
    <w:rsid w:val="00544D4F"/>
    <w:rsid w:val="005500DD"/>
    <w:rsid w:val="0055072B"/>
    <w:rsid w:val="00550764"/>
    <w:rsid w:val="00553B52"/>
    <w:rsid w:val="005544B1"/>
    <w:rsid w:val="00556032"/>
    <w:rsid w:val="00556CED"/>
    <w:rsid w:val="00560DD8"/>
    <w:rsid w:val="00561995"/>
    <w:rsid w:val="00562F22"/>
    <w:rsid w:val="00563898"/>
    <w:rsid w:val="005720BB"/>
    <w:rsid w:val="00572E8F"/>
    <w:rsid w:val="00573514"/>
    <w:rsid w:val="00573CB7"/>
    <w:rsid w:val="00573FE6"/>
    <w:rsid w:val="00574934"/>
    <w:rsid w:val="00575361"/>
    <w:rsid w:val="00577971"/>
    <w:rsid w:val="0058168F"/>
    <w:rsid w:val="0058183A"/>
    <w:rsid w:val="00583780"/>
    <w:rsid w:val="005837B5"/>
    <w:rsid w:val="00590107"/>
    <w:rsid w:val="00590A96"/>
    <w:rsid w:val="00590B47"/>
    <w:rsid w:val="00592445"/>
    <w:rsid w:val="005950D4"/>
    <w:rsid w:val="005950D6"/>
    <w:rsid w:val="00595348"/>
    <w:rsid w:val="00595FEF"/>
    <w:rsid w:val="005962E1"/>
    <w:rsid w:val="005968E8"/>
    <w:rsid w:val="005974CA"/>
    <w:rsid w:val="005A3E30"/>
    <w:rsid w:val="005A47DC"/>
    <w:rsid w:val="005B256F"/>
    <w:rsid w:val="005B3292"/>
    <w:rsid w:val="005B422E"/>
    <w:rsid w:val="005B6A37"/>
    <w:rsid w:val="005C1799"/>
    <w:rsid w:val="005C1EA9"/>
    <w:rsid w:val="005C1F57"/>
    <w:rsid w:val="005C29FA"/>
    <w:rsid w:val="005C29FD"/>
    <w:rsid w:val="005C2B1C"/>
    <w:rsid w:val="005D0841"/>
    <w:rsid w:val="005D0CF8"/>
    <w:rsid w:val="005D2B5F"/>
    <w:rsid w:val="005D35B6"/>
    <w:rsid w:val="005D4FF6"/>
    <w:rsid w:val="005D6A7E"/>
    <w:rsid w:val="005D7BBA"/>
    <w:rsid w:val="005D7F56"/>
    <w:rsid w:val="005E1002"/>
    <w:rsid w:val="005E1908"/>
    <w:rsid w:val="005E3F5E"/>
    <w:rsid w:val="005F134D"/>
    <w:rsid w:val="005F27B2"/>
    <w:rsid w:val="005F63AA"/>
    <w:rsid w:val="005F6464"/>
    <w:rsid w:val="005F64BB"/>
    <w:rsid w:val="0060110F"/>
    <w:rsid w:val="00601A96"/>
    <w:rsid w:val="006025DF"/>
    <w:rsid w:val="006028CA"/>
    <w:rsid w:val="00602911"/>
    <w:rsid w:val="00606CF0"/>
    <w:rsid w:val="006106E6"/>
    <w:rsid w:val="00611386"/>
    <w:rsid w:val="00612905"/>
    <w:rsid w:val="00613D69"/>
    <w:rsid w:val="00613EC3"/>
    <w:rsid w:val="0061449D"/>
    <w:rsid w:val="006147A2"/>
    <w:rsid w:val="006151C2"/>
    <w:rsid w:val="00615F85"/>
    <w:rsid w:val="0061713F"/>
    <w:rsid w:val="00617A1F"/>
    <w:rsid w:val="00617D08"/>
    <w:rsid w:val="00621225"/>
    <w:rsid w:val="00623030"/>
    <w:rsid w:val="00625AD7"/>
    <w:rsid w:val="0062691F"/>
    <w:rsid w:val="00630D7C"/>
    <w:rsid w:val="00631E4E"/>
    <w:rsid w:val="00632999"/>
    <w:rsid w:val="006329DC"/>
    <w:rsid w:val="00632D38"/>
    <w:rsid w:val="00632DC0"/>
    <w:rsid w:val="00633AE3"/>
    <w:rsid w:val="006345C0"/>
    <w:rsid w:val="0063517D"/>
    <w:rsid w:val="0063686D"/>
    <w:rsid w:val="00636971"/>
    <w:rsid w:val="00636B11"/>
    <w:rsid w:val="00636CC0"/>
    <w:rsid w:val="00636D5C"/>
    <w:rsid w:val="00636EAB"/>
    <w:rsid w:val="00637A84"/>
    <w:rsid w:val="00637E4F"/>
    <w:rsid w:val="006403CC"/>
    <w:rsid w:val="0064371D"/>
    <w:rsid w:val="006443D7"/>
    <w:rsid w:val="00646AEC"/>
    <w:rsid w:val="00647291"/>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D06"/>
    <w:rsid w:val="00674F2C"/>
    <w:rsid w:val="00677BC0"/>
    <w:rsid w:val="00677CA6"/>
    <w:rsid w:val="00682812"/>
    <w:rsid w:val="00683125"/>
    <w:rsid w:val="00683834"/>
    <w:rsid w:val="00683D24"/>
    <w:rsid w:val="00684057"/>
    <w:rsid w:val="0068783F"/>
    <w:rsid w:val="0068790D"/>
    <w:rsid w:val="0069182B"/>
    <w:rsid w:val="0069355C"/>
    <w:rsid w:val="00693C62"/>
    <w:rsid w:val="00697004"/>
    <w:rsid w:val="006975B3"/>
    <w:rsid w:val="006978FA"/>
    <w:rsid w:val="006A0AD7"/>
    <w:rsid w:val="006A1575"/>
    <w:rsid w:val="006A18F4"/>
    <w:rsid w:val="006A1B76"/>
    <w:rsid w:val="006A237A"/>
    <w:rsid w:val="006A32F3"/>
    <w:rsid w:val="006A6270"/>
    <w:rsid w:val="006A65F6"/>
    <w:rsid w:val="006A66CA"/>
    <w:rsid w:val="006A6E0A"/>
    <w:rsid w:val="006A7881"/>
    <w:rsid w:val="006A79CD"/>
    <w:rsid w:val="006A7B2A"/>
    <w:rsid w:val="006B0437"/>
    <w:rsid w:val="006B1F17"/>
    <w:rsid w:val="006B1FD6"/>
    <w:rsid w:val="006B3FE5"/>
    <w:rsid w:val="006B408D"/>
    <w:rsid w:val="006B437B"/>
    <w:rsid w:val="006B60A8"/>
    <w:rsid w:val="006B63EF"/>
    <w:rsid w:val="006B74F6"/>
    <w:rsid w:val="006C2073"/>
    <w:rsid w:val="006C2B6D"/>
    <w:rsid w:val="006C2F35"/>
    <w:rsid w:val="006C3530"/>
    <w:rsid w:val="006C41D1"/>
    <w:rsid w:val="006C546C"/>
    <w:rsid w:val="006C6091"/>
    <w:rsid w:val="006D3CB1"/>
    <w:rsid w:val="006D4666"/>
    <w:rsid w:val="006D5884"/>
    <w:rsid w:val="006D5E48"/>
    <w:rsid w:val="006E055B"/>
    <w:rsid w:val="006E1D60"/>
    <w:rsid w:val="006E28DF"/>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7460"/>
    <w:rsid w:val="0070767F"/>
    <w:rsid w:val="00707CB8"/>
    <w:rsid w:val="00713211"/>
    <w:rsid w:val="00713475"/>
    <w:rsid w:val="007141FA"/>
    <w:rsid w:val="00714C37"/>
    <w:rsid w:val="00716573"/>
    <w:rsid w:val="007167EF"/>
    <w:rsid w:val="007170DC"/>
    <w:rsid w:val="00720CCF"/>
    <w:rsid w:val="00721EE6"/>
    <w:rsid w:val="00723ABD"/>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43FD"/>
    <w:rsid w:val="007557F9"/>
    <w:rsid w:val="007623D3"/>
    <w:rsid w:val="0076257C"/>
    <w:rsid w:val="00764836"/>
    <w:rsid w:val="00765119"/>
    <w:rsid w:val="007653FA"/>
    <w:rsid w:val="0076619D"/>
    <w:rsid w:val="00766565"/>
    <w:rsid w:val="007727B2"/>
    <w:rsid w:val="007729DE"/>
    <w:rsid w:val="0077300D"/>
    <w:rsid w:val="00773624"/>
    <w:rsid w:val="007736BB"/>
    <w:rsid w:val="007752DF"/>
    <w:rsid w:val="00775C2F"/>
    <w:rsid w:val="0077684F"/>
    <w:rsid w:val="00780B82"/>
    <w:rsid w:val="0078129F"/>
    <w:rsid w:val="00782568"/>
    <w:rsid w:val="0078316F"/>
    <w:rsid w:val="00792C12"/>
    <w:rsid w:val="00792F9A"/>
    <w:rsid w:val="007937F8"/>
    <w:rsid w:val="00796970"/>
    <w:rsid w:val="007A096E"/>
    <w:rsid w:val="007A0A42"/>
    <w:rsid w:val="007A0C5E"/>
    <w:rsid w:val="007A0EDC"/>
    <w:rsid w:val="007A3C12"/>
    <w:rsid w:val="007A3C8D"/>
    <w:rsid w:val="007A500D"/>
    <w:rsid w:val="007A6226"/>
    <w:rsid w:val="007B02C0"/>
    <w:rsid w:val="007B161B"/>
    <w:rsid w:val="007B4103"/>
    <w:rsid w:val="007B532F"/>
    <w:rsid w:val="007B6AFA"/>
    <w:rsid w:val="007B767A"/>
    <w:rsid w:val="007C0C2D"/>
    <w:rsid w:val="007C3FE8"/>
    <w:rsid w:val="007C48B6"/>
    <w:rsid w:val="007C69BA"/>
    <w:rsid w:val="007D14DC"/>
    <w:rsid w:val="007D2CC6"/>
    <w:rsid w:val="007D4539"/>
    <w:rsid w:val="007D5556"/>
    <w:rsid w:val="007D5BA3"/>
    <w:rsid w:val="007D7907"/>
    <w:rsid w:val="007E03ED"/>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570E"/>
    <w:rsid w:val="007F5FB5"/>
    <w:rsid w:val="007F69F6"/>
    <w:rsid w:val="007F6C51"/>
    <w:rsid w:val="007F7912"/>
    <w:rsid w:val="007F7EFC"/>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2ACF"/>
    <w:rsid w:val="008336BD"/>
    <w:rsid w:val="00833985"/>
    <w:rsid w:val="00834006"/>
    <w:rsid w:val="00834E94"/>
    <w:rsid w:val="00837AA3"/>
    <w:rsid w:val="00837C55"/>
    <w:rsid w:val="0084053E"/>
    <w:rsid w:val="00841528"/>
    <w:rsid w:val="00841EC7"/>
    <w:rsid w:val="00844CB7"/>
    <w:rsid w:val="00845625"/>
    <w:rsid w:val="0084662B"/>
    <w:rsid w:val="008470D7"/>
    <w:rsid w:val="008479C1"/>
    <w:rsid w:val="00850652"/>
    <w:rsid w:val="008524DA"/>
    <w:rsid w:val="00852EDF"/>
    <w:rsid w:val="0085571F"/>
    <w:rsid w:val="00855A8F"/>
    <w:rsid w:val="00857742"/>
    <w:rsid w:val="00857E18"/>
    <w:rsid w:val="0086083A"/>
    <w:rsid w:val="0086317C"/>
    <w:rsid w:val="008631ED"/>
    <w:rsid w:val="0086357D"/>
    <w:rsid w:val="00864D31"/>
    <w:rsid w:val="008662CA"/>
    <w:rsid w:val="0086713A"/>
    <w:rsid w:val="00870113"/>
    <w:rsid w:val="00872156"/>
    <w:rsid w:val="00873B7F"/>
    <w:rsid w:val="008767CE"/>
    <w:rsid w:val="00876BAB"/>
    <w:rsid w:val="00877301"/>
    <w:rsid w:val="00880C0E"/>
    <w:rsid w:val="00881B51"/>
    <w:rsid w:val="00881E70"/>
    <w:rsid w:val="00882137"/>
    <w:rsid w:val="00882965"/>
    <w:rsid w:val="008838EE"/>
    <w:rsid w:val="00885A86"/>
    <w:rsid w:val="00885B1D"/>
    <w:rsid w:val="008864C8"/>
    <w:rsid w:val="00886D17"/>
    <w:rsid w:val="00890F62"/>
    <w:rsid w:val="00893B5A"/>
    <w:rsid w:val="00893CF2"/>
    <w:rsid w:val="008962C3"/>
    <w:rsid w:val="00897A01"/>
    <w:rsid w:val="008A245B"/>
    <w:rsid w:val="008A2879"/>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0E45"/>
    <w:rsid w:val="008C303D"/>
    <w:rsid w:val="008C36E9"/>
    <w:rsid w:val="008C3C12"/>
    <w:rsid w:val="008C3E07"/>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1DA7"/>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145C"/>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57A"/>
    <w:rsid w:val="009C4CF5"/>
    <w:rsid w:val="009C5D98"/>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059E7"/>
    <w:rsid w:val="00A07C4F"/>
    <w:rsid w:val="00A1046C"/>
    <w:rsid w:val="00A1070A"/>
    <w:rsid w:val="00A2040B"/>
    <w:rsid w:val="00A2216C"/>
    <w:rsid w:val="00A25C64"/>
    <w:rsid w:val="00A272FF"/>
    <w:rsid w:val="00A30CAD"/>
    <w:rsid w:val="00A32ACD"/>
    <w:rsid w:val="00A32E4B"/>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47E83"/>
    <w:rsid w:val="00A507B2"/>
    <w:rsid w:val="00A514F5"/>
    <w:rsid w:val="00A54A4F"/>
    <w:rsid w:val="00A54B25"/>
    <w:rsid w:val="00A54FB5"/>
    <w:rsid w:val="00A54FFC"/>
    <w:rsid w:val="00A55164"/>
    <w:rsid w:val="00A56A12"/>
    <w:rsid w:val="00A56B55"/>
    <w:rsid w:val="00A57769"/>
    <w:rsid w:val="00A57776"/>
    <w:rsid w:val="00A57EDF"/>
    <w:rsid w:val="00A609A6"/>
    <w:rsid w:val="00A61618"/>
    <w:rsid w:val="00A63792"/>
    <w:rsid w:val="00A640B2"/>
    <w:rsid w:val="00A649D0"/>
    <w:rsid w:val="00A66154"/>
    <w:rsid w:val="00A664EE"/>
    <w:rsid w:val="00A66ADB"/>
    <w:rsid w:val="00A67682"/>
    <w:rsid w:val="00A70DC1"/>
    <w:rsid w:val="00A71B9D"/>
    <w:rsid w:val="00A71C3B"/>
    <w:rsid w:val="00A727A2"/>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00BD"/>
    <w:rsid w:val="00AB5F58"/>
    <w:rsid w:val="00AB685C"/>
    <w:rsid w:val="00AB7725"/>
    <w:rsid w:val="00AC0741"/>
    <w:rsid w:val="00AC125F"/>
    <w:rsid w:val="00AC32B5"/>
    <w:rsid w:val="00AC3CB5"/>
    <w:rsid w:val="00AC50FA"/>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1EFC"/>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7AA5"/>
    <w:rsid w:val="00B30225"/>
    <w:rsid w:val="00B32540"/>
    <w:rsid w:val="00B3481C"/>
    <w:rsid w:val="00B34DEE"/>
    <w:rsid w:val="00B36854"/>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36EB"/>
    <w:rsid w:val="00B642AF"/>
    <w:rsid w:val="00B6470D"/>
    <w:rsid w:val="00B6523D"/>
    <w:rsid w:val="00B6580C"/>
    <w:rsid w:val="00B67638"/>
    <w:rsid w:val="00B70038"/>
    <w:rsid w:val="00B70659"/>
    <w:rsid w:val="00B71D8B"/>
    <w:rsid w:val="00B720C2"/>
    <w:rsid w:val="00B73C87"/>
    <w:rsid w:val="00B779CA"/>
    <w:rsid w:val="00B8084A"/>
    <w:rsid w:val="00B80D9C"/>
    <w:rsid w:val="00B81EDE"/>
    <w:rsid w:val="00B826BD"/>
    <w:rsid w:val="00B82984"/>
    <w:rsid w:val="00B84DBC"/>
    <w:rsid w:val="00B85490"/>
    <w:rsid w:val="00B854B4"/>
    <w:rsid w:val="00B872A1"/>
    <w:rsid w:val="00B92176"/>
    <w:rsid w:val="00B94C60"/>
    <w:rsid w:val="00B94E3D"/>
    <w:rsid w:val="00B976E7"/>
    <w:rsid w:val="00B97865"/>
    <w:rsid w:val="00BA2C19"/>
    <w:rsid w:val="00BA2FC6"/>
    <w:rsid w:val="00BA3FE2"/>
    <w:rsid w:val="00BA6228"/>
    <w:rsid w:val="00BB03F2"/>
    <w:rsid w:val="00BB10B6"/>
    <w:rsid w:val="00BB125F"/>
    <w:rsid w:val="00BB1F09"/>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1A9E"/>
    <w:rsid w:val="00C14E60"/>
    <w:rsid w:val="00C153BA"/>
    <w:rsid w:val="00C159B7"/>
    <w:rsid w:val="00C176AE"/>
    <w:rsid w:val="00C17792"/>
    <w:rsid w:val="00C20AE3"/>
    <w:rsid w:val="00C228C5"/>
    <w:rsid w:val="00C22953"/>
    <w:rsid w:val="00C24392"/>
    <w:rsid w:val="00C244F5"/>
    <w:rsid w:val="00C2451D"/>
    <w:rsid w:val="00C25081"/>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5680F"/>
    <w:rsid w:val="00C56A2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5A8"/>
    <w:rsid w:val="00C96728"/>
    <w:rsid w:val="00CA12C6"/>
    <w:rsid w:val="00CA1920"/>
    <w:rsid w:val="00CA3353"/>
    <w:rsid w:val="00CA37F0"/>
    <w:rsid w:val="00CA7551"/>
    <w:rsid w:val="00CB0A79"/>
    <w:rsid w:val="00CB393F"/>
    <w:rsid w:val="00CB463E"/>
    <w:rsid w:val="00CB55D7"/>
    <w:rsid w:val="00CC1F07"/>
    <w:rsid w:val="00CC3C13"/>
    <w:rsid w:val="00CD1AF1"/>
    <w:rsid w:val="00CD2AE1"/>
    <w:rsid w:val="00CD2D33"/>
    <w:rsid w:val="00CD57A7"/>
    <w:rsid w:val="00CE2952"/>
    <w:rsid w:val="00CE4614"/>
    <w:rsid w:val="00CE5E1D"/>
    <w:rsid w:val="00CE61AE"/>
    <w:rsid w:val="00CE6ACB"/>
    <w:rsid w:val="00CF05B9"/>
    <w:rsid w:val="00CF54A3"/>
    <w:rsid w:val="00CF5D7B"/>
    <w:rsid w:val="00CF7D84"/>
    <w:rsid w:val="00D016EB"/>
    <w:rsid w:val="00D03E68"/>
    <w:rsid w:val="00D04FDF"/>
    <w:rsid w:val="00D06264"/>
    <w:rsid w:val="00D06518"/>
    <w:rsid w:val="00D122FB"/>
    <w:rsid w:val="00D1310F"/>
    <w:rsid w:val="00D17722"/>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6DA1"/>
    <w:rsid w:val="00D57D45"/>
    <w:rsid w:val="00D619E7"/>
    <w:rsid w:val="00D61EE1"/>
    <w:rsid w:val="00D6410C"/>
    <w:rsid w:val="00D645E7"/>
    <w:rsid w:val="00D661A2"/>
    <w:rsid w:val="00D71123"/>
    <w:rsid w:val="00D72CC7"/>
    <w:rsid w:val="00D737A7"/>
    <w:rsid w:val="00D75EDC"/>
    <w:rsid w:val="00D811F0"/>
    <w:rsid w:val="00D829BD"/>
    <w:rsid w:val="00D8438E"/>
    <w:rsid w:val="00D86189"/>
    <w:rsid w:val="00D868C8"/>
    <w:rsid w:val="00D86AA0"/>
    <w:rsid w:val="00D909FA"/>
    <w:rsid w:val="00D91E5F"/>
    <w:rsid w:val="00D93A27"/>
    <w:rsid w:val="00D9428D"/>
    <w:rsid w:val="00D94D5D"/>
    <w:rsid w:val="00D969DA"/>
    <w:rsid w:val="00DA2B3C"/>
    <w:rsid w:val="00DB0A54"/>
    <w:rsid w:val="00DB19AE"/>
    <w:rsid w:val="00DB3083"/>
    <w:rsid w:val="00DB5494"/>
    <w:rsid w:val="00DB7059"/>
    <w:rsid w:val="00DC185E"/>
    <w:rsid w:val="00DC2F58"/>
    <w:rsid w:val="00DC4E8C"/>
    <w:rsid w:val="00DC4EFC"/>
    <w:rsid w:val="00DD3BBA"/>
    <w:rsid w:val="00DD5EDE"/>
    <w:rsid w:val="00DE12E3"/>
    <w:rsid w:val="00DE28DB"/>
    <w:rsid w:val="00DE3E3C"/>
    <w:rsid w:val="00DE3EC4"/>
    <w:rsid w:val="00DE4210"/>
    <w:rsid w:val="00DE49EF"/>
    <w:rsid w:val="00DE6418"/>
    <w:rsid w:val="00DE717D"/>
    <w:rsid w:val="00DE780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5BB"/>
    <w:rsid w:val="00E35FA9"/>
    <w:rsid w:val="00E376B8"/>
    <w:rsid w:val="00E3795D"/>
    <w:rsid w:val="00E42C9F"/>
    <w:rsid w:val="00E43A4C"/>
    <w:rsid w:val="00E44599"/>
    <w:rsid w:val="00E453ED"/>
    <w:rsid w:val="00E47A17"/>
    <w:rsid w:val="00E514DA"/>
    <w:rsid w:val="00E515B5"/>
    <w:rsid w:val="00E516A4"/>
    <w:rsid w:val="00E5250E"/>
    <w:rsid w:val="00E5335A"/>
    <w:rsid w:val="00E54BDC"/>
    <w:rsid w:val="00E552C9"/>
    <w:rsid w:val="00E55BC1"/>
    <w:rsid w:val="00E57067"/>
    <w:rsid w:val="00E57244"/>
    <w:rsid w:val="00E57553"/>
    <w:rsid w:val="00E60B3C"/>
    <w:rsid w:val="00E6408C"/>
    <w:rsid w:val="00E646AE"/>
    <w:rsid w:val="00E65640"/>
    <w:rsid w:val="00E667BF"/>
    <w:rsid w:val="00E66BFD"/>
    <w:rsid w:val="00E677FB"/>
    <w:rsid w:val="00E72C38"/>
    <w:rsid w:val="00E7307C"/>
    <w:rsid w:val="00E730A9"/>
    <w:rsid w:val="00E86142"/>
    <w:rsid w:val="00E8636B"/>
    <w:rsid w:val="00E86EF5"/>
    <w:rsid w:val="00E901DD"/>
    <w:rsid w:val="00E91552"/>
    <w:rsid w:val="00E9183F"/>
    <w:rsid w:val="00E92183"/>
    <w:rsid w:val="00E94F72"/>
    <w:rsid w:val="00E9621E"/>
    <w:rsid w:val="00E9790E"/>
    <w:rsid w:val="00E97D90"/>
    <w:rsid w:val="00EA0310"/>
    <w:rsid w:val="00EA0A26"/>
    <w:rsid w:val="00EA4FDA"/>
    <w:rsid w:val="00EA7E49"/>
    <w:rsid w:val="00EB080A"/>
    <w:rsid w:val="00EB153A"/>
    <w:rsid w:val="00EB36CF"/>
    <w:rsid w:val="00EB4377"/>
    <w:rsid w:val="00EB58B6"/>
    <w:rsid w:val="00EB6210"/>
    <w:rsid w:val="00EB692F"/>
    <w:rsid w:val="00EB71FB"/>
    <w:rsid w:val="00EC05D4"/>
    <w:rsid w:val="00EC4576"/>
    <w:rsid w:val="00EC5CC0"/>
    <w:rsid w:val="00EC5FC4"/>
    <w:rsid w:val="00EC60C9"/>
    <w:rsid w:val="00ED02BD"/>
    <w:rsid w:val="00ED10D7"/>
    <w:rsid w:val="00ED169F"/>
    <w:rsid w:val="00ED217A"/>
    <w:rsid w:val="00ED2654"/>
    <w:rsid w:val="00ED3379"/>
    <w:rsid w:val="00ED33BB"/>
    <w:rsid w:val="00ED4B12"/>
    <w:rsid w:val="00ED6763"/>
    <w:rsid w:val="00ED679F"/>
    <w:rsid w:val="00ED6944"/>
    <w:rsid w:val="00EE0961"/>
    <w:rsid w:val="00EE1B38"/>
    <w:rsid w:val="00EE1EAE"/>
    <w:rsid w:val="00EE2332"/>
    <w:rsid w:val="00EE3ECA"/>
    <w:rsid w:val="00EE5337"/>
    <w:rsid w:val="00EE7642"/>
    <w:rsid w:val="00EE7A13"/>
    <w:rsid w:val="00EE7D02"/>
    <w:rsid w:val="00EF24CD"/>
    <w:rsid w:val="00EF3012"/>
    <w:rsid w:val="00EF4C44"/>
    <w:rsid w:val="00EF5C63"/>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5EB"/>
    <w:rsid w:val="00F15F3B"/>
    <w:rsid w:val="00F16BF2"/>
    <w:rsid w:val="00F17E93"/>
    <w:rsid w:val="00F20D1E"/>
    <w:rsid w:val="00F224AB"/>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4247"/>
    <w:rsid w:val="00F7514F"/>
    <w:rsid w:val="00F77E4A"/>
    <w:rsid w:val="00F852C9"/>
    <w:rsid w:val="00F8540F"/>
    <w:rsid w:val="00F860DD"/>
    <w:rsid w:val="00F86DC3"/>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5A72"/>
    <w:rsid w:val="00FA63CB"/>
    <w:rsid w:val="00FA70F2"/>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0675"/>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DefaultPlaceholder_-1854013437"/>
        <w:category>
          <w:name w:val="Général"/>
          <w:gallery w:val="placeholder"/>
        </w:category>
        <w:types>
          <w:type w:val="bbPlcHdr"/>
        </w:types>
        <w:behaviors>
          <w:behavior w:val="content"/>
        </w:behaviors>
        <w:guid w:val="{DBE5BFB9-66DB-4861-9A19-0E5E0762DED1}"/>
      </w:docPartPr>
      <w:docPartBody>
        <w:p w:rsidR="00764744" w:rsidRDefault="00764744">
          <w:r w:rsidRPr="000C56B0">
            <w:rPr>
              <w:rStyle w:val="Textedelespacerserv"/>
            </w:rPr>
            <w:t>Cliquez ou appuyez ici pour entrer une date.</w:t>
          </w:r>
        </w:p>
      </w:docPartBody>
    </w:docPart>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1D0489FD8C804AD3B4CEEF99DC052E32"/>
        <w:category>
          <w:name w:val="Général"/>
          <w:gallery w:val="placeholder"/>
        </w:category>
        <w:types>
          <w:type w:val="bbPlcHdr"/>
        </w:types>
        <w:behaviors>
          <w:behavior w:val="content"/>
        </w:behaviors>
        <w:guid w:val="{3701520D-FCEB-4F8F-8A96-A1E98A3789EB}"/>
      </w:docPartPr>
      <w:docPartBody>
        <w:p w:rsidR="00740EEC" w:rsidRDefault="005D6A26" w:rsidP="005D6A26">
          <w:pPr>
            <w:pStyle w:val="1D0489FD8C804AD3B4CEEF99DC052E32"/>
          </w:pPr>
          <w:r w:rsidRPr="000C56B0">
            <w:rPr>
              <w:rStyle w:val="Textedelespacerserv"/>
            </w:rPr>
            <w:t>Cliquez ou appuyez ici pour entrer du texte.</w:t>
          </w:r>
        </w:p>
      </w:docPartBody>
    </w:docPart>
    <w:docPart>
      <w:docPartPr>
        <w:name w:val="D4AA2207A911473F856DAF06F07EA157"/>
        <w:category>
          <w:name w:val="Général"/>
          <w:gallery w:val="placeholder"/>
        </w:category>
        <w:types>
          <w:type w:val="bbPlcHdr"/>
        </w:types>
        <w:behaviors>
          <w:behavior w:val="content"/>
        </w:behaviors>
        <w:guid w:val="{9EEF9700-2703-44A9-8C1B-0EAC739DB0CB}"/>
      </w:docPartPr>
      <w:docPartBody>
        <w:p w:rsidR="00740EEC" w:rsidRDefault="005D6A26" w:rsidP="005D6A26">
          <w:pPr>
            <w:pStyle w:val="D4AA2207A911473F856DAF06F07EA157"/>
          </w:pPr>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C35F3"/>
    <w:rsid w:val="00150C30"/>
    <w:rsid w:val="001F7836"/>
    <w:rsid w:val="00292920"/>
    <w:rsid w:val="002C36EC"/>
    <w:rsid w:val="003135D3"/>
    <w:rsid w:val="003B3D34"/>
    <w:rsid w:val="00437465"/>
    <w:rsid w:val="004F74AD"/>
    <w:rsid w:val="00557152"/>
    <w:rsid w:val="005D6A26"/>
    <w:rsid w:val="00602177"/>
    <w:rsid w:val="0061158F"/>
    <w:rsid w:val="00636D5C"/>
    <w:rsid w:val="00700486"/>
    <w:rsid w:val="00740EEC"/>
    <w:rsid w:val="00764744"/>
    <w:rsid w:val="00782568"/>
    <w:rsid w:val="00832ACF"/>
    <w:rsid w:val="0085593C"/>
    <w:rsid w:val="00885A86"/>
    <w:rsid w:val="00936373"/>
    <w:rsid w:val="00967F09"/>
    <w:rsid w:val="00987246"/>
    <w:rsid w:val="009B0F1C"/>
    <w:rsid w:val="009D0903"/>
    <w:rsid w:val="00A07C4F"/>
    <w:rsid w:val="00A1070A"/>
    <w:rsid w:val="00A61618"/>
    <w:rsid w:val="00A76DAF"/>
    <w:rsid w:val="00A81A41"/>
    <w:rsid w:val="00AC77F6"/>
    <w:rsid w:val="00AF65CE"/>
    <w:rsid w:val="00C14E60"/>
    <w:rsid w:val="00CC19D8"/>
    <w:rsid w:val="00E355BB"/>
    <w:rsid w:val="00E96D7C"/>
    <w:rsid w:val="00EB153A"/>
    <w:rsid w:val="00EC05D4"/>
    <w:rsid w:val="00EE5337"/>
    <w:rsid w:val="00EF5C63"/>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D6A26"/>
    <w:rPr>
      <w:color w:val="666666"/>
    </w:rPr>
  </w:style>
  <w:style w:type="paragraph" w:customStyle="1" w:styleId="1D0489FD8C804AD3B4CEEF99DC052E32">
    <w:name w:val="1D0489FD8C804AD3B4CEEF99DC052E32"/>
    <w:rsid w:val="005D6A26"/>
  </w:style>
  <w:style w:type="paragraph" w:customStyle="1" w:styleId="D4AA2207A911473F856DAF06F07EA157">
    <w:name w:val="D4AA2207A911473F856DAF06F07EA157"/>
    <w:rsid w:val="005D6A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Props1.xml><?xml version="1.0" encoding="utf-8"?>
<ds:datastoreItem xmlns:ds="http://schemas.openxmlformats.org/officeDocument/2006/customXml" ds:itemID="{6D7E1D6C-C401-4F98-9EC0-012DABD868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3ac10-6790-4aa9-9148-dbbae1eb90b2"/>
    <ds:schemaRef ds:uri="6edeb3c8-a497-441f-afbf-35ef29495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docProps/app.xml><?xml version="1.0" encoding="utf-8"?>
<Properties xmlns="http://schemas.openxmlformats.org/officeDocument/2006/extended-properties" xmlns:vt="http://schemas.openxmlformats.org/officeDocument/2006/docPropsVTypes">
  <Template>REF-LEX - Lettre de mission - Modèle.dotx</Template>
  <TotalTime>644</TotalTime>
  <Pages>15</Pages>
  <Words>5025</Words>
  <Characters>27643</Characters>
  <Application>Microsoft Office Word</Application>
  <DocSecurity>0</DocSecurity>
  <Lines>230</Lines>
  <Paragraphs>65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Vanessa AQUILINA</cp:lastModifiedBy>
  <cp:revision>363</cp:revision>
  <cp:lastPrinted>2019-11-16T07:44:00Z</cp:lastPrinted>
  <dcterms:created xsi:type="dcterms:W3CDTF">2024-01-23T15:23:00Z</dcterms:created>
  <dcterms:modified xsi:type="dcterms:W3CDTF">2026-05-20T08:04:00Z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4181100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