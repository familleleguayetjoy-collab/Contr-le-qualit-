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Default="007937F8" w:rsidP="00223C7F">
      <w:pPr>
        <w:pStyle w:val="Texte"/>
        <w:rPr>
          <w:sz w:val="24"/>
        </w:rPr>
      </w:pPr>
    </w:p>
    <w:sdt>
      <w:sdtPr>
        <w:rPr>
          <w:sz w:val="24"/>
        </w:rPr>
        <w:alias w:val="Identité du chef d'entreprise"/>
        <w:tag w:val="Identité du chef d'entreprise"/>
        <w:id w:val="96689226"/>
        <w:placeholder>
          <w:docPart w:val="DefaultPlaceholder_-1854013440"/>
        </w:placeholder>
        <w:showingPlcHdr/>
        <w15:color w:val="FF0000"/>
      </w:sdtPr>
      <w:sdtContent>
        <w:p w14:paraId="521A5ED5" w14:textId="765DACC1" w:rsidR="00E646AE" w:rsidRDefault="00E646AE" w:rsidP="00E646AE">
          <w:pPr>
            <w:pStyle w:val="Texte"/>
            <w:ind w:left="4254"/>
            <w:rPr>
              <w:sz w:val="24"/>
            </w:rPr>
          </w:pPr>
          <w:r w:rsidRPr="000C56B0">
            <w:rPr>
              <w:rStyle w:val="Textedelespacerserv"/>
            </w:rPr>
            <w:t>Cliquez ou appuyez ici pour entrer du texte.</w:t>
          </w:r>
        </w:p>
      </w:sdtContent>
    </w:sdt>
    <w:sdt>
      <w:sdtPr>
        <w:rPr>
          <w:sz w:val="24"/>
        </w:rPr>
        <w:alias w:val="Adresse de l'entreprise individuelle"/>
        <w:tag w:val="Adresse de l'entreprise individuelle"/>
        <w:id w:val="1353760349"/>
        <w:placeholder>
          <w:docPart w:val="DefaultPlaceholder_-1854013440"/>
        </w:placeholder>
        <w:showingPlcHdr/>
        <w15:color w:val="FF0000"/>
      </w:sdtPr>
      <w:sdtContent>
        <w:p w14:paraId="04046616" w14:textId="312A848F" w:rsidR="00E646AE" w:rsidRDefault="00E646AE" w:rsidP="00E646AE">
          <w:pPr>
            <w:pStyle w:val="Texte"/>
            <w:ind w:left="4254"/>
            <w:rPr>
              <w:sz w:val="24"/>
            </w:rPr>
          </w:pPr>
          <w:r w:rsidRPr="000C56B0">
            <w:rPr>
              <w:rStyle w:val="Textedelespacerserv"/>
            </w:rPr>
            <w:t>Cliquez ou appuyez ici pour entrer du texte.</w:t>
          </w:r>
        </w:p>
      </w:sdtContent>
    </w:sdt>
    <w:p w14:paraId="4F5F93B7" w14:textId="77777777" w:rsidR="00E646AE" w:rsidRDefault="00E646AE" w:rsidP="00223C7F">
      <w:pPr>
        <w:pStyle w:val="Texte"/>
        <w:rPr>
          <w:sz w:val="24"/>
        </w:rPr>
      </w:pPr>
    </w:p>
    <w:p w14:paraId="029BA9DC" w14:textId="77777777" w:rsidR="00E646AE" w:rsidRPr="0035146B" w:rsidRDefault="00E646AE" w:rsidP="00223C7F">
      <w:pPr>
        <w:pStyle w:val="Texte"/>
        <w:rPr>
          <w:sz w:val="24"/>
        </w:rPr>
      </w:pPr>
    </w:p>
    <w:p w14:paraId="478063CA" w14:textId="77777777" w:rsidR="00CD1AF1" w:rsidRPr="0035146B" w:rsidRDefault="00CD1AF1" w:rsidP="00223C7F">
      <w:pPr>
        <w:pStyle w:val="Texte"/>
      </w:pPr>
    </w:p>
    <w:p w14:paraId="23811207" w14:textId="1A6A1778" w:rsidR="00CD1AF1" w:rsidRPr="00F94D6F" w:rsidRDefault="00A04F63" w:rsidP="00223C7F">
      <w:pPr>
        <w:pStyle w:val="Texte"/>
        <w:ind w:left="4254"/>
        <w:rPr>
          <w:color w:val="auto"/>
        </w:rPr>
      </w:pPr>
      <w:r w:rsidRPr="00A04F63">
        <w:rPr>
          <w:color w:val="auto"/>
        </w:rPr>
        <w:t>À</w:t>
      </w:r>
      <w:r w:rsidR="00A364CB">
        <w:rPr>
          <w:color w:val="auto"/>
        </w:rPr>
        <w:t xml:space="preserve"> </w:t>
      </w:r>
      <w:sdt>
        <w:sdtPr>
          <w:rPr>
            <w:color w:val="auto"/>
          </w:rPr>
          <w:alias w:val="Ville de signature"/>
          <w:tag w:val="Ville de signature"/>
          <w:id w:val="-122774224"/>
          <w:placeholder>
            <w:docPart w:val="DefaultPlaceholder_-1854013440"/>
          </w:placeholder>
          <w:showingPlcHdr/>
          <w15:color w:val="FF0000"/>
          <w:text/>
        </w:sdtPr>
        <w:sdtContent>
          <w:r w:rsidR="00A364CB"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176E1E">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5916104E" w:rsidR="00223C7F" w:rsidRPr="00FF1198" w:rsidRDefault="005544B1" w:rsidP="0041425D">
      <w:pPr>
        <w:pStyle w:val="Texte"/>
        <w:ind w:firstLine="709"/>
        <w:rPr>
          <w:b/>
          <w:i/>
          <w:iCs/>
          <w:color w:val="auto"/>
        </w:rPr>
      </w:pPr>
      <w:r>
        <w:rPr>
          <w:b/>
          <w:i/>
          <w:iCs/>
          <w:color w:val="auto"/>
        </w:rPr>
        <w:t xml:space="preserve">Activité </w:t>
      </w:r>
      <w:r w:rsidR="00693C62">
        <w:rPr>
          <w:b/>
          <w:i/>
          <w:iCs/>
          <w:color w:val="auto"/>
        </w:rPr>
        <w:t>relevant des BNC</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752CB1A9" w:rsidR="00CD1AF1" w:rsidRPr="00F94D6F" w:rsidRDefault="00000000" w:rsidP="00953D8E">
      <w:pPr>
        <w:pStyle w:val="Texte"/>
        <w:rPr>
          <w:color w:val="auto"/>
        </w:rPr>
      </w:pPr>
      <w:sdt>
        <w:sdtPr>
          <w:rPr>
            <w:color w:val="auto"/>
          </w:rPr>
          <w:alias w:val="Madame ou Monsieur"/>
          <w:tag w:val="Madame ou Monsieur"/>
          <w:id w:val="-153679834"/>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F138E0" w:rsidRPr="000C56B0">
            <w:rPr>
              <w:rStyle w:val="Textedelespacerserv"/>
            </w:rPr>
            <w:t>Choisissez un élément.</w:t>
          </w:r>
        </w:sdtContent>
      </w:sdt>
      <w:r w:rsidR="00CD1AF1" w:rsidRPr="00F94D6F">
        <w:rPr>
          <w:color w:val="auto"/>
        </w:rPr>
        <w:t>,</w:t>
      </w:r>
    </w:p>
    <w:p w14:paraId="2558A75C" w14:textId="42BDDF11"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693C62">
        <w:rPr>
          <w:color w:val="auto"/>
        </w:rPr>
        <w:t>d’assistance dans l’accomplissement de vos obligations déclaratives</w:t>
      </w:r>
      <w:r w:rsidR="00182698" w:rsidRPr="00F94D6F">
        <w:rPr>
          <w:color w:val="auto"/>
        </w:rPr>
        <w:t>.</w:t>
      </w:r>
    </w:p>
    <w:p w14:paraId="0972C87D" w14:textId="52EA45ED" w:rsidR="005409BF"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5409BF">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1B211B0"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DefaultPlaceholder_-1854013438"/>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A32ACD">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62C032D6" w:rsidR="00B636EB"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781001586"/>
          <w:placeholder>
            <w:docPart w:val="DefaultPlaceholder_-1854013440"/>
          </w:placeholder>
          <w:showingPlcHdr/>
          <w15:color w:val="FF0000"/>
        </w:sdtPr>
        <w:sdtContent>
          <w:r w:rsidR="00D70AB5" w:rsidRPr="000C56B0">
            <w:rPr>
              <w:rStyle w:val="Textedelespacerserv"/>
            </w:rPr>
            <w:t>Cliquez ou appuyez ici pour entrer du texte.</w:t>
          </w:r>
        </w:sdtContent>
      </w:sdt>
      <w:r w:rsidR="008631ED">
        <w:rPr>
          <w:color w:val="auto"/>
        </w:rPr>
        <w:t xml:space="preserve"> au</w:t>
      </w:r>
      <w:r w:rsidR="00D70AB5">
        <w:rPr>
          <w:color w:val="auto"/>
        </w:rPr>
        <w:t xml:space="preserve"> </w:t>
      </w:r>
      <w:sdt>
        <w:sdtPr>
          <w:rPr>
            <w:color w:val="auto"/>
          </w:rPr>
          <w:alias w:val="Jour et mois de clôture (sans l'année)"/>
          <w:tag w:val="Jour et mois de clôture (sans l'année)"/>
          <w:id w:val="1177615694"/>
          <w:placeholder>
            <w:docPart w:val="DefaultPlaceholder_-1854013440"/>
          </w:placeholder>
          <w:showingPlcHdr/>
          <w15:color w:val="FF0000"/>
        </w:sdtPr>
        <w:sdtContent>
          <w:r w:rsidR="00A1207C" w:rsidRPr="000C56B0">
            <w:rPr>
              <w:rStyle w:val="Textedelespacerserv"/>
            </w:rPr>
            <w:t>Cliquez ou appuyez ici pour entrer du texte.</w:t>
          </w:r>
        </w:sdtContent>
      </w:sdt>
      <w:r w:rsidR="00A1207C">
        <w:rPr>
          <w:color w:val="auto"/>
        </w:rPr>
        <w:t xml:space="preserve"> de chaque année. </w:t>
      </w:r>
    </w:p>
    <w:p w14:paraId="65A2B333" w14:textId="77777777" w:rsidR="00A1207C" w:rsidRDefault="00A1207C" w:rsidP="00EC60C9">
      <w:pPr>
        <w:pStyle w:val="Texte"/>
        <w:rPr>
          <w:color w:val="auto"/>
        </w:rPr>
      </w:pPr>
    </w:p>
    <w:p w14:paraId="64051899" w14:textId="17F0DE81" w:rsidR="00C1072A" w:rsidRDefault="00300F7C"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13611A">
        <w:rPr>
          <w:rFonts w:cs="Arial"/>
          <w:color w:val="auto"/>
        </w:rPr>
        <w:t>l’</w:t>
      </w:r>
      <w:sdt>
        <w:sdtPr>
          <w:rPr>
            <w:rFonts w:cs="Arial"/>
            <w:color w:val="auto"/>
          </w:rPr>
          <w:alias w:val="Régime fiscal"/>
          <w:tag w:val="Régime fiscal"/>
          <w:id w:val="-1196540317"/>
          <w:placeholder>
            <w:docPart w:val="DefaultPlaceholder_-1854013438"/>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238B4980" w14:textId="77777777" w:rsidR="00B636EB" w:rsidRDefault="00B636EB"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66E0B2E" w:rsidR="00CD1AF1" w:rsidRPr="006479AB" w:rsidRDefault="00CD1AF1" w:rsidP="00D1310F">
      <w:pPr>
        <w:pStyle w:val="Texte"/>
        <w:rPr>
          <w:color w:val="auto"/>
        </w:rPr>
      </w:pPr>
      <w:r w:rsidRPr="006479AB">
        <w:rPr>
          <w:color w:val="auto"/>
        </w:rPr>
        <w:t xml:space="preserve">La mission que vous envisagez de nous confier </w:t>
      </w:r>
      <w:r w:rsidR="002B4D60">
        <w:rPr>
          <w:color w:val="auto"/>
        </w:rPr>
        <w:t xml:space="preserve">consiste à assurer </w:t>
      </w:r>
      <w:r w:rsidR="002B4D60" w:rsidRPr="002B4D60">
        <w:rPr>
          <w:color w:val="auto"/>
        </w:rPr>
        <w:t xml:space="preserve">le suivi de vos obligations comptables et l'établissement de la déclaration fiscale n° 2035 conformément à l'article 96 du Code Général des Impôts. </w:t>
      </w:r>
      <w:r w:rsidR="00085EB9">
        <w:rPr>
          <w:color w:val="auto"/>
        </w:rPr>
        <w:t xml:space="preserve">Cette mission a pour objectif </w:t>
      </w:r>
      <w:r w:rsidR="000B2CC5">
        <w:rPr>
          <w:color w:val="auto"/>
        </w:rPr>
        <w:t xml:space="preserve">d’établir </w:t>
      </w:r>
      <w:r w:rsidR="00247167" w:rsidRPr="00247167">
        <w:rPr>
          <w:color w:val="auto"/>
        </w:rPr>
        <w:t xml:space="preserve">votre déclaration professionnelle et les états complémentaires </w:t>
      </w:r>
      <w:r w:rsidR="00370BE7" w:rsidRPr="006479AB">
        <w:rPr>
          <w:color w:val="auto"/>
        </w:rPr>
        <w:t>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426FD23B" w14:textId="77777777" w:rsidR="00430E6B" w:rsidRPr="00430E6B" w:rsidRDefault="00430E6B" w:rsidP="00430E6B">
      <w:pPr>
        <w:pStyle w:val="Texte"/>
        <w:rPr>
          <w:color w:val="auto"/>
        </w:rPr>
      </w:pPr>
      <w:r w:rsidRPr="00430E6B">
        <w:rPr>
          <w:color w:val="auto"/>
        </w:rPr>
        <w:t>Ces travaux seront effectués à partir du livre de recettes et dépenses professionnelles dûment servi par vos soins et sur la base des informations que vous nous communiquez après mise en œuvre des diligences suivantes :</w:t>
      </w:r>
    </w:p>
    <w:p w14:paraId="56E10A7B" w14:textId="3983FD27" w:rsidR="00430E6B" w:rsidRPr="00E8543E" w:rsidRDefault="00430E6B" w:rsidP="00430E6B">
      <w:pPr>
        <w:pStyle w:val="Puces"/>
        <w:ind w:left="1224" w:hanging="504"/>
      </w:pPr>
      <w:r>
        <w:t>C</w:t>
      </w:r>
      <w:r w:rsidRPr="00E8543E">
        <w:t>ontrôle des imputations comptables</w:t>
      </w:r>
      <w:r w:rsidR="001814BA">
        <w:t> ;</w:t>
      </w:r>
    </w:p>
    <w:p w14:paraId="125C03DA" w14:textId="6AFB3EED" w:rsidR="00430E6B" w:rsidRPr="00E8543E" w:rsidRDefault="00430E6B" w:rsidP="00430E6B">
      <w:pPr>
        <w:pStyle w:val="Puces"/>
        <w:ind w:left="1224" w:hanging="504"/>
      </w:pPr>
      <w:r>
        <w:t>C</w:t>
      </w:r>
      <w:r w:rsidRPr="00E8543E">
        <w:t>ontrôle de pièces justificatives (par épreuves)</w:t>
      </w:r>
      <w:r w:rsidR="001814BA">
        <w:t> ;</w:t>
      </w:r>
    </w:p>
    <w:p w14:paraId="6F0C7CA3" w14:textId="7566D092" w:rsidR="00430E6B" w:rsidRPr="00E8543E" w:rsidRDefault="00430E6B" w:rsidP="00430E6B">
      <w:pPr>
        <w:pStyle w:val="Puces"/>
        <w:ind w:left="1224" w:hanging="504"/>
      </w:pPr>
      <w:r>
        <w:t>E</w:t>
      </w:r>
      <w:r w:rsidRPr="00E8543E">
        <w:t>tablissement des rapprochements de banque</w:t>
      </w:r>
      <w:r w:rsidR="001814BA">
        <w:t> ;</w:t>
      </w:r>
    </w:p>
    <w:p w14:paraId="4D166D21" w14:textId="01E4210F" w:rsidR="00430E6B" w:rsidRPr="00E8543E" w:rsidRDefault="00430E6B" w:rsidP="00430E6B">
      <w:pPr>
        <w:pStyle w:val="Puces"/>
        <w:ind w:left="1224" w:hanging="504"/>
      </w:pPr>
      <w:r>
        <w:t>T</w:t>
      </w:r>
      <w:r w:rsidRPr="00E8543E">
        <w:t>enue du registre des immobilisations et des amortissements</w:t>
      </w:r>
      <w:r w:rsidR="001814BA">
        <w:t> ;</w:t>
      </w:r>
    </w:p>
    <w:p w14:paraId="706564D3" w14:textId="77777777" w:rsidR="00430E6B" w:rsidRDefault="00430E6B" w:rsidP="00430E6B">
      <w:pPr>
        <w:pStyle w:val="Puces"/>
        <w:ind w:left="1224" w:hanging="504"/>
      </w:pPr>
      <w:r>
        <w:t>E</w:t>
      </w:r>
      <w:r w:rsidRPr="00E8543E">
        <w:t>tablissement de l'état récapitulatif ou de la balance informatique.</w:t>
      </w:r>
    </w:p>
    <w:p w14:paraId="52A190E1" w14:textId="38B461A1" w:rsidR="00444099" w:rsidRDefault="00CD57A7" w:rsidP="001814BA">
      <w:pPr>
        <w:pStyle w:val="Puces"/>
        <w:numPr>
          <w:ilvl w:val="0"/>
          <w:numId w:val="0"/>
        </w:numPr>
        <w:rPr>
          <w:color w:val="auto"/>
        </w:rPr>
      </w:pPr>
      <w:r>
        <w:t xml:space="preserve">Comme énoncé ci-dessus, ils nous permettront </w:t>
      </w:r>
      <w:r w:rsidRPr="002B4D60">
        <w:rPr>
          <w:color w:val="auto"/>
        </w:rPr>
        <w:t>l'établissement de la déclaration fiscale n° 2035</w:t>
      </w:r>
      <w:r>
        <w:rPr>
          <w:color w:val="auto"/>
        </w:rPr>
        <w:t xml:space="preserve"> dont vous êtes redevable dans le cadre de votre activité.</w:t>
      </w:r>
      <w:r w:rsidR="00444099">
        <w:rPr>
          <w:color w:val="auto"/>
        </w:rPr>
        <w:br w:type="page"/>
      </w:r>
    </w:p>
    <w:sdt>
      <w:sdtPr>
        <w:rPr>
          <w:color w:val="auto"/>
        </w:rPr>
        <w:alias w:val="Assujettissement à la TVA ?"/>
        <w:tag w:val="Assujettissement à la TVA ?"/>
        <w:id w:val="305672183"/>
        <w:placeholder>
          <w:docPart w:val="DefaultPlaceholder_-185401343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entreprise n'est pas assujetti à la taxe sur la valeur ajoutée (TVA). Il n'y a donc pas de déclaration à faire." w:value="Enfin, votre entreprise n'est pas assujetti à la taxe sur la valeur ajoutée (TVA). Il n'y a donc pas de déclaration à faire."/>
        </w:comboBox>
      </w:sdtPr>
      <w:sdtContent>
        <w:p w14:paraId="7CFCF997" w14:textId="2BC40463" w:rsidR="00444099" w:rsidRDefault="00444099" w:rsidP="001814BA">
          <w:pPr>
            <w:pStyle w:val="Puces"/>
            <w:numPr>
              <w:ilvl w:val="0"/>
              <w:numId w:val="0"/>
            </w:numPr>
            <w:rPr>
              <w:color w:val="auto"/>
            </w:rPr>
          </w:pPr>
          <w:r w:rsidRPr="000C56B0">
            <w:rPr>
              <w:rStyle w:val="Textedelespacerserv"/>
            </w:rPr>
            <w:t>Choisissez un élément.</w:t>
          </w:r>
        </w:p>
      </w:sdtContent>
    </w:sdt>
    <w:p w14:paraId="6C332806" w14:textId="77777777" w:rsidR="00444099" w:rsidRDefault="00444099" w:rsidP="001814BA">
      <w:pPr>
        <w:pStyle w:val="Puces"/>
        <w:numPr>
          <w:ilvl w:val="0"/>
          <w:numId w:val="0"/>
        </w:numPr>
        <w:rPr>
          <w:color w:val="auto"/>
        </w:rPr>
      </w:pPr>
    </w:p>
    <w:p w14:paraId="54109D69" w14:textId="4AEB97DA" w:rsidR="00156A10" w:rsidRPr="00FA70F2" w:rsidRDefault="00CD1AF1" w:rsidP="00FA70F2">
      <w:pPr>
        <w:pStyle w:val="Plan-Niveau2"/>
      </w:pPr>
      <w:bookmarkStart w:id="3" w:name="_Toc124775608"/>
      <w:r w:rsidRPr="0035146B">
        <w:t>Nature et limites des travaux à mettre en œuvre</w:t>
      </w:r>
      <w:bookmarkEnd w:id="3"/>
    </w:p>
    <w:p w14:paraId="1CF818BC" w14:textId="46751FE0" w:rsidR="00156A10" w:rsidRPr="006479AB" w:rsidRDefault="00AE1EFC" w:rsidP="001A5BE8">
      <w:pPr>
        <w:pStyle w:val="Texte"/>
        <w:rPr>
          <w:color w:val="auto"/>
        </w:rPr>
      </w:pPr>
      <w:r>
        <w:rPr>
          <w:color w:val="auto"/>
        </w:rPr>
        <w:t>Nos travaux</w:t>
      </w:r>
      <w:r w:rsidR="00CD1AF1" w:rsidRPr="006479AB">
        <w:rPr>
          <w:color w:val="auto"/>
        </w:rPr>
        <w:t xml:space="preserve"> ne comprennent pas le contrôle de la </w:t>
      </w:r>
      <w:r w:rsidR="00573514" w:rsidRPr="006479AB">
        <w:rPr>
          <w:color w:val="auto"/>
        </w:rPr>
        <w:t xml:space="preserve">réalité et de l’exhaustivité, ni le contrôle </w:t>
      </w:r>
      <w:r w:rsidR="00FA2689" w:rsidRPr="006479AB">
        <w:rPr>
          <w:color w:val="auto"/>
        </w:rPr>
        <w:t>des </w:t>
      </w:r>
      <w:r w:rsidR="00CD1AF1"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00CD1AF1" w:rsidRPr="006479AB">
        <w:rPr>
          <w:color w:val="auto"/>
        </w:rPr>
        <w:t xml:space="preserve"> l’appréciation des</w:t>
      </w:r>
      <w:r w:rsidR="00457FE1" w:rsidRPr="006479AB">
        <w:rPr>
          <w:color w:val="auto"/>
        </w:rPr>
        <w:t> </w:t>
      </w:r>
      <w:r w:rsidR="00CD1AF1" w:rsidRPr="006479AB">
        <w:rPr>
          <w:color w:val="auto"/>
        </w:rPr>
        <w:t>procédures de contrôle interne.</w:t>
      </w:r>
    </w:p>
    <w:p w14:paraId="6F51B7E3" w14:textId="77777777" w:rsidR="0055072B" w:rsidRDefault="00CD1AF1" w:rsidP="005409BF">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bookmarkStart w:id="4" w:name="_Toc124775610"/>
    </w:p>
    <w:p w14:paraId="362E41E0" w14:textId="77777777" w:rsidR="0055072B" w:rsidRDefault="0055072B" w:rsidP="005409BF">
      <w:pPr>
        <w:pStyle w:val="Texte"/>
        <w:rPr>
          <w:color w:val="auto"/>
        </w:rPr>
      </w:pPr>
    </w:p>
    <w:p w14:paraId="1F942CE6" w14:textId="2D086598" w:rsidR="00CD1AF1" w:rsidRPr="00FA2689" w:rsidRDefault="00CD1AF1" w:rsidP="0055072B">
      <w:pPr>
        <w:pStyle w:val="Plan-Niveau2"/>
      </w:pPr>
      <w:r w:rsidRPr="00FA2689">
        <w:t>Exécution et déroulement de la mission</w:t>
      </w:r>
      <w:bookmarkEnd w:id="4"/>
    </w:p>
    <w:p w14:paraId="5BDC8A60" w14:textId="53A68A9E"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2006349" w14:textId="353B82BE" w:rsidR="006443D7" w:rsidRDefault="000B5332" w:rsidP="004E0445">
      <w:pPr>
        <w:pStyle w:val="Texte"/>
      </w:pPr>
      <w:r w:rsidRPr="000B5332">
        <w:rPr>
          <w:color w:val="auto"/>
        </w:rPr>
        <w:t>Nous comptons sur votre coopération pour nous communiquer les informations et les documents nécessaires pour effectuer notre mission dans de bonnes conditions</w:t>
      </w:r>
      <w:r w:rsidR="006329DC">
        <w:rPr>
          <w:color w:val="auto"/>
        </w:rPr>
        <w:t>.</w:t>
      </w:r>
    </w:p>
    <w:p w14:paraId="04672F17" w14:textId="77777777" w:rsidR="008C0E45" w:rsidRDefault="006329DC" w:rsidP="009E1DA8">
      <w:pPr>
        <w:pStyle w:val="Texte"/>
        <w:rPr>
          <w:color w:val="auto"/>
        </w:rPr>
      </w:pPr>
      <w:r w:rsidRPr="006329DC">
        <w:rPr>
          <w:color w:val="auto"/>
        </w:rPr>
        <w:t>La nature même du présent contrat et les modalités de son exécution aboutissent à la délivrance d'un rapport qui vous sera remis en même temps que les états déclaratifs.</w:t>
      </w:r>
    </w:p>
    <w:p w14:paraId="5015DEEB" w14:textId="77777777" w:rsidR="008864C8" w:rsidRDefault="008864C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9F29F76"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6B437B">
        <w:rPr>
          <w:color w:val="auto"/>
        </w:rPr>
        <w:t xml:space="preserve"> et</w:t>
      </w:r>
      <w:r w:rsidRPr="00F428D8">
        <w:rPr>
          <w:color w:val="auto"/>
        </w:rPr>
        <w:t xml:space="preserve"> 2).</w:t>
      </w:r>
    </w:p>
    <w:p w14:paraId="17C0D00B" w14:textId="786FE9BD" w:rsidR="0055072B"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r w:rsidR="0055072B">
        <w:rPr>
          <w:color w:val="auto"/>
        </w:rPr>
        <w:br w:type="page"/>
      </w:r>
    </w:p>
    <w:p w14:paraId="072D08E0" w14:textId="39CCE4B7" w:rsidR="00CD1AF1" w:rsidRPr="00FA2689" w:rsidRDefault="00CD1AF1" w:rsidP="000A19CC">
      <w:pPr>
        <w:pStyle w:val="Plan-Niveau2"/>
      </w:pPr>
      <w:bookmarkStart w:id="6" w:name="_Toc124775612"/>
      <w:r w:rsidRPr="00FA2689">
        <w:lastRenderedPageBreak/>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2203223D" w:rsidR="005409BF"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178A5278" w14:textId="77777777" w:rsidR="0055072B" w:rsidRDefault="0055072B"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5BC0625E" w14:textId="1B773465" w:rsidR="007543FD" w:rsidRDefault="00F17E93" w:rsidP="00FD204B">
      <w:pPr>
        <w:pStyle w:val="Texte"/>
        <w:rPr>
          <w:color w:val="auto"/>
        </w:rPr>
      </w:pPr>
      <w:r w:rsidRPr="00F17E93">
        <w:rPr>
          <w:color w:val="auto"/>
        </w:rPr>
        <w:t>Les parties, après en avoir discuté, sont convenues de n’apporter aucune dérogation aux conditions générales.</w:t>
      </w:r>
    </w:p>
    <w:p w14:paraId="74FE0922" w14:textId="77777777" w:rsidR="005409BF" w:rsidRDefault="005409BF" w:rsidP="00FD204B">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5B9BDB97" w14:textId="40BF83F9" w:rsidR="00393AD9" w:rsidRDefault="00BE42BC" w:rsidP="00156A10">
      <w:pPr>
        <w:pStyle w:val="Texte"/>
        <w:rPr>
          <w:color w:val="auto"/>
        </w:rPr>
      </w:pPr>
      <w:r w:rsidRPr="00BE42BC">
        <w:rPr>
          <w:color w:val="auto"/>
        </w:rPr>
        <w:t xml:space="preserve">Le cabinet </w:t>
      </w:r>
      <w:r w:rsidR="00176E1E">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4D08658E" w:rsidR="0055072B" w:rsidRDefault="00665EB5" w:rsidP="00665EB5">
      <w:pPr>
        <w:pStyle w:val="Puces"/>
      </w:pPr>
      <w:r w:rsidRPr="00665EB5">
        <w:t>Garantir la confidentialité des données à caractère personnel traitées dans le cadre de la présente lettre de mission ;</w:t>
      </w:r>
      <w:r w:rsidR="0055072B">
        <w:br w:type="page"/>
      </w:r>
    </w:p>
    <w:p w14:paraId="199B3DBB" w14:textId="77777777" w:rsidR="00665EB5" w:rsidRDefault="00665EB5" w:rsidP="00665EB5">
      <w:pPr>
        <w:pStyle w:val="Puces"/>
      </w:pPr>
      <w:r w:rsidRPr="00665EB5">
        <w:lastRenderedPageBreak/>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579A7688" w:rsidR="005409BF"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01D0FBAC" w:rsidR="00393AD9"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4AADC78C" w14:textId="77777777" w:rsidR="00393AD9"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2A6B9279" w:rsidR="00C41A99" w:rsidRDefault="00C41A99" w:rsidP="00086E13">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1120309F" w14:textId="77777777" w:rsidR="00387991" w:rsidRDefault="00387991" w:rsidP="00086E13">
      <w:pPr>
        <w:pStyle w:val="Puces"/>
        <w:numPr>
          <w:ilvl w:val="0"/>
          <w:numId w:val="0"/>
        </w:numPr>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4265FF81" w:rsidR="0055072B"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r w:rsidR="0055072B">
        <w:br w:type="page"/>
      </w:r>
    </w:p>
    <w:p w14:paraId="7D6F8021" w14:textId="6759B7A2" w:rsidR="00156A10" w:rsidRDefault="00D61EE1" w:rsidP="00D61EE1">
      <w:pPr>
        <w:pStyle w:val="Texte"/>
        <w:rPr>
          <w:color w:val="000000" w:themeColor="text1"/>
        </w:rPr>
      </w:pPr>
      <w:r w:rsidRPr="00D61EE1">
        <w:rPr>
          <w:color w:val="000000" w:themeColor="text1"/>
        </w:rPr>
        <w:lastRenderedPageBreak/>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222FBEC4" w14:textId="77777777" w:rsidR="0055072B" w:rsidRDefault="0055072B" w:rsidP="00D61EE1">
      <w:pPr>
        <w:pStyle w:val="Texte"/>
        <w:rPr>
          <w:color w:val="000000" w:themeColor="text1"/>
        </w:rPr>
      </w:pPr>
    </w:p>
    <w:p w14:paraId="302CB1D4" w14:textId="27C936FC" w:rsidR="00CD1AF1" w:rsidRPr="00FA2689" w:rsidRDefault="00CD1AF1" w:rsidP="00F17E93">
      <w:pPr>
        <w:pStyle w:val="Plan-Niveau1"/>
      </w:pPr>
      <w:bookmarkStart w:id="8" w:name="_Toc124775613"/>
      <w:r w:rsidRPr="00FA2689">
        <w:t>Honoraires</w:t>
      </w:r>
      <w:bookmarkEnd w:id="8"/>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5A1101E5"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w:t>
            </w:r>
            <w:r w:rsidR="00881B51">
              <w:rPr>
                <w:rFonts w:ascii="Arial" w:hAnsi="Arial" w:cs="Arial"/>
                <w:b w:val="0"/>
                <w:bCs w:val="0"/>
                <w:color w:val="000000"/>
              </w:rPr>
              <w:t>de la déclaration fiscale</w:t>
            </w:r>
          </w:p>
        </w:tc>
        <w:sdt>
          <w:sdtPr>
            <w:rPr>
              <w:rFonts w:ascii="Arial" w:hAnsi="Arial" w:cs="Arial"/>
              <w:b w:val="0"/>
              <w:bCs w:val="0"/>
              <w:color w:val="auto"/>
            </w:rPr>
            <w:alias w:val="Montant mensuel HT"/>
            <w:tag w:val="Montant mensuel HT"/>
            <w:id w:val="-19485497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10912138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1D14339C" w:rsidR="00295ABC" w:rsidRPr="0089735F" w:rsidRDefault="0089735F" w:rsidP="000F48EA">
                <w:pPr>
                  <w:pStyle w:val="Titre3"/>
                  <w:ind w:right="40"/>
                  <w:jc w:val="center"/>
                  <w:rPr>
                    <w:rFonts w:ascii="Arial" w:hAnsi="Arial" w:cs="Arial"/>
                    <w:b w:val="0"/>
                    <w:bCs w:val="0"/>
                    <w:color w:val="auto"/>
                  </w:rPr>
                </w:pPr>
                <w:r w:rsidRPr="0089735F">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22491041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64535E8" w:rsidR="00295ABC" w:rsidRPr="0089735F" w:rsidRDefault="0089735F" w:rsidP="000F48EA">
                <w:pPr>
                  <w:pStyle w:val="Titre3"/>
                  <w:ind w:right="40"/>
                  <w:jc w:val="center"/>
                  <w:rPr>
                    <w:rFonts w:ascii="Arial" w:hAnsi="Arial" w:cs="Arial"/>
                    <w:b w:val="0"/>
                    <w:bCs w:val="0"/>
                    <w:color w:val="auto"/>
                  </w:rPr>
                </w:pPr>
                <w:r w:rsidRPr="0089735F">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89735F" w:rsidRDefault="00D47B14" w:rsidP="00353D46">
      <w:pPr>
        <w:jc w:val="both"/>
        <w:rPr>
          <w:rFonts w:ascii="Arial" w:hAnsi="Arial" w:cstheme="minorHAnsi"/>
          <w:b/>
          <w:bCs/>
          <w:kern w:val="0"/>
          <w:sz w:val="22"/>
          <w:szCs w:val="24"/>
        </w:rPr>
      </w:pPr>
      <w:r w:rsidRPr="0089735F">
        <w:rPr>
          <w:rFonts w:ascii="Arial" w:hAnsi="Arial" w:cstheme="minorHAnsi"/>
          <w:b/>
          <w:bCs/>
          <w:kern w:val="0"/>
          <w:sz w:val="22"/>
          <w:szCs w:val="24"/>
          <w:u w:val="single"/>
        </w:rPr>
        <w:t>A ce montant se r</w:t>
      </w:r>
      <w:r w:rsidR="001836FF" w:rsidRPr="0089735F">
        <w:rPr>
          <w:rFonts w:ascii="Arial" w:hAnsi="Arial" w:cstheme="minorHAnsi"/>
          <w:b/>
          <w:bCs/>
          <w:kern w:val="0"/>
          <w:sz w:val="22"/>
          <w:szCs w:val="24"/>
          <w:u w:val="single"/>
        </w:rPr>
        <w:t>ajoute</w:t>
      </w:r>
      <w:r w:rsidRPr="0089735F">
        <w:rPr>
          <w:rFonts w:ascii="Arial" w:hAnsi="Arial" w:cstheme="minorHAnsi"/>
          <w:b/>
          <w:bCs/>
          <w:kern w:val="0"/>
          <w:sz w:val="22"/>
          <w:szCs w:val="24"/>
        </w:rPr>
        <w:t xml:space="preserve"> : </w:t>
      </w:r>
    </w:p>
    <w:p w14:paraId="5C6AEDB7" w14:textId="2F768FAD" w:rsidR="008E4E5E" w:rsidRDefault="008E4E5E" w:rsidP="008E4E5E">
      <w:pPr>
        <w:pStyle w:val="Puces"/>
      </w:pPr>
      <w:r>
        <w:t xml:space="preserve">Les frais de télé déclarations qui seront facturés pour un montant de </w:t>
      </w:r>
      <w:r w:rsidRPr="0089735F">
        <w:rPr>
          <w:b/>
          <w:bCs/>
        </w:rPr>
        <w:t>5 € HT par mois</w:t>
      </w:r>
      <w:r w:rsidR="00462A66">
        <w:t> ;</w:t>
      </w:r>
    </w:p>
    <w:p w14:paraId="39637B32" w14:textId="1367AC6E" w:rsidR="00DF69A6" w:rsidRDefault="00DF69A6" w:rsidP="00DF69A6">
      <w:pPr>
        <w:pStyle w:val="Puces"/>
      </w:pPr>
      <w:r>
        <w:t xml:space="preserve">Les frais de traitement informatique qui seront facturés pour un montant de </w:t>
      </w:r>
      <w:r>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9735F">
        <w:rPr>
          <w:b/>
          <w:bCs/>
        </w:rPr>
        <w:t>15 € HT par mois (dès que l’accès sera effectif)</w:t>
      </w:r>
      <w:r w:rsidR="00462A66">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9735F">
        <w:rPr>
          <w:b/>
          <w:bCs/>
        </w:rPr>
        <w:t>150 € HT</w:t>
      </w:r>
      <w:r w:rsidR="001836FF">
        <w:t xml:space="preserve"> facturé en </w:t>
      </w:r>
      <w:r w:rsidR="001836FF" w:rsidRPr="0089735F">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42DA468E" w:rsidR="00D868C8" w:rsidRDefault="00D868C8" w:rsidP="009B11D4">
      <w:pPr>
        <w:pStyle w:val="Texte"/>
        <w:rPr>
          <w:color w:val="auto"/>
        </w:rPr>
      </w:pPr>
    </w:p>
    <w:p w14:paraId="64FF3430" w14:textId="77777777" w:rsidR="00DF69A6" w:rsidRDefault="00DF69A6" w:rsidP="009B11D4">
      <w:pPr>
        <w:pStyle w:val="Texte"/>
        <w:rPr>
          <w:color w:val="auto"/>
        </w:rPr>
      </w:pPr>
    </w:p>
    <w:p w14:paraId="722BEA42" w14:textId="77777777" w:rsidR="00DF69A6" w:rsidRDefault="00DF69A6" w:rsidP="009B11D4">
      <w:pPr>
        <w:pStyle w:val="Texte"/>
        <w:rPr>
          <w:color w:val="auto"/>
        </w:rPr>
      </w:pPr>
    </w:p>
    <w:p w14:paraId="7A8E11AA" w14:textId="77777777" w:rsidR="00DF69A6" w:rsidRDefault="00DF69A6" w:rsidP="009B11D4">
      <w:pPr>
        <w:pStyle w:val="Texte"/>
        <w:rPr>
          <w:color w:val="auto"/>
        </w:rPr>
      </w:pPr>
    </w:p>
    <w:p w14:paraId="628C4D2C" w14:textId="77777777" w:rsidR="00B20805" w:rsidRDefault="00B20805" w:rsidP="009B11D4">
      <w:pPr>
        <w:pStyle w:val="Texte"/>
        <w:rPr>
          <w:color w:val="auto"/>
        </w:rPr>
      </w:pPr>
    </w:p>
    <w:p w14:paraId="3A762D25" w14:textId="4C890930" w:rsidR="00D868C8" w:rsidRDefault="002B0422" w:rsidP="009B11D4">
      <w:pPr>
        <w:pStyle w:val="Texte"/>
        <w:rPr>
          <w:color w:val="auto"/>
        </w:rPr>
      </w:pPr>
      <w:r>
        <w:rPr>
          <w:i/>
          <w:iCs/>
          <w:color w:val="auto"/>
          <w:u w:val="single"/>
        </w:rPr>
        <w:lastRenderedPageBreak/>
        <w:t>Fixation et ajustement</w:t>
      </w:r>
      <w:r w:rsidR="00D868C8" w:rsidRPr="00D868C8">
        <w:rPr>
          <w:i/>
          <w:iCs/>
          <w:color w:val="auto"/>
          <w:u w:val="single"/>
        </w:rPr>
        <w:t xml:space="preserve"> des honoraires</w:t>
      </w:r>
      <w:r w:rsidR="00D868C8">
        <w:rPr>
          <w:color w:val="auto"/>
        </w:rPr>
        <w:t> :</w:t>
      </w:r>
    </w:p>
    <w:p w14:paraId="3301595A" w14:textId="2B1ACA8A" w:rsidR="0055072B"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053A557B"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25022EC5" w:rsidR="00CA12C6"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3EFC7753" w14:textId="77777777" w:rsidR="0055072B" w:rsidRDefault="0055072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3B798BF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9"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6720A114" w:rsidR="006345C0" w:rsidRPr="0069355C" w:rsidRDefault="00572E8F" w:rsidP="001A5BE8">
            <w:pPr>
              <w:pStyle w:val="Texte"/>
              <w:jc w:val="center"/>
            </w:pPr>
            <w:r w:rsidRPr="004A5D17">
              <w:rPr>
                <w:color w:val="auto"/>
                <w:szCs w:val="22"/>
              </w:rPr>
              <w:t xml:space="preserve">Cabinet </w:t>
            </w:r>
            <w:r w:rsidR="00176E1E">
              <w:rPr>
                <w:color w:val="auto"/>
                <w:szCs w:val="22"/>
              </w:rPr>
              <w:t>ALPES EXPERTISE COMPTABLE</w:t>
            </w:r>
            <w:r w:rsidR="006345C0" w:rsidRPr="004A5D17">
              <w:rPr>
                <w:color w:val="auto"/>
                <w:szCs w:val="22"/>
              </w:rPr>
              <w:br/>
            </w:r>
            <w:sdt>
              <w:sdtPr>
                <w:alias w:val="Identité de l'expert-comptable signataire"/>
                <w:tag w:val="Identité de l'expert-comptable signataire"/>
                <w:id w:val="-440999120"/>
                <w:placeholder>
                  <w:docPart w:val="DefaultPlaceholder_-1854013438"/>
                </w:placeholder>
                <w:showingPlcHdr/>
                <w15:color w:val="FF0000"/>
                <w:comboBox>
                  <w:listItem w:displayText="Thierry BOZZOLA" w:value="Thierry BOZZOLA"/>
                  <w:listItem w:displayText="Julien LESNES" w:value="Julien LESNES"/>
                </w:comboBox>
              </w:sdtPr>
              <w:sdtContent>
                <w:r w:rsidR="00F35117" w:rsidRPr="000C56B0">
                  <w:rPr>
                    <w:rStyle w:val="Textedelespacerserv"/>
                  </w:rPr>
                  <w:t>Choisissez un élément.</w:t>
                </w:r>
              </w:sdtContent>
            </w:sdt>
          </w:p>
        </w:tc>
        <w:sdt>
          <w:sdtPr>
            <w:rPr>
              <w:szCs w:val="22"/>
            </w:rPr>
            <w:alias w:val="Identité du chef d'entreprise"/>
            <w:tag w:val="Identité du chef d'entreprise"/>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4C76B5">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389CEED1"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5946A3">
        <w:rPr>
          <w:rFonts w:ascii="Arial" w:hAnsi="Arial" w:cs="Arial"/>
          <w:sz w:val="22"/>
          <w:szCs w:val="22"/>
        </w:rPr>
        <w:t xml:space="preserve"> </w:t>
      </w:r>
      <w:sdt>
        <w:sdtPr>
          <w:rPr>
            <w:rFonts w:ascii="Arial" w:hAnsi="Arial" w:cs="Arial"/>
            <w:sz w:val="22"/>
            <w:szCs w:val="22"/>
          </w:rPr>
          <w:alias w:val="Ville de signature"/>
          <w:tag w:val="Ville de signature"/>
          <w:id w:val="-373619133"/>
          <w:placeholder>
            <w:docPart w:val="DefaultPlaceholder_-1854013440"/>
          </w:placeholder>
          <w:showingPlcHdr/>
          <w15:color w:val="FF0000"/>
        </w:sdtPr>
        <w:sdtContent>
          <w:r w:rsidR="005946A3"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1263A973"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76E1E">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7C8C0D0D" w:rsidR="00EF6660" w:rsidRPr="0069355C" w:rsidRDefault="00EF6660" w:rsidP="00410CBF">
            <w:pPr>
              <w:pStyle w:val="Texte"/>
              <w:jc w:val="center"/>
            </w:pPr>
            <w:r w:rsidRPr="004A5D17">
              <w:rPr>
                <w:color w:val="auto"/>
                <w:szCs w:val="22"/>
              </w:rPr>
              <w:t xml:space="preserve">Cabinet </w:t>
            </w:r>
            <w:r w:rsidR="00176E1E">
              <w:rPr>
                <w:color w:val="auto"/>
                <w:szCs w:val="22"/>
              </w:rPr>
              <w:t>ALPES EXPERTISE COMPTABLE</w:t>
            </w:r>
            <w:r w:rsidRPr="004A5D17">
              <w:rPr>
                <w:color w:val="auto"/>
                <w:szCs w:val="22"/>
              </w:rPr>
              <w:br/>
            </w:r>
            <w:sdt>
              <w:sdtPr>
                <w:alias w:val="Identité de l'expert-comptable signataire"/>
                <w:tag w:val="Identité de l'expert-comptable signataire"/>
                <w:id w:val="-2044196049"/>
                <w:placeholder>
                  <w:docPart w:val="DefaultPlaceholder_-1854013438"/>
                </w:placeholder>
                <w:showingPlcHdr/>
                <w15:color w:val="FF0000"/>
                <w:comboBox>
                  <w:listItem w:displayText="Thierry BOZZOLA" w:value="Thierry BOZZOLA"/>
                  <w:listItem w:displayText="Julien LESNES" w:value="Julien LESNES"/>
                </w:comboBox>
              </w:sdtPr>
              <w:sdtContent>
                <w:r w:rsidR="00F35117" w:rsidRPr="000C56B0">
                  <w:rPr>
                    <w:rStyle w:val="Textedelespacerserv"/>
                  </w:rPr>
                  <w:t>Choisissez un élément.</w:t>
                </w:r>
              </w:sdtContent>
            </w:sdt>
          </w:p>
        </w:tc>
        <w:sdt>
          <w:sdtPr>
            <w:rPr>
              <w:szCs w:val="22"/>
            </w:rPr>
            <w:alias w:val="Identité du chef d'entreprise"/>
            <w:tag w:val="Identité du chef d'entreprise"/>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6" w:name="_Toc124775617"/>
      <w:r w:rsidRPr="00306EFF">
        <w:lastRenderedPageBreak/>
        <w:t xml:space="preserve">ANNEXE </w:t>
      </w:r>
      <w:r w:rsidR="00306EFF">
        <w:t>2</w:t>
      </w:r>
      <w:r w:rsidR="00521552" w:rsidRPr="00306EFF">
        <w:t xml:space="preserve"> : </w:t>
      </w:r>
      <w:bookmarkEnd w:id="16"/>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C9E7997" w:rsidR="00236DA6" w:rsidRPr="00236DA6" w:rsidRDefault="00B94C60"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Brouillard de recettes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14A5C8E5" w:rsidR="00394E52" w:rsidRPr="00394E52" w:rsidRDefault="00B94C60"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525012F0"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Journaux de </w:t>
            </w:r>
            <w:r w:rsidR="00B94C60">
              <w:rPr>
                <w:rFonts w:ascii="Arial" w:hAnsi="Arial" w:cs="Arial"/>
                <w:color w:val="787878"/>
                <w:sz w:val="22"/>
                <w:szCs w:val="22"/>
              </w:rPr>
              <w:t>caisse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C11A9E">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40E3C4FE" w14:textId="77777777" w:rsidTr="00C11A9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49AF6003" w:rsidR="00366B0B" w:rsidRPr="0013478C" w:rsidRDefault="00B94C60"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pièces justificatives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214209ED" w:rsidR="007F69F6" w:rsidRPr="00065003"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Rapprochement bancaire</w:t>
            </w:r>
          </w:p>
        </w:tc>
        <w:tc>
          <w:tcPr>
            <w:tcW w:w="452" w:type="pct"/>
          </w:tcPr>
          <w:p w14:paraId="22A855FF" w14:textId="7A51B8D9"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399A4CF" w14:textId="111A479B"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6C9EB43D"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r w:rsidR="007F69F6" w:rsidRPr="00413E22">
              <w:rPr>
                <w:rFonts w:ascii="Arial" w:hAnsi="Arial" w:cs="Arial"/>
                <w:color w:val="787878"/>
                <w:sz w:val="22"/>
                <w:szCs w:val="22"/>
              </w:rPr>
              <w:t> </w:t>
            </w:r>
          </w:p>
        </w:tc>
        <w:tc>
          <w:tcPr>
            <w:tcW w:w="452" w:type="pct"/>
          </w:tcPr>
          <w:p w14:paraId="624E51E2" w14:textId="2C2D640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B41DBDA" w14:textId="0D8CF9D2"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27F2FE69"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000659FE" w14:textId="646247EA"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208557B4" w14:textId="5EBA0D8D"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7768AC5E"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3D061D89" w14:textId="296DB5C6"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CC31E9D" w14:textId="22A6B603"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3C4CEB4F"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Etats comparatifs de fin d’exercice</w:t>
            </w:r>
          </w:p>
        </w:tc>
        <w:tc>
          <w:tcPr>
            <w:tcW w:w="452" w:type="pct"/>
          </w:tcPr>
          <w:p w14:paraId="1206E2A8" w14:textId="70E337A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26F72DE" w14:textId="70A1581F"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09489C33"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justificatives</w:t>
            </w:r>
          </w:p>
        </w:tc>
        <w:tc>
          <w:tcPr>
            <w:tcW w:w="452" w:type="pct"/>
          </w:tcPr>
          <w:p w14:paraId="58A7796F" w14:textId="57DA1F5C"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604B58A8" w14:textId="500317DA"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328B56B2"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imputations</w:t>
            </w:r>
          </w:p>
        </w:tc>
        <w:tc>
          <w:tcPr>
            <w:tcW w:w="452" w:type="pct"/>
          </w:tcPr>
          <w:p w14:paraId="053F243F" w14:textId="65F200A2"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493AEB9" w14:textId="006EC4FA" w:rsidR="007F69F6" w:rsidRPr="007F69F6" w:rsidRDefault="00A54A4F"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B94C60" w:rsidRPr="00561995" w14:paraId="4C84D82E" w14:textId="77777777" w:rsidTr="00B94C60">
        <w:trPr>
          <w:cantSplit/>
          <w:trHeight w:val="550"/>
          <w:tblHeader/>
          <w:jc w:val="center"/>
        </w:trPr>
        <w:tc>
          <w:tcPr>
            <w:tcW w:w="3644" w:type="pct"/>
            <w:tcBorders>
              <w:top w:val="single" w:sz="4" w:space="0" w:color="FFFFFF" w:themeColor="background1"/>
            </w:tcBorders>
            <w:vAlign w:val="center"/>
          </w:tcPr>
          <w:p w14:paraId="596B95EC" w14:textId="3B152CE5" w:rsidR="00B94C60" w:rsidRPr="00B94C60" w:rsidRDefault="00B94C60" w:rsidP="00B94C60">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F63543B" w14:textId="549A107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70A31893" w14:textId="357734E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3BF2A1A2" w14:textId="69AA80A5"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Périodicité</w:t>
            </w:r>
          </w:p>
        </w:tc>
      </w:tr>
      <w:tr w:rsidR="00B94C60"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1A3ABB1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fiscale 2035</w:t>
            </w:r>
          </w:p>
        </w:tc>
        <w:tc>
          <w:tcPr>
            <w:tcW w:w="452" w:type="pct"/>
            <w:vAlign w:val="center"/>
          </w:tcPr>
          <w:p w14:paraId="21463143" w14:textId="5CC07613"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CDC9E0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56A6247D" w14:textId="6FF9AF88"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642ECA72"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chiffre d’affaires</w:t>
            </w:r>
          </w:p>
        </w:tc>
        <w:tc>
          <w:tcPr>
            <w:tcW w:w="452" w:type="pct"/>
            <w:vAlign w:val="center"/>
          </w:tcPr>
          <w:p w14:paraId="35F7DA38" w14:textId="64FA24CF"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07B6A1E"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19A2B739" w14:textId="6044C46D"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5BACACE9" w14:textId="77777777" w:rsidTr="00B94C60">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88C04CC" w14:textId="670EAAB7"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européenne de services</w:t>
            </w:r>
          </w:p>
        </w:tc>
        <w:tc>
          <w:tcPr>
            <w:tcW w:w="452" w:type="pct"/>
            <w:vAlign w:val="center"/>
          </w:tcPr>
          <w:p w14:paraId="3EA0EF4F" w14:textId="7D13DFC8"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F09847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6B2A9540" w14:textId="62325C89"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407AD95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des honoraires</w:t>
            </w:r>
          </w:p>
        </w:tc>
        <w:tc>
          <w:tcPr>
            <w:tcW w:w="452" w:type="pct"/>
            <w:vAlign w:val="center"/>
          </w:tcPr>
          <w:p w14:paraId="50E22B0A" w14:textId="58621CA5" w:rsidR="00B94C60" w:rsidRPr="00464083" w:rsidRDefault="00B94C60" w:rsidP="00B94C60">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0F99F7BA" w14:textId="77777777" w:rsidR="00B94C60" w:rsidRPr="00464083" w:rsidRDefault="00B94C60" w:rsidP="00B94C60">
            <w:pPr>
              <w:jc w:val="center"/>
              <w:rPr>
                <w:rFonts w:ascii="Arial" w:hAnsi="Arial" w:cs="Arial"/>
                <w:i/>
                <w:iCs/>
                <w:color w:val="787878"/>
                <w:sz w:val="22"/>
                <w:szCs w:val="22"/>
              </w:rPr>
            </w:pPr>
          </w:p>
        </w:tc>
        <w:tc>
          <w:tcPr>
            <w:tcW w:w="452" w:type="pct"/>
            <w:vAlign w:val="center"/>
          </w:tcPr>
          <w:p w14:paraId="20C14CED" w14:textId="5A1D1D6F" w:rsidR="00B94C60" w:rsidRPr="00464083" w:rsidRDefault="00A54A4F" w:rsidP="00B94C60">
            <w:pPr>
              <w:jc w:val="center"/>
              <w:rPr>
                <w:rFonts w:ascii="Arial" w:hAnsi="Arial" w:cs="Arial"/>
                <w:i/>
                <w:iCs/>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E552C9" w:rsidRPr="00561995" w14:paraId="6B0CB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2554627" w14:textId="4FD2156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Documents de l’association agréée</w:t>
            </w:r>
          </w:p>
        </w:tc>
        <w:tc>
          <w:tcPr>
            <w:tcW w:w="452" w:type="pct"/>
            <w:vAlign w:val="center"/>
          </w:tcPr>
          <w:p w14:paraId="4C712A7F" w14:textId="436DDADA"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C782C5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194AF103" w14:textId="7C3C5B1A"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044DF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0C0EE4C" w14:textId="260902B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3482DE02" w14:textId="64404ED7"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B8BCB12"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5CFA2AEF" w14:textId="7EBA9834"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5F9D7CB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64CF31D6" w14:textId="15FE6560"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7BB7CFA8" w14:textId="344D46F3"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5A655F8"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93CE156" w14:textId="21222D6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41363D8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D0E8C2C" w14:textId="45F4C88A"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722449B3" w14:textId="2A6471BC"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52C506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4016AEA1" w14:textId="4A47F9B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68353EDD" w14:textId="77777777" w:rsidTr="00E57067">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D90A07F" w14:textId="575ADB28"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406A172E" w14:textId="2CFDA330"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0820E5"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FE2BB38" w14:textId="619379CF"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6EB81B12" w14:textId="77777777" w:rsidTr="00222A50">
        <w:trPr>
          <w:cantSplit/>
          <w:trHeight w:val="521"/>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422251A" w14:textId="300194E6" w:rsidR="00E552C9" w:rsidRPr="00E57067" w:rsidRDefault="00E552C9" w:rsidP="00E552C9">
            <w:pPr>
              <w:rPr>
                <w:rFonts w:ascii="Arial" w:hAnsi="Arial" w:cs="Arial"/>
                <w:color w:val="787878"/>
                <w:sz w:val="22"/>
                <w:szCs w:val="22"/>
              </w:rPr>
            </w:pPr>
            <w:r>
              <w:rPr>
                <w:rFonts w:ascii="Arial" w:hAnsi="Arial" w:cs="Arial"/>
                <w:b/>
                <w:sz w:val="24"/>
                <w:szCs w:val="24"/>
              </w:rPr>
              <w:t>3</w:t>
            </w:r>
            <w:r w:rsidRPr="00E57067">
              <w:rPr>
                <w:rFonts w:ascii="Arial" w:hAnsi="Arial" w:cs="Arial"/>
                <w:b/>
                <w:sz w:val="24"/>
                <w:szCs w:val="24"/>
              </w:rPr>
              <w:t xml:space="preserve">. </w:t>
            </w:r>
            <w:r>
              <w:rPr>
                <w:rFonts w:ascii="Arial" w:hAnsi="Arial" w:cs="Arial"/>
                <w:b/>
                <w:sz w:val="24"/>
                <w:szCs w:val="24"/>
              </w:rPr>
              <w:t>GESTION</w:t>
            </w:r>
          </w:p>
        </w:tc>
        <w:tc>
          <w:tcPr>
            <w:tcW w:w="452" w:type="pct"/>
            <w:vAlign w:val="center"/>
          </w:tcPr>
          <w:p w14:paraId="3CF626B2" w14:textId="7E5A83EF"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Cabinet</w:t>
            </w:r>
          </w:p>
        </w:tc>
        <w:tc>
          <w:tcPr>
            <w:tcW w:w="452" w:type="pct"/>
            <w:vAlign w:val="center"/>
          </w:tcPr>
          <w:p w14:paraId="4A3742BF" w14:textId="71846CD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4508692F" w14:textId="096DBE5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Périodicité</w:t>
            </w:r>
          </w:p>
        </w:tc>
      </w:tr>
      <w:tr w:rsidR="00E552C9" w:rsidRPr="00561995" w14:paraId="47601B9E" w14:textId="77777777" w:rsidTr="00CA3BFF">
        <w:trPr>
          <w:cantSplit/>
          <w:trHeight w:val="281"/>
          <w:tblHeader/>
          <w:jc w:val="center"/>
        </w:trPr>
        <w:tc>
          <w:tcPr>
            <w:tcW w:w="3644" w:type="pct"/>
            <w:tcBorders>
              <w:top w:val="single" w:sz="4" w:space="0" w:color="808080" w:themeColor="background1" w:themeShade="80"/>
              <w:bottom w:val="single" w:sz="4" w:space="0" w:color="FFFFFF" w:themeColor="background1"/>
            </w:tcBorders>
            <w:vAlign w:val="center"/>
          </w:tcPr>
          <w:p w14:paraId="72D7246A" w14:textId="1145C33A" w:rsidR="00E552C9" w:rsidRPr="00E57067" w:rsidRDefault="00A54A4F"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vAlign w:val="center"/>
          </w:tcPr>
          <w:p w14:paraId="429CDAD6" w14:textId="57830A41"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168425FA" w14:textId="52BCD43A" w:rsidR="00E552C9" w:rsidRPr="004352BA" w:rsidRDefault="00E552C9" w:rsidP="00E552C9">
            <w:pPr>
              <w:jc w:val="center"/>
              <w:rPr>
                <w:rFonts w:ascii="Arial" w:hAnsi="Arial" w:cs="Arial"/>
                <w:color w:val="787878"/>
                <w:sz w:val="22"/>
                <w:szCs w:val="22"/>
              </w:rPr>
            </w:pPr>
          </w:p>
        </w:tc>
        <w:tc>
          <w:tcPr>
            <w:tcW w:w="452" w:type="pct"/>
            <w:vAlign w:val="center"/>
          </w:tcPr>
          <w:p w14:paraId="66B1A050" w14:textId="267812E5" w:rsidR="00E552C9" w:rsidRPr="00464083" w:rsidRDefault="00A54A4F" w:rsidP="00E552C9">
            <w:pPr>
              <w:jc w:val="center"/>
              <w:rPr>
                <w:rFonts w:ascii="Arial" w:hAnsi="Arial" w:cs="Arial"/>
                <w:i/>
                <w:iCs/>
                <w:color w:val="787878"/>
                <w:sz w:val="22"/>
                <w:szCs w:val="22"/>
              </w:rPr>
            </w:pPr>
            <w:r>
              <w:rPr>
                <w:rFonts w:ascii="Arial" w:hAnsi="Arial" w:cs="Arial"/>
                <w:i/>
                <w:iCs/>
                <w:color w:val="787878"/>
                <w:sz w:val="14"/>
                <w:szCs w:val="14"/>
              </w:rPr>
              <w:t>A l’entrée</w:t>
            </w:r>
          </w:p>
        </w:tc>
      </w:tr>
      <w:tr w:rsidR="00E552C9" w:rsidRPr="00561995" w14:paraId="0C281C2D" w14:textId="77777777" w:rsidTr="00CB31C8">
        <w:trPr>
          <w:cantSplit/>
          <w:trHeight w:val="281"/>
          <w:tblHeader/>
          <w:jc w:val="center"/>
        </w:trPr>
        <w:tc>
          <w:tcPr>
            <w:tcW w:w="3644" w:type="pct"/>
            <w:tcBorders>
              <w:top w:val="single" w:sz="4" w:space="0" w:color="FFFFFF" w:themeColor="background1"/>
            </w:tcBorders>
            <w:vAlign w:val="center"/>
          </w:tcPr>
          <w:p w14:paraId="2FC4144A" w14:textId="26EE299B"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Diagnostic patrimonial (sur option) </w:t>
            </w:r>
            <w:r>
              <w:rPr>
                <w:rFonts w:ascii="Arial" w:hAnsi="Arial" w:cs="Arial"/>
                <w:color w:val="787878"/>
                <w:sz w:val="22"/>
                <w:szCs w:val="22"/>
                <w:vertAlign w:val="superscript"/>
              </w:rPr>
              <w:t>(1)</w:t>
            </w:r>
          </w:p>
        </w:tc>
        <w:tc>
          <w:tcPr>
            <w:tcW w:w="452" w:type="pct"/>
            <w:vAlign w:val="center"/>
          </w:tcPr>
          <w:p w14:paraId="104B2357" w14:textId="0B82F094"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2D978CE2" w14:textId="77777777" w:rsidR="00E552C9" w:rsidRPr="004352BA" w:rsidRDefault="00E552C9" w:rsidP="00E552C9">
            <w:pPr>
              <w:jc w:val="center"/>
              <w:rPr>
                <w:rFonts w:ascii="Arial" w:hAnsi="Arial" w:cs="Arial"/>
                <w:color w:val="787878"/>
                <w:sz w:val="22"/>
                <w:szCs w:val="22"/>
              </w:rPr>
            </w:pPr>
          </w:p>
        </w:tc>
        <w:tc>
          <w:tcPr>
            <w:tcW w:w="452" w:type="pct"/>
            <w:vAlign w:val="center"/>
          </w:tcPr>
          <w:p w14:paraId="2A04907F" w14:textId="395402A2" w:rsidR="00E552C9" w:rsidRPr="00464083" w:rsidRDefault="00E552C9" w:rsidP="00E552C9">
            <w:pPr>
              <w:jc w:val="center"/>
              <w:rPr>
                <w:rFonts w:ascii="Arial" w:hAnsi="Arial" w:cs="Arial"/>
                <w:i/>
                <w:iCs/>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3C3AC42C" w14:textId="046D9C76" w:rsidR="000653C9" w:rsidRPr="000653C9" w:rsidRDefault="000653C9" w:rsidP="00831475">
      <w:pPr>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w:t>
      </w:r>
      <w:r w:rsidR="0006387E">
        <w:rPr>
          <w:rFonts w:ascii="Arial" w:hAnsi="Arial" w:cs="Arial"/>
          <w:sz w:val="22"/>
          <w:szCs w:val="22"/>
        </w:rPr>
        <w:t>Interventions complémentaires faisant l’objet d’une lettre de mission complémentaire</w:t>
      </w:r>
    </w:p>
    <w:p w14:paraId="687743CA" w14:textId="5E173AE1" w:rsidR="00F8540F" w:rsidRDefault="00F8540F" w:rsidP="00831475">
      <w:pPr>
        <w:rPr>
          <w:i/>
          <w:iCs/>
        </w:rPr>
      </w:pPr>
      <w:r>
        <w:rPr>
          <w:i/>
          <w:iCs/>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061FAF0A"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5946A3">
        <w:rPr>
          <w:rFonts w:ascii="Arial" w:hAnsi="Arial" w:cs="Arial"/>
          <w:sz w:val="22"/>
          <w:szCs w:val="22"/>
        </w:rPr>
        <w:t xml:space="preserve"> </w:t>
      </w:r>
      <w:sdt>
        <w:sdtPr>
          <w:rPr>
            <w:rFonts w:ascii="Arial" w:hAnsi="Arial" w:cs="Arial"/>
            <w:sz w:val="22"/>
            <w:szCs w:val="22"/>
          </w:rPr>
          <w:alias w:val="Ville de signature"/>
          <w:tag w:val="Ville de signature"/>
          <w:id w:val="44728148"/>
          <w:placeholder>
            <w:docPart w:val="DefaultPlaceholder_-1854013440"/>
          </w:placeholder>
          <w:showingPlcHdr/>
          <w15:color w:val="FF0000"/>
        </w:sdtPr>
        <w:sdtContent>
          <w:r w:rsidR="005946A3"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405EC061"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76E1E">
        <w:rPr>
          <w:rFonts w:ascii="Arial" w:hAnsi="Arial" w:cs="Arial"/>
          <w:noProof/>
          <w:sz w:val="22"/>
          <w:szCs w:val="22"/>
        </w:rPr>
        <w:t>11/02/2026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06C97AED" w:rsidR="001C54A1" w:rsidRPr="0069355C" w:rsidRDefault="001C54A1" w:rsidP="001C54A1">
            <w:pPr>
              <w:pStyle w:val="Texte"/>
              <w:jc w:val="center"/>
            </w:pPr>
            <w:r w:rsidRPr="004A5D17">
              <w:rPr>
                <w:color w:val="auto"/>
                <w:szCs w:val="22"/>
              </w:rPr>
              <w:t xml:space="preserve">Cabinet </w:t>
            </w:r>
            <w:r w:rsidR="00176E1E">
              <w:rPr>
                <w:color w:val="auto"/>
                <w:szCs w:val="22"/>
              </w:rPr>
              <w:t>ALPES EXPERTISE COMPTABLE</w:t>
            </w:r>
            <w:r w:rsidRPr="004A5D17">
              <w:rPr>
                <w:color w:val="auto"/>
                <w:szCs w:val="22"/>
              </w:rPr>
              <w:br/>
            </w:r>
            <w:sdt>
              <w:sdtPr>
                <w:alias w:val="Identité de l'expert-comptable signataire"/>
                <w:tag w:val="Identité de l'expert-comptable signataire"/>
                <w:id w:val="617037662"/>
                <w:placeholder>
                  <w:docPart w:val="DefaultPlaceholder_-1854013438"/>
                </w:placeholder>
                <w:showingPlcHdr/>
                <w15:color w:val="FF0000"/>
                <w:comboBox>
                  <w:listItem w:displayText="Thierry BOZZOLA" w:value="Thierry BOZZOLA"/>
                  <w:listItem w:displayText="Julien LESNES" w:value="Julien LESNES"/>
                </w:comboBox>
              </w:sdtPr>
              <w:sdtContent>
                <w:r w:rsidR="00F35117" w:rsidRPr="000C56B0">
                  <w:rPr>
                    <w:rStyle w:val="Textedelespacerserv"/>
                  </w:rPr>
                  <w:t>Choisissez un élément.</w:t>
                </w:r>
              </w:sdtContent>
            </w:sdt>
          </w:p>
        </w:tc>
        <w:sdt>
          <w:sdtPr>
            <w:rPr>
              <w:szCs w:val="22"/>
            </w:rPr>
            <w:alias w:val="Identité du chef d'entreprise"/>
            <w:tag w:val="Identité du chef d'entreprise"/>
            <w:id w:val="-506126999"/>
            <w:placeholder>
              <w:docPart w:val="DefaultPlaceholder_-1854013440"/>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ACC0" w14:textId="77777777" w:rsidR="00EF49AC" w:rsidRDefault="00EF49AC" w:rsidP="00BD54F5">
      <w:r>
        <w:separator/>
      </w:r>
    </w:p>
  </w:endnote>
  <w:endnote w:type="continuationSeparator" w:id="0">
    <w:p w14:paraId="47F130F9" w14:textId="77777777" w:rsidR="00EF49AC" w:rsidRDefault="00EF49AC"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3C55DEF6"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CEE4" w14:textId="77777777" w:rsidR="00176E1E" w:rsidRDefault="00176E1E" w:rsidP="00176E1E">
    <w:pPr>
      <w:pStyle w:val="Pieddepage"/>
      <w:jc w:val="center"/>
      <w:rPr>
        <w:rFonts w:cs="Arial"/>
        <w:b/>
        <w:bCs/>
        <w:sz w:val="18"/>
        <w:szCs w:val="18"/>
      </w:rPr>
    </w:pPr>
    <w:bookmarkStart w:id="10" w:name="_Hlk188197472"/>
    <w:bookmarkStart w:id="11" w:name="_Hlk188197473"/>
    <w:bookmarkStart w:id="12" w:name="_Hlk188197493"/>
    <w:bookmarkStart w:id="13" w:name="_Hlk188197494"/>
    <w:bookmarkStart w:id="14" w:name="_Hlk188198487"/>
    <w:bookmarkStart w:id="15" w:name="_Hlk188198488"/>
    <w:r>
      <w:rPr>
        <w:rFonts w:cs="Arial"/>
        <w:b/>
        <w:bCs/>
        <w:sz w:val="18"/>
        <w:szCs w:val="18"/>
      </w:rPr>
      <w:t>QUA LE PRADAS 04370 VILLARS-COLMARS - TEL. 04.92.83.02.70</w:t>
    </w:r>
  </w:p>
  <w:p w14:paraId="2423C444" w14:textId="77777777" w:rsidR="00176E1E" w:rsidRDefault="00176E1E" w:rsidP="00176E1E">
    <w:pPr>
      <w:pStyle w:val="Pieddepage"/>
      <w:jc w:val="center"/>
      <w:rPr>
        <w:rFonts w:cs="Arial"/>
        <w:b/>
        <w:bCs/>
        <w:sz w:val="16"/>
        <w:szCs w:val="16"/>
      </w:rPr>
    </w:pPr>
    <w:r>
      <w:rPr>
        <w:rFonts w:cs="Arial"/>
        <w:b/>
        <w:bCs/>
        <w:sz w:val="16"/>
        <w:szCs w:val="16"/>
      </w:rPr>
      <w:t>S.A.S.U AU CAPITAL DE 1.000.000 € - R.C.S. MANOSQUE 799 646 708</w:t>
    </w:r>
  </w:p>
  <w:p w14:paraId="0B2D2A77" w14:textId="77777777" w:rsidR="00176E1E" w:rsidRDefault="00176E1E" w:rsidP="00176E1E">
    <w:pPr>
      <w:pStyle w:val="Pieddepage"/>
      <w:jc w:val="center"/>
      <w:rPr>
        <w:rFonts w:cs="Arial"/>
        <w:b/>
        <w:bCs/>
        <w:sz w:val="16"/>
        <w:szCs w:val="16"/>
      </w:rPr>
    </w:pPr>
    <w:r>
      <w:rPr>
        <w:rFonts w:cs="Arial"/>
        <w:b/>
        <w:bCs/>
        <w:sz w:val="16"/>
        <w:szCs w:val="16"/>
      </w:rPr>
      <w:t>SIRET 799 646 708 00013 - NAF 741C</w:t>
    </w:r>
  </w:p>
  <w:p w14:paraId="68C23DB0" w14:textId="5EC2CED3" w:rsidR="00457FE1" w:rsidRPr="004C76B5" w:rsidRDefault="00176E1E" w:rsidP="00176E1E">
    <w:pPr>
      <w:pStyle w:val="Pieddepage"/>
      <w:jc w:val="center"/>
      <w:rPr>
        <w:rFonts w:cs="Arial"/>
        <w:b/>
        <w:bCs/>
        <w:sz w:val="16"/>
        <w:szCs w:val="16"/>
      </w:rPr>
    </w:pPr>
    <w:r>
      <w:rPr>
        <w:rFonts w:cs="Arial"/>
        <w:b/>
        <w:bCs/>
        <w:sz w:val="16"/>
        <w:szCs w:val="16"/>
      </w:rPr>
      <w:t xml:space="preserve">SOCIETE D’EXPERTISE COMPTABLE INSCRITE A L’ORDRE DES EXPERTS-COMPTABLES </w:t>
    </w:r>
    <w:r w:rsidR="004C76B5">
      <w:rPr>
        <w:rFonts w:cs="Arial"/>
        <w:b/>
        <w:bCs/>
        <w:sz w:val="16"/>
        <w:szCs w:val="16"/>
      </w:rPr>
      <w:t>PACA</w:t>
    </w:r>
    <w:bookmarkEnd w:id="10"/>
    <w:bookmarkEnd w:id="11"/>
    <w:bookmarkEnd w:id="12"/>
    <w:bookmarkEnd w:id="13"/>
    <w:bookmarkEnd w:id="14"/>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22F8" w14:textId="77777777" w:rsidR="00EF49AC" w:rsidRDefault="00EF49AC" w:rsidP="00BD54F5">
      <w:r>
        <w:separator/>
      </w:r>
    </w:p>
  </w:footnote>
  <w:footnote w:type="continuationSeparator" w:id="0">
    <w:p w14:paraId="2B29651F" w14:textId="77777777" w:rsidR="00EF49AC" w:rsidRDefault="00EF49AC"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84EE" w14:textId="2C2D8FCD" w:rsidR="004C76B5" w:rsidRDefault="00176E1E">
    <w:pPr>
      <w:pStyle w:val="En-tte"/>
    </w:pPr>
    <w:r>
      <w:rPr>
        <w:noProof/>
      </w:rPr>
      <w:drawing>
        <wp:anchor distT="0" distB="0" distL="114300" distR="114300" simplePos="0" relativeHeight="251659264" behindDoc="1" locked="0" layoutInCell="1" allowOverlap="1" wp14:anchorId="6AF28097" wp14:editId="1F7A949D">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1855880125">
    <w:abstractNumId w:val="3"/>
  </w:num>
  <w:num w:numId="23" w16cid:durableId="1224558491">
    <w:abstractNumId w:val="20"/>
  </w:num>
  <w:num w:numId="24" w16cid:durableId="1862159196">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75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DE5"/>
    <w:rsid w:val="0006387E"/>
    <w:rsid w:val="00065003"/>
    <w:rsid w:val="000650C9"/>
    <w:rsid w:val="000653C9"/>
    <w:rsid w:val="00067C5F"/>
    <w:rsid w:val="000709FE"/>
    <w:rsid w:val="00075932"/>
    <w:rsid w:val="00075C73"/>
    <w:rsid w:val="0007735D"/>
    <w:rsid w:val="000838E0"/>
    <w:rsid w:val="0008390A"/>
    <w:rsid w:val="00084857"/>
    <w:rsid w:val="000857F7"/>
    <w:rsid w:val="00085EB9"/>
    <w:rsid w:val="00086C29"/>
    <w:rsid w:val="00086E13"/>
    <w:rsid w:val="0008700D"/>
    <w:rsid w:val="000900E1"/>
    <w:rsid w:val="000909A9"/>
    <w:rsid w:val="00094A62"/>
    <w:rsid w:val="00095A62"/>
    <w:rsid w:val="00095BC8"/>
    <w:rsid w:val="00096372"/>
    <w:rsid w:val="0009750F"/>
    <w:rsid w:val="000978BC"/>
    <w:rsid w:val="00097C50"/>
    <w:rsid w:val="000A0BE4"/>
    <w:rsid w:val="000A19CC"/>
    <w:rsid w:val="000A2F1B"/>
    <w:rsid w:val="000A3700"/>
    <w:rsid w:val="000A3CD3"/>
    <w:rsid w:val="000A3DC0"/>
    <w:rsid w:val="000A67B7"/>
    <w:rsid w:val="000A778A"/>
    <w:rsid w:val="000B14C6"/>
    <w:rsid w:val="000B2A0F"/>
    <w:rsid w:val="000B2CC5"/>
    <w:rsid w:val="000B38BD"/>
    <w:rsid w:val="000B5332"/>
    <w:rsid w:val="000B7F77"/>
    <w:rsid w:val="000C35F3"/>
    <w:rsid w:val="000C4B45"/>
    <w:rsid w:val="000C5D2D"/>
    <w:rsid w:val="000C659B"/>
    <w:rsid w:val="000C7324"/>
    <w:rsid w:val="000D00E3"/>
    <w:rsid w:val="000D15E7"/>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3611A"/>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2CC9"/>
    <w:rsid w:val="0017405A"/>
    <w:rsid w:val="00174BD3"/>
    <w:rsid w:val="00176CB3"/>
    <w:rsid w:val="00176E1E"/>
    <w:rsid w:val="001814BA"/>
    <w:rsid w:val="00182698"/>
    <w:rsid w:val="00182E88"/>
    <w:rsid w:val="001836FF"/>
    <w:rsid w:val="001842F1"/>
    <w:rsid w:val="00191CAA"/>
    <w:rsid w:val="00193041"/>
    <w:rsid w:val="0019489A"/>
    <w:rsid w:val="00196152"/>
    <w:rsid w:val="00196A43"/>
    <w:rsid w:val="00196D85"/>
    <w:rsid w:val="0019725F"/>
    <w:rsid w:val="001A2078"/>
    <w:rsid w:val="001A2FCD"/>
    <w:rsid w:val="001A388C"/>
    <w:rsid w:val="001A39EF"/>
    <w:rsid w:val="001A5BE8"/>
    <w:rsid w:val="001A6C96"/>
    <w:rsid w:val="001A753A"/>
    <w:rsid w:val="001A77A6"/>
    <w:rsid w:val="001B19A5"/>
    <w:rsid w:val="001B2B9A"/>
    <w:rsid w:val="001B391F"/>
    <w:rsid w:val="001B3E35"/>
    <w:rsid w:val="001C0DAA"/>
    <w:rsid w:val="001C1098"/>
    <w:rsid w:val="001C1ED9"/>
    <w:rsid w:val="001C2EE4"/>
    <w:rsid w:val="001C54A1"/>
    <w:rsid w:val="001D22BA"/>
    <w:rsid w:val="001D680D"/>
    <w:rsid w:val="001D6DE7"/>
    <w:rsid w:val="001D751F"/>
    <w:rsid w:val="001E29FD"/>
    <w:rsid w:val="001E30F3"/>
    <w:rsid w:val="001E6D4E"/>
    <w:rsid w:val="001F06A0"/>
    <w:rsid w:val="001F37BA"/>
    <w:rsid w:val="001F3861"/>
    <w:rsid w:val="001F72DC"/>
    <w:rsid w:val="002044EC"/>
    <w:rsid w:val="0020726F"/>
    <w:rsid w:val="00210342"/>
    <w:rsid w:val="00215032"/>
    <w:rsid w:val="00216668"/>
    <w:rsid w:val="0022151A"/>
    <w:rsid w:val="002216F1"/>
    <w:rsid w:val="00222A50"/>
    <w:rsid w:val="00223C7F"/>
    <w:rsid w:val="00224E33"/>
    <w:rsid w:val="0023054B"/>
    <w:rsid w:val="002328E6"/>
    <w:rsid w:val="002333A3"/>
    <w:rsid w:val="00236512"/>
    <w:rsid w:val="00236DA6"/>
    <w:rsid w:val="002371DD"/>
    <w:rsid w:val="00240331"/>
    <w:rsid w:val="0024156C"/>
    <w:rsid w:val="00241B7D"/>
    <w:rsid w:val="00241F0F"/>
    <w:rsid w:val="00243C5C"/>
    <w:rsid w:val="0024413C"/>
    <w:rsid w:val="00247167"/>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BAD"/>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4D60"/>
    <w:rsid w:val="002B5698"/>
    <w:rsid w:val="002B5E33"/>
    <w:rsid w:val="002B6D2F"/>
    <w:rsid w:val="002C0E14"/>
    <w:rsid w:val="002C14A2"/>
    <w:rsid w:val="002C36EC"/>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0F7C"/>
    <w:rsid w:val="003017DB"/>
    <w:rsid w:val="00301DC1"/>
    <w:rsid w:val="003028E6"/>
    <w:rsid w:val="00302FBA"/>
    <w:rsid w:val="00306EFF"/>
    <w:rsid w:val="003077CF"/>
    <w:rsid w:val="003105BE"/>
    <w:rsid w:val="00310B80"/>
    <w:rsid w:val="003114FC"/>
    <w:rsid w:val="00312273"/>
    <w:rsid w:val="00312D8D"/>
    <w:rsid w:val="003135D3"/>
    <w:rsid w:val="00313A6F"/>
    <w:rsid w:val="00314854"/>
    <w:rsid w:val="00314AFB"/>
    <w:rsid w:val="00316B8E"/>
    <w:rsid w:val="00317549"/>
    <w:rsid w:val="003221B9"/>
    <w:rsid w:val="003232A3"/>
    <w:rsid w:val="00324845"/>
    <w:rsid w:val="00326E6A"/>
    <w:rsid w:val="00330247"/>
    <w:rsid w:val="003309DB"/>
    <w:rsid w:val="00333E2B"/>
    <w:rsid w:val="0033427F"/>
    <w:rsid w:val="003344FC"/>
    <w:rsid w:val="00343A0B"/>
    <w:rsid w:val="00343E1B"/>
    <w:rsid w:val="00344C76"/>
    <w:rsid w:val="00344D5B"/>
    <w:rsid w:val="00345936"/>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7991"/>
    <w:rsid w:val="00390DEB"/>
    <w:rsid w:val="0039293F"/>
    <w:rsid w:val="00393426"/>
    <w:rsid w:val="0039362B"/>
    <w:rsid w:val="00393AD9"/>
    <w:rsid w:val="003941E3"/>
    <w:rsid w:val="00394E52"/>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33B"/>
    <w:rsid w:val="003D2C9C"/>
    <w:rsid w:val="003D40BF"/>
    <w:rsid w:val="003D52B4"/>
    <w:rsid w:val="003D565A"/>
    <w:rsid w:val="003D6621"/>
    <w:rsid w:val="003D6E3E"/>
    <w:rsid w:val="003E0650"/>
    <w:rsid w:val="003E6691"/>
    <w:rsid w:val="003F22F2"/>
    <w:rsid w:val="003F3664"/>
    <w:rsid w:val="003F54AA"/>
    <w:rsid w:val="003F5F62"/>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E6B"/>
    <w:rsid w:val="00430F7E"/>
    <w:rsid w:val="004315D5"/>
    <w:rsid w:val="0043241A"/>
    <w:rsid w:val="0043416C"/>
    <w:rsid w:val="0043513A"/>
    <w:rsid w:val="004352BA"/>
    <w:rsid w:val="004357AA"/>
    <w:rsid w:val="00436B3E"/>
    <w:rsid w:val="00437465"/>
    <w:rsid w:val="00442151"/>
    <w:rsid w:val="00444099"/>
    <w:rsid w:val="00447515"/>
    <w:rsid w:val="00451F4E"/>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A740B"/>
    <w:rsid w:val="004B03F9"/>
    <w:rsid w:val="004B06C0"/>
    <w:rsid w:val="004B1119"/>
    <w:rsid w:val="004B11D3"/>
    <w:rsid w:val="004B2FF8"/>
    <w:rsid w:val="004B5031"/>
    <w:rsid w:val="004B6A5C"/>
    <w:rsid w:val="004C2E6D"/>
    <w:rsid w:val="004C76B5"/>
    <w:rsid w:val="004C7953"/>
    <w:rsid w:val="004C7B18"/>
    <w:rsid w:val="004C7B25"/>
    <w:rsid w:val="004D03CF"/>
    <w:rsid w:val="004D276D"/>
    <w:rsid w:val="004D64C3"/>
    <w:rsid w:val="004D678E"/>
    <w:rsid w:val="004E0445"/>
    <w:rsid w:val="004E20A3"/>
    <w:rsid w:val="004E2739"/>
    <w:rsid w:val="004E51C1"/>
    <w:rsid w:val="004E54DD"/>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21552"/>
    <w:rsid w:val="0052500B"/>
    <w:rsid w:val="005266EA"/>
    <w:rsid w:val="0053029C"/>
    <w:rsid w:val="00531542"/>
    <w:rsid w:val="00532880"/>
    <w:rsid w:val="00532A3B"/>
    <w:rsid w:val="00533CE3"/>
    <w:rsid w:val="00537084"/>
    <w:rsid w:val="005374A0"/>
    <w:rsid w:val="005409BF"/>
    <w:rsid w:val="00540A48"/>
    <w:rsid w:val="005415DB"/>
    <w:rsid w:val="005432BE"/>
    <w:rsid w:val="00544593"/>
    <w:rsid w:val="00544D4F"/>
    <w:rsid w:val="005500DD"/>
    <w:rsid w:val="0055072B"/>
    <w:rsid w:val="00550764"/>
    <w:rsid w:val="00553B52"/>
    <w:rsid w:val="005544B1"/>
    <w:rsid w:val="00556032"/>
    <w:rsid w:val="00556CED"/>
    <w:rsid w:val="00560DD8"/>
    <w:rsid w:val="00561995"/>
    <w:rsid w:val="00562F22"/>
    <w:rsid w:val="00563898"/>
    <w:rsid w:val="005720BB"/>
    <w:rsid w:val="00572E8F"/>
    <w:rsid w:val="00573514"/>
    <w:rsid w:val="00573CB7"/>
    <w:rsid w:val="00573FE6"/>
    <w:rsid w:val="00574934"/>
    <w:rsid w:val="00575361"/>
    <w:rsid w:val="00577971"/>
    <w:rsid w:val="0058168F"/>
    <w:rsid w:val="0058183A"/>
    <w:rsid w:val="00583780"/>
    <w:rsid w:val="005837B5"/>
    <w:rsid w:val="00590107"/>
    <w:rsid w:val="00590A96"/>
    <w:rsid w:val="00590B47"/>
    <w:rsid w:val="00592445"/>
    <w:rsid w:val="005946A3"/>
    <w:rsid w:val="005950D4"/>
    <w:rsid w:val="00595348"/>
    <w:rsid w:val="00595FEF"/>
    <w:rsid w:val="005962E1"/>
    <w:rsid w:val="005968E8"/>
    <w:rsid w:val="005974CA"/>
    <w:rsid w:val="005A3E30"/>
    <w:rsid w:val="005A47DC"/>
    <w:rsid w:val="005B256F"/>
    <w:rsid w:val="005B3292"/>
    <w:rsid w:val="005B422E"/>
    <w:rsid w:val="005B6A37"/>
    <w:rsid w:val="005C1799"/>
    <w:rsid w:val="005C1EA9"/>
    <w:rsid w:val="005C1F57"/>
    <w:rsid w:val="005C29FD"/>
    <w:rsid w:val="005C2B1C"/>
    <w:rsid w:val="005D0841"/>
    <w:rsid w:val="005D0CF8"/>
    <w:rsid w:val="005D2B5F"/>
    <w:rsid w:val="005D3079"/>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9DC"/>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7291"/>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3C62"/>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437B"/>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28DF"/>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6859"/>
    <w:rsid w:val="00707460"/>
    <w:rsid w:val="0070767F"/>
    <w:rsid w:val="00707CB8"/>
    <w:rsid w:val="00713211"/>
    <w:rsid w:val="00713475"/>
    <w:rsid w:val="007141FA"/>
    <w:rsid w:val="00714C37"/>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43FD"/>
    <w:rsid w:val="007557F9"/>
    <w:rsid w:val="007623D3"/>
    <w:rsid w:val="0076257C"/>
    <w:rsid w:val="00764836"/>
    <w:rsid w:val="00765119"/>
    <w:rsid w:val="007653FA"/>
    <w:rsid w:val="0076619D"/>
    <w:rsid w:val="007727B2"/>
    <w:rsid w:val="007729DE"/>
    <w:rsid w:val="0077300D"/>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500D"/>
    <w:rsid w:val="007A6226"/>
    <w:rsid w:val="007B02C0"/>
    <w:rsid w:val="007B161B"/>
    <w:rsid w:val="007B4103"/>
    <w:rsid w:val="007B6AFA"/>
    <w:rsid w:val="007B767A"/>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317C"/>
    <w:rsid w:val="008631ED"/>
    <w:rsid w:val="0086357D"/>
    <w:rsid w:val="00864D31"/>
    <w:rsid w:val="008662CA"/>
    <w:rsid w:val="0086713A"/>
    <w:rsid w:val="00870113"/>
    <w:rsid w:val="00872156"/>
    <w:rsid w:val="00873B7F"/>
    <w:rsid w:val="008767CE"/>
    <w:rsid w:val="00876B5B"/>
    <w:rsid w:val="00876BAB"/>
    <w:rsid w:val="00880C0E"/>
    <w:rsid w:val="00881B51"/>
    <w:rsid w:val="00881E70"/>
    <w:rsid w:val="00882137"/>
    <w:rsid w:val="00882965"/>
    <w:rsid w:val="008838EE"/>
    <w:rsid w:val="00885A86"/>
    <w:rsid w:val="00885B1D"/>
    <w:rsid w:val="008864C8"/>
    <w:rsid w:val="00886D17"/>
    <w:rsid w:val="00890D2F"/>
    <w:rsid w:val="00893B5A"/>
    <w:rsid w:val="00893CF2"/>
    <w:rsid w:val="008962C3"/>
    <w:rsid w:val="0089735F"/>
    <w:rsid w:val="00897A01"/>
    <w:rsid w:val="008A245B"/>
    <w:rsid w:val="008A2879"/>
    <w:rsid w:val="008A3CF9"/>
    <w:rsid w:val="008A41C7"/>
    <w:rsid w:val="008A5E2F"/>
    <w:rsid w:val="008A614A"/>
    <w:rsid w:val="008A6331"/>
    <w:rsid w:val="008A69CF"/>
    <w:rsid w:val="008A6F89"/>
    <w:rsid w:val="008B01AB"/>
    <w:rsid w:val="008B1636"/>
    <w:rsid w:val="008B233C"/>
    <w:rsid w:val="008B3E1B"/>
    <w:rsid w:val="008B4DBD"/>
    <w:rsid w:val="008B5599"/>
    <w:rsid w:val="008B6AAC"/>
    <w:rsid w:val="008B77A5"/>
    <w:rsid w:val="008B7F88"/>
    <w:rsid w:val="008C09D0"/>
    <w:rsid w:val="008C0E45"/>
    <w:rsid w:val="008C303D"/>
    <w:rsid w:val="008C36E9"/>
    <w:rsid w:val="008C3C12"/>
    <w:rsid w:val="008C3E07"/>
    <w:rsid w:val="008C61CA"/>
    <w:rsid w:val="008C6758"/>
    <w:rsid w:val="008D16A6"/>
    <w:rsid w:val="008D288E"/>
    <w:rsid w:val="008D4C9B"/>
    <w:rsid w:val="008D51F1"/>
    <w:rsid w:val="008D5712"/>
    <w:rsid w:val="008D5D71"/>
    <w:rsid w:val="008D7F7D"/>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511"/>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57A"/>
    <w:rsid w:val="009C4CF5"/>
    <w:rsid w:val="009C5D98"/>
    <w:rsid w:val="009C6376"/>
    <w:rsid w:val="009C63E8"/>
    <w:rsid w:val="009C64B8"/>
    <w:rsid w:val="009C7B74"/>
    <w:rsid w:val="009D0903"/>
    <w:rsid w:val="009D17E8"/>
    <w:rsid w:val="009D23A2"/>
    <w:rsid w:val="009D2CD8"/>
    <w:rsid w:val="009D71FC"/>
    <w:rsid w:val="009D7642"/>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1070A"/>
    <w:rsid w:val="00A1207C"/>
    <w:rsid w:val="00A2040B"/>
    <w:rsid w:val="00A2216C"/>
    <w:rsid w:val="00A25C64"/>
    <w:rsid w:val="00A272FF"/>
    <w:rsid w:val="00A30CAD"/>
    <w:rsid w:val="00A32ACD"/>
    <w:rsid w:val="00A33D27"/>
    <w:rsid w:val="00A34616"/>
    <w:rsid w:val="00A34782"/>
    <w:rsid w:val="00A34925"/>
    <w:rsid w:val="00A3537E"/>
    <w:rsid w:val="00A36413"/>
    <w:rsid w:val="00A3647A"/>
    <w:rsid w:val="00A364CB"/>
    <w:rsid w:val="00A4135F"/>
    <w:rsid w:val="00A41567"/>
    <w:rsid w:val="00A42FB8"/>
    <w:rsid w:val="00A43123"/>
    <w:rsid w:val="00A431B0"/>
    <w:rsid w:val="00A458B1"/>
    <w:rsid w:val="00A45DFF"/>
    <w:rsid w:val="00A475DD"/>
    <w:rsid w:val="00A507B2"/>
    <w:rsid w:val="00A514F5"/>
    <w:rsid w:val="00A54A4F"/>
    <w:rsid w:val="00A54B25"/>
    <w:rsid w:val="00A54FB5"/>
    <w:rsid w:val="00A54FFC"/>
    <w:rsid w:val="00A55164"/>
    <w:rsid w:val="00A56A12"/>
    <w:rsid w:val="00A56B55"/>
    <w:rsid w:val="00A57769"/>
    <w:rsid w:val="00A57776"/>
    <w:rsid w:val="00A57EDF"/>
    <w:rsid w:val="00A609A6"/>
    <w:rsid w:val="00A63792"/>
    <w:rsid w:val="00A640B2"/>
    <w:rsid w:val="00A649D0"/>
    <w:rsid w:val="00A66154"/>
    <w:rsid w:val="00A664EE"/>
    <w:rsid w:val="00A66ADB"/>
    <w:rsid w:val="00A67682"/>
    <w:rsid w:val="00A70DC1"/>
    <w:rsid w:val="00A71B9D"/>
    <w:rsid w:val="00A71C3B"/>
    <w:rsid w:val="00A727A2"/>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A7E58"/>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1EFC"/>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2640"/>
    <w:rsid w:val="00B0388E"/>
    <w:rsid w:val="00B04579"/>
    <w:rsid w:val="00B114EE"/>
    <w:rsid w:val="00B141BF"/>
    <w:rsid w:val="00B14786"/>
    <w:rsid w:val="00B155C4"/>
    <w:rsid w:val="00B157D4"/>
    <w:rsid w:val="00B15DD1"/>
    <w:rsid w:val="00B2013C"/>
    <w:rsid w:val="00B20805"/>
    <w:rsid w:val="00B21664"/>
    <w:rsid w:val="00B21857"/>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36EB"/>
    <w:rsid w:val="00B642AF"/>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4C60"/>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1A9E"/>
    <w:rsid w:val="00C14E60"/>
    <w:rsid w:val="00C153BA"/>
    <w:rsid w:val="00C176AE"/>
    <w:rsid w:val="00C17792"/>
    <w:rsid w:val="00C20AE3"/>
    <w:rsid w:val="00C2264D"/>
    <w:rsid w:val="00C228C5"/>
    <w:rsid w:val="00C22953"/>
    <w:rsid w:val="00C24392"/>
    <w:rsid w:val="00C244F5"/>
    <w:rsid w:val="00C2451D"/>
    <w:rsid w:val="00C265E4"/>
    <w:rsid w:val="00C26FD3"/>
    <w:rsid w:val="00C2740C"/>
    <w:rsid w:val="00C27E25"/>
    <w:rsid w:val="00C31773"/>
    <w:rsid w:val="00C31F94"/>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80F"/>
    <w:rsid w:val="00C56A2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2C6"/>
    <w:rsid w:val="00CA1920"/>
    <w:rsid w:val="00CA3353"/>
    <w:rsid w:val="00CA37F0"/>
    <w:rsid w:val="00CA7551"/>
    <w:rsid w:val="00CB0A79"/>
    <w:rsid w:val="00CB393F"/>
    <w:rsid w:val="00CB463E"/>
    <w:rsid w:val="00CB55D7"/>
    <w:rsid w:val="00CC1F07"/>
    <w:rsid w:val="00CC3C13"/>
    <w:rsid w:val="00CD1AF1"/>
    <w:rsid w:val="00CD2AE1"/>
    <w:rsid w:val="00CD2D33"/>
    <w:rsid w:val="00CD57A7"/>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3ED5"/>
    <w:rsid w:val="00D55B5D"/>
    <w:rsid w:val="00D56089"/>
    <w:rsid w:val="00D5611B"/>
    <w:rsid w:val="00D564D2"/>
    <w:rsid w:val="00D56595"/>
    <w:rsid w:val="00D568FA"/>
    <w:rsid w:val="00D57D45"/>
    <w:rsid w:val="00D619E7"/>
    <w:rsid w:val="00D61EE1"/>
    <w:rsid w:val="00D6410C"/>
    <w:rsid w:val="00D645E7"/>
    <w:rsid w:val="00D661A2"/>
    <w:rsid w:val="00D70AB5"/>
    <w:rsid w:val="00D71123"/>
    <w:rsid w:val="00D72CC7"/>
    <w:rsid w:val="00D737A7"/>
    <w:rsid w:val="00D75EDC"/>
    <w:rsid w:val="00D811F0"/>
    <w:rsid w:val="00D829BD"/>
    <w:rsid w:val="00D8438E"/>
    <w:rsid w:val="00D868C8"/>
    <w:rsid w:val="00D86AA0"/>
    <w:rsid w:val="00D909FA"/>
    <w:rsid w:val="00D91E5F"/>
    <w:rsid w:val="00D93A27"/>
    <w:rsid w:val="00D94D5D"/>
    <w:rsid w:val="00D969DA"/>
    <w:rsid w:val="00DA2B3C"/>
    <w:rsid w:val="00DB19AE"/>
    <w:rsid w:val="00DB3083"/>
    <w:rsid w:val="00DB5494"/>
    <w:rsid w:val="00DB7059"/>
    <w:rsid w:val="00DC185E"/>
    <w:rsid w:val="00DC2F58"/>
    <w:rsid w:val="00DC4EFC"/>
    <w:rsid w:val="00DD3BBA"/>
    <w:rsid w:val="00DD5EDE"/>
    <w:rsid w:val="00DE12E3"/>
    <w:rsid w:val="00DE28DB"/>
    <w:rsid w:val="00DE3E3C"/>
    <w:rsid w:val="00DE3EC4"/>
    <w:rsid w:val="00DE4210"/>
    <w:rsid w:val="00DE49EF"/>
    <w:rsid w:val="00DE6418"/>
    <w:rsid w:val="00DE717D"/>
    <w:rsid w:val="00DE7809"/>
    <w:rsid w:val="00DF1D5C"/>
    <w:rsid w:val="00DF2AA4"/>
    <w:rsid w:val="00DF3622"/>
    <w:rsid w:val="00DF515F"/>
    <w:rsid w:val="00DF69A6"/>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19A"/>
    <w:rsid w:val="00E44599"/>
    <w:rsid w:val="00E453ED"/>
    <w:rsid w:val="00E47A17"/>
    <w:rsid w:val="00E514DA"/>
    <w:rsid w:val="00E515B5"/>
    <w:rsid w:val="00E516A4"/>
    <w:rsid w:val="00E5250E"/>
    <w:rsid w:val="00E5335A"/>
    <w:rsid w:val="00E54BDC"/>
    <w:rsid w:val="00E552C9"/>
    <w:rsid w:val="00E55BC1"/>
    <w:rsid w:val="00E57067"/>
    <w:rsid w:val="00E57244"/>
    <w:rsid w:val="00E57553"/>
    <w:rsid w:val="00E60B3C"/>
    <w:rsid w:val="00E6408C"/>
    <w:rsid w:val="00E646AE"/>
    <w:rsid w:val="00E65640"/>
    <w:rsid w:val="00E667BF"/>
    <w:rsid w:val="00E66BFD"/>
    <w:rsid w:val="00E677FB"/>
    <w:rsid w:val="00E72C38"/>
    <w:rsid w:val="00E7307C"/>
    <w:rsid w:val="00E730A9"/>
    <w:rsid w:val="00E86142"/>
    <w:rsid w:val="00E8636B"/>
    <w:rsid w:val="00E901DD"/>
    <w:rsid w:val="00E91552"/>
    <w:rsid w:val="00E9183F"/>
    <w:rsid w:val="00E92183"/>
    <w:rsid w:val="00E94F72"/>
    <w:rsid w:val="00E9621E"/>
    <w:rsid w:val="00E9790E"/>
    <w:rsid w:val="00E97D90"/>
    <w:rsid w:val="00EA0310"/>
    <w:rsid w:val="00EA0A26"/>
    <w:rsid w:val="00EA4FDA"/>
    <w:rsid w:val="00EA7E49"/>
    <w:rsid w:val="00EB080A"/>
    <w:rsid w:val="00EB11B9"/>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4B12"/>
    <w:rsid w:val="00ED6763"/>
    <w:rsid w:val="00ED679F"/>
    <w:rsid w:val="00ED6944"/>
    <w:rsid w:val="00EE0961"/>
    <w:rsid w:val="00EE1B38"/>
    <w:rsid w:val="00EE1EAE"/>
    <w:rsid w:val="00EE3ECA"/>
    <w:rsid w:val="00EE5337"/>
    <w:rsid w:val="00EE7D02"/>
    <w:rsid w:val="00EF24CD"/>
    <w:rsid w:val="00EF3012"/>
    <w:rsid w:val="00EF41BD"/>
    <w:rsid w:val="00EF49AC"/>
    <w:rsid w:val="00EF4C44"/>
    <w:rsid w:val="00EF6660"/>
    <w:rsid w:val="00EF73B8"/>
    <w:rsid w:val="00EF7B92"/>
    <w:rsid w:val="00F025E0"/>
    <w:rsid w:val="00F032F3"/>
    <w:rsid w:val="00F0393D"/>
    <w:rsid w:val="00F101A0"/>
    <w:rsid w:val="00F11029"/>
    <w:rsid w:val="00F11537"/>
    <w:rsid w:val="00F1245E"/>
    <w:rsid w:val="00F13460"/>
    <w:rsid w:val="00F138E0"/>
    <w:rsid w:val="00F13E3A"/>
    <w:rsid w:val="00F148CE"/>
    <w:rsid w:val="00F14DEC"/>
    <w:rsid w:val="00F15F3B"/>
    <w:rsid w:val="00F16BF2"/>
    <w:rsid w:val="00F17E93"/>
    <w:rsid w:val="00F20D1E"/>
    <w:rsid w:val="00F224AB"/>
    <w:rsid w:val="00F22F8E"/>
    <w:rsid w:val="00F239BA"/>
    <w:rsid w:val="00F268A9"/>
    <w:rsid w:val="00F2707E"/>
    <w:rsid w:val="00F33874"/>
    <w:rsid w:val="00F35117"/>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01AB"/>
    <w:rsid w:val="00F74247"/>
    <w:rsid w:val="00F7514F"/>
    <w:rsid w:val="00F77E4A"/>
    <w:rsid w:val="00F852C9"/>
    <w:rsid w:val="00F8540F"/>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5A72"/>
    <w:rsid w:val="00FA63CB"/>
    <w:rsid w:val="00FA70F2"/>
    <w:rsid w:val="00FB2D9F"/>
    <w:rsid w:val="00FB5542"/>
    <w:rsid w:val="00FB60D0"/>
    <w:rsid w:val="00FB6719"/>
    <w:rsid w:val="00FB7654"/>
    <w:rsid w:val="00FB7EA4"/>
    <w:rsid w:val="00FC1088"/>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5223E"/>
    <w:rsid w:val="000B26FB"/>
    <w:rsid w:val="000C35F3"/>
    <w:rsid w:val="00150C30"/>
    <w:rsid w:val="0019725F"/>
    <w:rsid w:val="002C36EC"/>
    <w:rsid w:val="003135D3"/>
    <w:rsid w:val="00317549"/>
    <w:rsid w:val="004315D5"/>
    <w:rsid w:val="00437465"/>
    <w:rsid w:val="00557152"/>
    <w:rsid w:val="0063099C"/>
    <w:rsid w:val="00676A98"/>
    <w:rsid w:val="006964B8"/>
    <w:rsid w:val="00700486"/>
    <w:rsid w:val="00744AA0"/>
    <w:rsid w:val="00764744"/>
    <w:rsid w:val="00885A86"/>
    <w:rsid w:val="00967F09"/>
    <w:rsid w:val="009D0903"/>
    <w:rsid w:val="00A1070A"/>
    <w:rsid w:val="00AC77F6"/>
    <w:rsid w:val="00AF65CE"/>
    <w:rsid w:val="00C14E60"/>
    <w:rsid w:val="00DF2AA4"/>
    <w:rsid w:val="00E96D7C"/>
    <w:rsid w:val="00EE5337"/>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6474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5F7A1F97-0112-4C53-B226-67AB99329018}"/>
</file>

<file path=docProps/app.xml><?xml version="1.0" encoding="utf-8"?>
<Properties xmlns="http://schemas.openxmlformats.org/officeDocument/2006/extended-properties" xmlns:vt="http://schemas.openxmlformats.org/officeDocument/2006/docPropsVTypes">
  <Template>REF-LEX - Lettre de mission - Modèle</Template>
  <TotalTime>606</TotalTime>
  <Pages>15</Pages>
  <Words>4585</Words>
  <Characters>25223</Characters>
  <Application>Microsoft Office Word</Application>
  <DocSecurity>0</DocSecurity>
  <Lines>210</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331</cp:revision>
  <cp:lastPrinted>2019-11-16T07:44:00Z</cp:lastPrinted>
  <dcterms:created xsi:type="dcterms:W3CDTF">2024-01-23T15:23:00Z</dcterms:created>
  <dcterms:modified xsi:type="dcterms:W3CDTF">2026-02-11T12:06:00Z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4180800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