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showingPlcHdr/>
        <w15:color w:val="FF0000"/>
      </w:sdtPr>
      <w:sdtContent>
        <w:p w14:paraId="521A5ED5" w14:textId="765DACC1" w:rsidR="00E646AE" w:rsidRDefault="00E646AE" w:rsidP="00E646AE">
          <w:pPr>
            <w:pStyle w:val="Texte"/>
            <w:ind w:left="4254"/>
            <w:rPr>
              <w:sz w:val="24"/>
            </w:rPr>
          </w:pPr>
          <w:r w:rsidRPr="000C56B0">
            <w:rPr>
              <w:rStyle w:val="Textedelespacerserv"/>
            </w:rPr>
            <w:t>Cliquez ou appuyez ici pour entrer du texte.</w:t>
          </w:r>
        </w:p>
      </w:sdtContent>
    </w:sdt>
    <w:sdt>
      <w:sdtPr>
        <w:rPr>
          <w:sz w:val="24"/>
        </w:rPr>
        <w:alias w:val="Adresse de l'entreprise individuelle"/>
        <w:tag w:val="Adresse de l'entreprise individuelle"/>
        <w:id w:val="1353760349"/>
        <w:placeholder>
          <w:docPart w:val="DefaultPlaceholder_-1854013440"/>
        </w:placeholder>
        <w:showingPlcHdr/>
        <w15:color w:val="FF0000"/>
      </w:sdtPr>
      <w:sdtContent>
        <w:p w14:paraId="04046616" w14:textId="312A848F" w:rsidR="00E646AE" w:rsidRDefault="00E646AE" w:rsidP="00E646AE">
          <w:pPr>
            <w:pStyle w:val="Texte"/>
            <w:ind w:left="4254"/>
            <w:rPr>
              <w:sz w:val="24"/>
            </w:rPr>
          </w:pPr>
          <w:r w:rsidRPr="000C56B0">
            <w:rPr>
              <w:rStyle w:val="Textedelespacerserv"/>
            </w:rPr>
            <w:t>Cliquez ou appuyez ici pour entrer du texte.</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34378AF2" w:rsidR="00CD1AF1" w:rsidRPr="00F94D6F" w:rsidRDefault="00A04F63" w:rsidP="00223C7F">
      <w:pPr>
        <w:pStyle w:val="Texte"/>
        <w:ind w:left="4254"/>
        <w:rPr>
          <w:color w:val="auto"/>
        </w:rPr>
      </w:pPr>
      <w:r w:rsidRPr="00A04F63">
        <w:rPr>
          <w:color w:val="auto"/>
        </w:rPr>
        <w:t>À</w:t>
      </w:r>
      <w:r w:rsidR="00000290">
        <w:rPr>
          <w:color w:val="auto"/>
        </w:rPr>
        <w:t xml:space="preserve"> </w:t>
      </w:r>
      <w:sdt>
        <w:sdtPr>
          <w:rPr>
            <w:color w:val="auto"/>
          </w:rPr>
          <w:alias w:val="Ville de signature"/>
          <w:tag w:val="Ville de signature"/>
          <w:id w:val="1141927009"/>
          <w:placeholder>
            <w:docPart w:val="DefaultPlaceholder_-1854013440"/>
          </w:placeholder>
          <w:showingPlcHdr/>
          <w15:color w:val="FF0000"/>
          <w:text/>
        </w:sdtPr>
        <w:sdtContent>
          <w:r w:rsidR="0000029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F16A94">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6C5D6036"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r w:rsidR="006978FA">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145C63D6" w:rsidR="00CD1AF1" w:rsidRPr="00F94D6F" w:rsidRDefault="00000000" w:rsidP="00953D8E">
      <w:pPr>
        <w:pStyle w:val="Texte"/>
        <w:rPr>
          <w:color w:val="auto"/>
        </w:rPr>
      </w:pPr>
      <w:sdt>
        <w:sdtPr>
          <w:rPr>
            <w:color w:val="auto"/>
          </w:rPr>
          <w:alias w:val="Madame ou Monsieur"/>
          <w:tag w:val="Madame ou Monsieur"/>
          <w:id w:val="-601111248"/>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E42C9F" w:rsidRPr="000C56B0">
            <w:rPr>
              <w:rStyle w:val="Textedelespacerserv"/>
            </w:rPr>
            <w:t>Choisissez un élément.</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7AFF8EE9"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A32ACD">
        <w:rPr>
          <w:rFonts w:cs="Arial"/>
          <w:color w:val="auto"/>
        </w:rPr>
        <w:t xml:space="preserve"> Chef d’entreprise</w:t>
      </w:r>
      <w:r w:rsidRPr="005E3F5E">
        <w:rPr>
          <w:color w:val="auto"/>
        </w:rPr>
        <w:t>.</w:t>
      </w:r>
      <w:r w:rsidR="005E3F5E">
        <w:rPr>
          <w:color w:val="auto"/>
        </w:rPr>
        <w:t xml:space="preserve"> </w:t>
      </w:r>
    </w:p>
    <w:p w14:paraId="1DDA8C5F" w14:textId="77777777" w:rsidR="00EC60C9" w:rsidRDefault="00EC60C9" w:rsidP="00EC60C9">
      <w:pPr>
        <w:pStyle w:val="Texte"/>
        <w:rPr>
          <w:color w:val="auto"/>
        </w:rPr>
      </w:pPr>
    </w:p>
    <w:p w14:paraId="3DE6DC5F" w14:textId="02F3168F"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w:t>
      </w:r>
      <w:r w:rsidR="00602911">
        <w:rPr>
          <w:color w:val="auto"/>
        </w:rPr>
        <w:t xml:space="preserve"> </w:t>
      </w:r>
      <w:r w:rsidRPr="00C1072A">
        <w:rPr>
          <w:color w:val="auto"/>
        </w:rPr>
        <w:t>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95299450"/>
          <w:placeholder>
            <w:docPart w:val="DefaultPlaceholder_-1854013440"/>
          </w:placeholder>
          <w:showingPlcHdr/>
          <w15:color w:val="FF0000"/>
        </w:sdtPr>
        <w:sdtContent>
          <w:r w:rsidR="00B81EDE" w:rsidRPr="000C56B0">
            <w:rPr>
              <w:rStyle w:val="Textedelespacerserv"/>
            </w:rPr>
            <w:t>Cliquez ou appuyez ici pour entrer du texte.</w:t>
          </w:r>
        </w:sdtContent>
      </w:sdt>
      <w:r w:rsidR="008631ED">
        <w:rPr>
          <w:color w:val="auto"/>
        </w:rPr>
        <w:t xml:space="preserve"> au </w:t>
      </w:r>
      <w:sdt>
        <w:sdtPr>
          <w:rPr>
            <w:color w:val="auto"/>
          </w:rPr>
          <w:alias w:val="Jour et mois de clôture (sans l'année)"/>
          <w:tag w:val="Jour et mois de clôture (sans l'année)"/>
          <w:id w:val="942729381"/>
          <w:placeholder>
            <w:docPart w:val="DefaultPlaceholder_-1854013440"/>
          </w:placeholder>
          <w:showingPlcHdr/>
          <w15:color w:val="FF0000"/>
        </w:sdtPr>
        <w:sdtContent>
          <w:r w:rsidR="000906B9" w:rsidRPr="000C56B0">
            <w:rPr>
              <w:rStyle w:val="Textedelespacerserv"/>
            </w:rPr>
            <w:t>Cliquez ou appuyez ici pour entrer du texte.</w:t>
          </w:r>
        </w:sdtContent>
      </w:sdt>
      <w:r w:rsidR="00AC50FA">
        <w:rPr>
          <w:color w:val="auto"/>
        </w:rPr>
        <w:t xml:space="preserve"> de chaque année. </w:t>
      </w:r>
    </w:p>
    <w:p w14:paraId="36D4692E" w14:textId="77777777" w:rsidR="00AC50FA" w:rsidRDefault="00AC50FA" w:rsidP="00EC60C9">
      <w:pPr>
        <w:pStyle w:val="Texte"/>
        <w:rPr>
          <w:color w:val="auto"/>
        </w:rPr>
      </w:pPr>
    </w:p>
    <w:p w14:paraId="64051899" w14:textId="4F812070" w:rsidR="00C1072A" w:rsidRDefault="000900E1" w:rsidP="00EC60C9">
      <w:pPr>
        <w:pStyle w:val="Texte"/>
        <w:rPr>
          <w:color w:val="auto"/>
        </w:rPr>
      </w:pPr>
      <w:r w:rsidRPr="000900E1">
        <w:rPr>
          <w:color w:val="auto"/>
        </w:rPr>
        <w:t>Vous employez</w:t>
      </w:r>
      <w:r w:rsidR="00072050">
        <w:rPr>
          <w:color w:val="auto"/>
        </w:rPr>
        <w:t xml:space="preserve"> </w:t>
      </w:r>
      <w:sdt>
        <w:sdtPr>
          <w:rPr>
            <w:color w:val="auto"/>
          </w:rPr>
          <w:alias w:val="Nombre de salarié"/>
          <w:tag w:val="Nombre de salarié"/>
          <w:id w:val="-1677725102"/>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072050"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BA2FC6">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0AEB5EFA" w14:textId="77777777" w:rsidR="00A32E4B" w:rsidRDefault="00A32E4B" w:rsidP="00A32E4B">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02A74489" w14:textId="77777777" w:rsidR="00A32E4B" w:rsidRPr="005C2C42" w:rsidRDefault="00A32E4B" w:rsidP="00A32E4B">
      <w:pPr>
        <w:pStyle w:val="Texte"/>
        <w:rPr>
          <w:iCs/>
          <w:color w:val="auto"/>
        </w:rPr>
      </w:pPr>
      <w:r>
        <w:rPr>
          <w:iCs/>
          <w:color w:val="auto"/>
        </w:rPr>
        <w:t xml:space="preserve">Cette </w:t>
      </w:r>
      <w:r w:rsidRPr="005C2C42">
        <w:rPr>
          <w:iCs/>
          <w:color w:val="auto"/>
        </w:rPr>
        <w:t>mission se définit comme suit :</w:t>
      </w:r>
    </w:p>
    <w:p w14:paraId="65FCF995" w14:textId="77777777" w:rsidR="00A32E4B" w:rsidRPr="000748E1" w:rsidRDefault="00A32E4B" w:rsidP="00A32E4B">
      <w:pPr>
        <w:pStyle w:val="Puces"/>
      </w:pPr>
      <w:r w:rsidRPr="000748E1">
        <w:t>Prise de connaissance du « réglementaire de paie » au démarrage de la mission</w:t>
      </w:r>
      <w:r>
        <w:t> ;</w:t>
      </w:r>
    </w:p>
    <w:p w14:paraId="34FFC3B7" w14:textId="77777777" w:rsidR="00A32E4B" w:rsidRDefault="00A32E4B" w:rsidP="00A32E4B">
      <w:pPr>
        <w:pStyle w:val="Puces"/>
      </w:pPr>
      <w:r w:rsidRPr="000748E1">
        <w:t>Établissement de la paie et des déclarations liées.</w:t>
      </w:r>
    </w:p>
    <w:p w14:paraId="19E896BC" w14:textId="4638F3E9" w:rsidR="00A32E4B" w:rsidRPr="00A32E4B" w:rsidRDefault="00A32E4B" w:rsidP="00A32E4B">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39B6EC3A" w:rsidR="00A32E4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r w:rsidR="00A32E4B">
        <w:rPr>
          <w:color w:val="auto"/>
        </w:rPr>
        <w:br w:type="page"/>
      </w:r>
    </w:p>
    <w:p w14:paraId="20949AEB" w14:textId="635C777B" w:rsidR="00CD1AF1" w:rsidRPr="0035146B" w:rsidRDefault="00CD1AF1" w:rsidP="000A19CC">
      <w:pPr>
        <w:pStyle w:val="Plan-Niveau2"/>
      </w:pPr>
      <w:bookmarkStart w:id="2" w:name="_Toc124775607"/>
      <w:r w:rsidRPr="0035146B">
        <w:lastRenderedPageBreak/>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706A700B" w14:textId="15D00504" w:rsidR="005409BF"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p>
    <w:p w14:paraId="6E0FB0C9" w14:textId="77777777" w:rsidR="00254017" w:rsidRPr="00747107" w:rsidRDefault="00254017" w:rsidP="0025401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6AFE003C" w14:textId="77777777" w:rsidR="00254017" w:rsidRDefault="00254017" w:rsidP="00254017">
      <w:pPr>
        <w:pStyle w:val="Texte"/>
        <w:rPr>
          <w:color w:val="auto"/>
        </w:rPr>
      </w:pPr>
      <w:r w:rsidRPr="00747107">
        <w:rPr>
          <w:color w:val="auto"/>
        </w:rPr>
        <w:t>Notre mission n’a pas pour objectif de déceler des erreurs, actes illégaux ou autres irrégularités pouvant ou ayant eu lieu dans votre entité.</w:t>
      </w:r>
    </w:p>
    <w:p w14:paraId="2023F2DE" w14:textId="0F835460" w:rsidR="00254017" w:rsidRDefault="00254017" w:rsidP="0025401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sdt>
      <w:sdtPr>
        <w:rPr>
          <w:color w:val="auto"/>
        </w:rPr>
        <w:alias w:val="Assujettissement à la TVA ?"/>
        <w:tag w:val="Assujettissement à la TVA ?"/>
        <w:id w:val="-15029193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0FE80676" w14:textId="13D06951" w:rsidR="005118F1" w:rsidRDefault="005118F1" w:rsidP="00254017">
          <w:pPr>
            <w:pStyle w:val="Texte"/>
            <w:rPr>
              <w:color w:val="auto"/>
            </w:rPr>
          </w:pPr>
          <w:r w:rsidRPr="000C56B0">
            <w:rPr>
              <w:rStyle w:val="Textedelespacerserv"/>
            </w:rPr>
            <w:t>Choisissez un élément.</w:t>
          </w:r>
        </w:p>
      </w:sdtContent>
    </w:sdt>
    <w:p w14:paraId="5AAD7E77" w14:textId="77777777" w:rsidR="00A32E4B" w:rsidRDefault="00A32E4B"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126C8D9B" w14:textId="77777777" w:rsidR="007B532F" w:rsidRPr="00253C80" w:rsidRDefault="007B532F" w:rsidP="007B532F">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69812B81" w14:textId="77777777" w:rsidR="007B532F" w:rsidRPr="00253C80" w:rsidRDefault="007B532F" w:rsidP="007B532F">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1B6ED68C" w14:textId="63AD887C" w:rsidR="005118F1" w:rsidRDefault="007B532F" w:rsidP="007B532F">
      <w:pPr>
        <w:pStyle w:val="Texte"/>
        <w:rPr>
          <w:color w:val="auto"/>
        </w:rPr>
      </w:pPr>
      <w:r w:rsidRPr="00253C80">
        <w:rPr>
          <w:color w:val="auto"/>
        </w:rPr>
        <w:t>Ils ne se confondent pas non plus avec la mission de gestion des ressources humaines de votre entité.</w:t>
      </w:r>
      <w:r w:rsidR="005118F1">
        <w:rPr>
          <w:color w:val="auto"/>
        </w:rPr>
        <w:br w:type="page"/>
      </w:r>
    </w:p>
    <w:p w14:paraId="34574130" w14:textId="4AE7735C" w:rsidR="00EE2332" w:rsidRDefault="007B532F" w:rsidP="005409BF">
      <w:pPr>
        <w:pStyle w:val="Texte"/>
        <w:rPr>
          <w:color w:val="auto"/>
        </w:rPr>
      </w:pPr>
      <w:r w:rsidRPr="00253C80">
        <w:rPr>
          <w:color w:val="auto"/>
        </w:rPr>
        <w:lastRenderedPageBreak/>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39FDD5BB"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6406B976" w14:textId="77777777" w:rsidR="00EE2332" w:rsidRDefault="00EE2332" w:rsidP="00F428D8">
      <w:pPr>
        <w:pStyle w:val="Texte"/>
        <w:rPr>
          <w:color w:val="auto"/>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077635F6" w:rsidR="00EE2332" w:rsidRDefault="00F17E93" w:rsidP="00FD204B">
      <w:pPr>
        <w:pStyle w:val="Texte"/>
        <w:rPr>
          <w:color w:val="auto"/>
        </w:rPr>
      </w:pPr>
      <w:r w:rsidRPr="00F17E93">
        <w:rPr>
          <w:color w:val="auto"/>
        </w:rPr>
        <w:t>Les parties, après en avoir discuté, sont convenues de n’apporter aucune dérogation aux conditions générales.</w:t>
      </w:r>
      <w:r w:rsidR="00EE2332">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702F18DB" w:rsidR="00393AD9" w:rsidRDefault="00BE42BC" w:rsidP="00156A10">
      <w:pPr>
        <w:pStyle w:val="Texte"/>
        <w:rPr>
          <w:color w:val="auto"/>
        </w:rPr>
      </w:pPr>
      <w:r w:rsidRPr="00BE42BC">
        <w:rPr>
          <w:color w:val="auto"/>
        </w:rPr>
        <w:t xml:space="preserve">Le cabinet </w:t>
      </w:r>
      <w:r w:rsidR="0092769F">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3F6A6179" w:rsidR="0055072B"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0A1097D" w:rsidR="00EE2332" w:rsidRDefault="00665EB5" w:rsidP="00665EB5">
      <w:pPr>
        <w:pStyle w:val="Puces"/>
      </w:pPr>
      <w:r>
        <w:t>Mettre en œuvre les mesures de sécurité adéquates pour assurer la protection des données personnelles qui lui sont transmises ;</w:t>
      </w:r>
      <w:r w:rsidR="00EE2332">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00720504"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2C920D78" w:rsidR="002B3199"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B3199">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353D9B21"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DB0A54">
        <w:rPr>
          <w:color w:val="auto"/>
        </w:rPr>
        <w:t>.</w:t>
      </w:r>
    </w:p>
    <w:p w14:paraId="000C45CA" w14:textId="77777777" w:rsidR="00DB0A54" w:rsidRPr="006C2073" w:rsidRDefault="00DB0A54" w:rsidP="006C2073">
      <w:pPr>
        <w:pStyle w:val="Texte"/>
        <w:rPr>
          <w:color w:val="auto"/>
        </w:rPr>
      </w:pPr>
    </w:p>
    <w:p w14:paraId="4F526A30" w14:textId="75A38F88" w:rsidR="00353D46" w:rsidRPr="00DB0A54" w:rsidRDefault="000F126B" w:rsidP="00DB0A54">
      <w:pPr>
        <w:pStyle w:val="Texte"/>
        <w:rPr>
          <w:color w:val="auto"/>
        </w:rPr>
      </w:pPr>
      <w:r>
        <w:rPr>
          <w:i/>
          <w:iCs/>
          <w:color w:val="auto"/>
          <w:u w:val="single"/>
        </w:rPr>
        <w:t>Missions</w:t>
      </w:r>
      <w:r w:rsidR="00DB0A54">
        <w:rPr>
          <w:i/>
          <w:iCs/>
          <w:color w:val="auto"/>
          <w:u w:val="single"/>
        </w:rPr>
        <w:t xml:space="preserve"> comptables</w:t>
      </w:r>
      <w:r w:rsidR="00F16A94">
        <w:rPr>
          <w:i/>
          <w:iCs/>
          <w:color w:val="auto"/>
          <w:u w:val="single"/>
        </w:rPr>
        <w:t xml:space="preserve"> et sociales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7D14DC" w:rsidRPr="007133D4" w14:paraId="1DE836C3" w14:textId="4C92F911" w:rsidTr="002A7880">
        <w:tc>
          <w:tcPr>
            <w:tcW w:w="3222" w:type="pct"/>
            <w:tcBorders>
              <w:top w:val="nil"/>
              <w:left w:val="nil"/>
              <w:bottom w:val="nil"/>
              <w:right w:val="nil"/>
            </w:tcBorders>
            <w:shd w:val="clear" w:color="FFFFFF" w:fill="FFFFFF"/>
            <w:vAlign w:val="center"/>
          </w:tcPr>
          <w:p w14:paraId="6212EE4C" w14:textId="5A1101E5" w:rsidR="007D14DC" w:rsidRPr="008962C3" w:rsidRDefault="007D14DC"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 la déclaration fiscale</w:t>
            </w:r>
          </w:p>
        </w:tc>
        <w:sdt>
          <w:sdtPr>
            <w:rPr>
              <w:rFonts w:ascii="Arial" w:hAnsi="Arial" w:cs="Arial"/>
              <w:b w:val="0"/>
              <w:bCs w:val="0"/>
              <w:color w:val="auto"/>
            </w:rPr>
            <w:alias w:val="Montant mensuel HT"/>
            <w:tag w:val="Montant mensuel HT"/>
            <w:id w:val="1806495877"/>
            <w:placeholder>
              <w:docPart w:val="1D0489FD8C804AD3B4CEEF99DC052E32"/>
            </w:placeholder>
            <w:showingPlcHdr/>
            <w15:color w:val="FF0000"/>
          </w:sdtPr>
          <w:sdtContent>
            <w:tc>
              <w:tcPr>
                <w:tcW w:w="889" w:type="pct"/>
                <w:vMerge w:val="restart"/>
                <w:tcBorders>
                  <w:top w:val="nil"/>
                  <w:left w:val="nil"/>
                  <w:right w:val="nil"/>
                </w:tcBorders>
                <w:shd w:val="clear" w:color="FFFFFF" w:fill="FFFFFF"/>
                <w:vAlign w:val="center"/>
              </w:tcPr>
              <w:p w14:paraId="0B4CD731" w14:textId="4BF36A57" w:rsidR="007D14DC" w:rsidRPr="000F48EA" w:rsidRDefault="007D14DC"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311307409"/>
            <w:placeholder>
              <w:docPart w:val="D4AA2207A911473F856DAF06F07EA157"/>
            </w:placeholder>
            <w:showingPlcHdr/>
            <w15:color w:val="FF0000"/>
          </w:sdtPr>
          <w:sdtContent>
            <w:tc>
              <w:tcPr>
                <w:tcW w:w="889" w:type="pct"/>
                <w:vMerge w:val="restart"/>
                <w:tcBorders>
                  <w:top w:val="nil"/>
                  <w:left w:val="nil"/>
                  <w:right w:val="nil"/>
                </w:tcBorders>
                <w:shd w:val="clear" w:color="FFFFFF" w:fill="FFFFFF"/>
                <w:vAlign w:val="center"/>
              </w:tcPr>
              <w:p w14:paraId="3D69DB04" w14:textId="08627E0C" w:rsidR="007D14DC" w:rsidRPr="000F48EA" w:rsidRDefault="007D14DC"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7D14DC" w:rsidRPr="007133D4" w14:paraId="221959B4" w14:textId="77777777" w:rsidTr="002A7880">
        <w:tc>
          <w:tcPr>
            <w:tcW w:w="3222" w:type="pct"/>
            <w:tcBorders>
              <w:top w:val="nil"/>
              <w:left w:val="nil"/>
              <w:bottom w:val="nil"/>
              <w:right w:val="nil"/>
            </w:tcBorders>
            <w:shd w:val="clear" w:color="FFFFFF" w:fill="FFFFFF"/>
            <w:vAlign w:val="center"/>
          </w:tcPr>
          <w:p w14:paraId="6E343FBA" w14:textId="47E33E49" w:rsidR="007D14DC" w:rsidRDefault="007D14DC"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657DB6C8" w14:textId="77777777" w:rsidR="007D14DC" w:rsidRDefault="007D14DC"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22DA0C5F" w14:textId="77777777" w:rsidR="007D14DC" w:rsidRDefault="007D14DC"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74957908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50230F07"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6904295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0F4E7CC8"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36854" w:rsidRDefault="00D47B14" w:rsidP="00353D46">
      <w:pPr>
        <w:jc w:val="both"/>
        <w:rPr>
          <w:rFonts w:ascii="Arial" w:hAnsi="Arial" w:cstheme="minorHAnsi"/>
          <w:b/>
          <w:bCs/>
          <w:kern w:val="0"/>
          <w:sz w:val="22"/>
          <w:szCs w:val="24"/>
        </w:rPr>
      </w:pPr>
      <w:r w:rsidRPr="00B36854">
        <w:rPr>
          <w:rFonts w:ascii="Arial" w:hAnsi="Arial" w:cstheme="minorHAnsi"/>
          <w:b/>
          <w:bCs/>
          <w:kern w:val="0"/>
          <w:sz w:val="22"/>
          <w:szCs w:val="24"/>
          <w:u w:val="single"/>
        </w:rPr>
        <w:t>A ce montant se r</w:t>
      </w:r>
      <w:r w:rsidR="001836FF" w:rsidRPr="00B36854">
        <w:rPr>
          <w:rFonts w:ascii="Arial" w:hAnsi="Arial" w:cstheme="minorHAnsi"/>
          <w:b/>
          <w:bCs/>
          <w:kern w:val="0"/>
          <w:sz w:val="22"/>
          <w:szCs w:val="24"/>
          <w:u w:val="single"/>
        </w:rPr>
        <w:t>ajoute</w:t>
      </w:r>
      <w:r w:rsidRPr="00B36854">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B36854">
        <w:rPr>
          <w:b/>
          <w:bCs/>
        </w:rPr>
        <w:t>5 € HT par mois</w:t>
      </w:r>
      <w:r w:rsidR="00462A66">
        <w:t> ;</w:t>
      </w:r>
    </w:p>
    <w:p w14:paraId="7BABADA1" w14:textId="0D789D1E" w:rsidR="00F86DC3" w:rsidRDefault="00F86DC3" w:rsidP="00F86DC3">
      <w:pPr>
        <w:pStyle w:val="Puces"/>
      </w:pPr>
      <w:r>
        <w:t xml:space="preserve">Les frais de traitement informatique qui seront facturés pour un montant de </w:t>
      </w:r>
      <w:r>
        <w:rPr>
          <w:b/>
          <w:bCs/>
        </w:rPr>
        <w:t>5 € HT par mois</w:t>
      </w:r>
      <w:r>
        <w:t> ;</w:t>
      </w:r>
    </w:p>
    <w:p w14:paraId="0D2E635E" w14:textId="6D9C4384" w:rsidR="008E4E5E" w:rsidRDefault="008E4E5E" w:rsidP="008E4E5E">
      <w:pPr>
        <w:pStyle w:val="Puces"/>
      </w:pPr>
      <w:r>
        <w:t xml:space="preserve">Les frais de plateforme digitale qui seront facturés pour un montant de </w:t>
      </w:r>
      <w:r w:rsidRPr="004E21CB">
        <w:rPr>
          <w:b/>
          <w:bCs/>
        </w:rPr>
        <w:t>15 € HT par mois (dès que l’accès sera effectif)</w:t>
      </w:r>
      <w:r w:rsidR="007D14DC">
        <w:t>.</w:t>
      </w:r>
    </w:p>
    <w:p w14:paraId="01B965CC" w14:textId="77777777" w:rsidR="007D14DC" w:rsidRDefault="007D14DC" w:rsidP="009B11D4">
      <w:pPr>
        <w:pStyle w:val="Texte"/>
        <w:rPr>
          <w:color w:val="auto"/>
        </w:rPr>
      </w:pPr>
    </w:p>
    <w:p w14:paraId="2EC9D365" w14:textId="557EEF91" w:rsidR="00A059E7"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A059E7">
        <w:rPr>
          <w:color w:val="auto"/>
        </w:rPr>
        <w:br w:type="page"/>
      </w:r>
    </w:p>
    <w:p w14:paraId="5A34A0C6" w14:textId="2BB053D6" w:rsidR="00DB0A54" w:rsidRDefault="000F126B" w:rsidP="00DB0A54">
      <w:pPr>
        <w:pStyle w:val="Texte"/>
        <w:rPr>
          <w:color w:val="auto"/>
        </w:rPr>
      </w:pPr>
      <w:r>
        <w:rPr>
          <w:i/>
          <w:iCs/>
          <w:color w:val="auto"/>
          <w:u w:val="single"/>
        </w:rPr>
        <w:lastRenderedPageBreak/>
        <w:t>Missions</w:t>
      </w:r>
      <w:r w:rsidR="00DB0A54">
        <w:rPr>
          <w:i/>
          <w:iCs/>
          <w:color w:val="auto"/>
          <w:u w:val="single"/>
        </w:rPr>
        <w:t xml:space="preserve"> sociales</w:t>
      </w:r>
      <w:r w:rsidR="004D5832">
        <w:rPr>
          <w:i/>
          <w:iCs/>
          <w:color w:val="auto"/>
          <w:u w:val="single"/>
        </w:rPr>
        <w:t xml:space="preserve"> exceptionnelles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DB0A54" w14:paraId="336A3C15" w14:textId="77777777" w:rsidTr="009203A5">
        <w:tc>
          <w:tcPr>
            <w:tcW w:w="3222" w:type="pct"/>
            <w:tcBorders>
              <w:top w:val="nil"/>
              <w:left w:val="nil"/>
              <w:bottom w:val="nil"/>
              <w:right w:val="nil"/>
            </w:tcBorders>
            <w:shd w:val="clear" w:color="6C6C6C" w:fill="6C6C6C"/>
            <w:vAlign w:val="center"/>
          </w:tcPr>
          <w:p w14:paraId="3008C1B8" w14:textId="77777777" w:rsidR="00DB0A54" w:rsidRPr="008962C3" w:rsidRDefault="00DB0A54" w:rsidP="009203A5">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FC7800" w14:textId="77777777" w:rsidR="00DB0A54" w:rsidRPr="008962C3" w:rsidRDefault="00DB0A54" w:rsidP="009203A5">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22946EC5" w14:textId="77777777" w:rsidR="00DB0A54" w:rsidRPr="008962C3" w:rsidRDefault="00DB0A54" w:rsidP="009203A5">
            <w:pPr>
              <w:pStyle w:val="Titre3"/>
              <w:spacing w:line="336" w:lineRule="auto"/>
              <w:jc w:val="center"/>
              <w:rPr>
                <w:rFonts w:ascii="Arial" w:hAnsi="Arial" w:cs="Arial"/>
                <w:b w:val="0"/>
                <w:bCs w:val="0"/>
                <w:color w:val="FFFFFF"/>
              </w:rPr>
            </w:pPr>
          </w:p>
        </w:tc>
      </w:tr>
      <w:tr w:rsidR="00DB0A54" w:rsidRPr="007133D4" w14:paraId="0EA0D162" w14:textId="77777777" w:rsidTr="009203A5">
        <w:tc>
          <w:tcPr>
            <w:tcW w:w="3222" w:type="pct"/>
            <w:tcBorders>
              <w:top w:val="nil"/>
              <w:left w:val="nil"/>
              <w:bottom w:val="nil"/>
              <w:right w:val="nil"/>
            </w:tcBorders>
            <w:shd w:val="clear" w:color="FFFFFF" w:fill="FFFFFF"/>
            <w:vAlign w:val="center"/>
          </w:tcPr>
          <w:p w14:paraId="5DED3DD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716A76F6"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1C62A000"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95F7CF8" w14:textId="77777777" w:rsidTr="009203A5">
        <w:tc>
          <w:tcPr>
            <w:tcW w:w="3222" w:type="pct"/>
            <w:tcBorders>
              <w:top w:val="nil"/>
              <w:left w:val="nil"/>
              <w:bottom w:val="nil"/>
              <w:right w:val="nil"/>
            </w:tcBorders>
            <w:shd w:val="clear" w:color="FFFFFF" w:fill="FFFFFF"/>
            <w:vAlign w:val="center"/>
          </w:tcPr>
          <w:p w14:paraId="4A8D449D"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288E14BA"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6DBDE74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782BE203" w14:textId="77777777" w:rsidTr="009203A5">
        <w:tc>
          <w:tcPr>
            <w:tcW w:w="3222" w:type="pct"/>
            <w:tcBorders>
              <w:top w:val="nil"/>
              <w:left w:val="nil"/>
              <w:bottom w:val="nil"/>
              <w:right w:val="nil"/>
            </w:tcBorders>
            <w:shd w:val="clear" w:color="FFFFFF" w:fill="FFFFFF"/>
            <w:vAlign w:val="center"/>
          </w:tcPr>
          <w:p w14:paraId="4F4A03A5"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657AAAB4"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DF3AC75"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4CA9DF83" w14:textId="77777777" w:rsidTr="009203A5">
        <w:tc>
          <w:tcPr>
            <w:tcW w:w="3222" w:type="pct"/>
            <w:tcBorders>
              <w:top w:val="nil"/>
              <w:left w:val="nil"/>
              <w:bottom w:val="nil"/>
              <w:right w:val="nil"/>
            </w:tcBorders>
            <w:shd w:val="clear" w:color="FFFFFF" w:fill="FFFFFF"/>
            <w:vAlign w:val="center"/>
          </w:tcPr>
          <w:p w14:paraId="468A814E"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4A8F5CA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8E38D1F"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27C7880A" w14:textId="77777777" w:rsidR="00DB0A54" w:rsidRDefault="00DB0A54"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353C204B"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68CB50B1" w:rsidR="00A059E7"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6931C997" w14:textId="552B2EC5" w:rsidR="006A32F3" w:rsidRDefault="006A32F3" w:rsidP="00F15F3B">
      <w:pPr>
        <w:pStyle w:val="Texte"/>
        <w:rPr>
          <w:color w:val="auto"/>
        </w:rPr>
      </w:pPr>
      <w:bookmarkStart w:id="9"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07FD0162" w:rsidR="006345C0" w:rsidRPr="0069355C" w:rsidRDefault="00572E8F" w:rsidP="001A5BE8">
            <w:pPr>
              <w:pStyle w:val="Texte"/>
              <w:jc w:val="center"/>
            </w:pPr>
            <w:r w:rsidRPr="004A5D17">
              <w:rPr>
                <w:color w:val="auto"/>
                <w:szCs w:val="22"/>
              </w:rPr>
              <w:t xml:space="preserve">Cabinet </w:t>
            </w:r>
            <w:r w:rsidR="0092769F">
              <w:rPr>
                <w:color w:val="auto"/>
                <w:szCs w:val="22"/>
              </w:rPr>
              <w:t>ALPES EXPERTISE COMPTABLE</w:t>
            </w:r>
            <w:r w:rsidR="006345C0" w:rsidRPr="004A5D17">
              <w:rPr>
                <w:color w:val="auto"/>
                <w:szCs w:val="22"/>
              </w:rPr>
              <w:br/>
            </w:r>
            <w:sdt>
              <w:sdtPr>
                <w:alias w:val="Identité de l'expert-comptable signataire"/>
                <w:tag w:val="Identité de l'expert-comptable signataire"/>
                <w:id w:val="-1699539544"/>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4C76B5">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4621E4C"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205104024"/>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645E2317"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F16A94">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537C2C69" w:rsidR="00EF6660" w:rsidRPr="0069355C" w:rsidRDefault="00EF6660" w:rsidP="00410CBF">
            <w:pPr>
              <w:pStyle w:val="Texte"/>
              <w:jc w:val="center"/>
            </w:pPr>
            <w:r w:rsidRPr="004A5D17">
              <w:rPr>
                <w:color w:val="auto"/>
                <w:szCs w:val="22"/>
              </w:rPr>
              <w:t xml:space="preserve">Cabinet </w:t>
            </w:r>
            <w:r w:rsidR="0092769F">
              <w:rPr>
                <w:color w:val="auto"/>
                <w:szCs w:val="22"/>
              </w:rPr>
              <w:t>ALPES EXPERTISE COMPTABLE</w:t>
            </w:r>
            <w:r w:rsidRPr="004A5D17">
              <w:rPr>
                <w:color w:val="auto"/>
                <w:szCs w:val="22"/>
              </w:rPr>
              <w:br/>
            </w:r>
            <w:sdt>
              <w:sdtPr>
                <w:alias w:val="Identité de l'expert-comptable signataire"/>
                <w:tag w:val="Identité de l'expert-comptable signataire"/>
                <w:id w:val="-56356403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2E086A">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2E086A" w:rsidRPr="00561995" w14:paraId="19DECF5D" w14:textId="77777777" w:rsidTr="00EE7642">
        <w:trPr>
          <w:cantSplit/>
          <w:trHeight w:val="580"/>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BDF4D43" w14:textId="179C3E68" w:rsidR="002E086A" w:rsidRPr="002E086A" w:rsidRDefault="002E086A" w:rsidP="002E086A">
            <w:pPr>
              <w:rPr>
                <w:rFonts w:ascii="Arial" w:hAnsi="Arial" w:cs="Arial"/>
                <w:color w:val="787878"/>
                <w:sz w:val="22"/>
                <w:szCs w:val="22"/>
              </w:rPr>
            </w:pPr>
            <w:r>
              <w:rPr>
                <w:rFonts w:ascii="Arial" w:hAnsi="Arial" w:cs="Arial"/>
                <w:b/>
                <w:sz w:val="24"/>
                <w:szCs w:val="24"/>
              </w:rPr>
              <w:t>4</w:t>
            </w:r>
            <w:r w:rsidRPr="002E086A">
              <w:rPr>
                <w:rFonts w:ascii="Arial" w:hAnsi="Arial" w:cs="Arial"/>
                <w:b/>
                <w:sz w:val="24"/>
                <w:szCs w:val="24"/>
              </w:rPr>
              <w:t xml:space="preserve">. </w:t>
            </w:r>
            <w:r>
              <w:rPr>
                <w:rFonts w:ascii="Arial" w:hAnsi="Arial" w:cs="Arial"/>
                <w:b/>
                <w:sz w:val="24"/>
                <w:szCs w:val="24"/>
              </w:rPr>
              <w:t>SOCIAL</w:t>
            </w:r>
          </w:p>
        </w:tc>
        <w:tc>
          <w:tcPr>
            <w:tcW w:w="452" w:type="pct"/>
            <w:vAlign w:val="center"/>
          </w:tcPr>
          <w:p w14:paraId="20A3E9B2" w14:textId="617340C8" w:rsidR="002E086A" w:rsidRDefault="002E086A" w:rsidP="002E086A">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4B4909C9" w14:textId="1D891858" w:rsidR="002E086A" w:rsidRPr="004352BA" w:rsidRDefault="002E086A" w:rsidP="002E086A">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4C093FBB" w14:textId="2F7799B9" w:rsidR="002E086A" w:rsidRPr="004700B4" w:rsidRDefault="002E086A" w:rsidP="002E086A">
            <w:pPr>
              <w:jc w:val="center"/>
              <w:rPr>
                <w:rFonts w:ascii="Arial" w:hAnsi="Arial" w:cs="Arial"/>
                <w:i/>
                <w:iCs/>
                <w:color w:val="787878"/>
                <w:sz w:val="14"/>
                <w:szCs w:val="14"/>
              </w:rPr>
            </w:pPr>
            <w:r w:rsidRPr="00420446">
              <w:rPr>
                <w:rFonts w:ascii="Arial" w:hAnsi="Arial" w:cs="Arial"/>
                <w:b/>
                <w:sz w:val="16"/>
                <w:szCs w:val="16"/>
              </w:rPr>
              <w:t>Périodicité</w:t>
            </w:r>
          </w:p>
        </w:tc>
      </w:tr>
      <w:tr w:rsidR="00646AEC" w:rsidRPr="00561995" w14:paraId="0BDB7387" w14:textId="77777777" w:rsidTr="00EE7642">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6B15D0D5" w14:textId="35BE2AE8"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3EF95B5D" w14:textId="6F9EE6B0"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F32D805" w14:textId="77777777" w:rsidR="00646AEC" w:rsidRPr="00420446" w:rsidRDefault="00646AEC" w:rsidP="00646AEC">
            <w:pPr>
              <w:jc w:val="center"/>
              <w:rPr>
                <w:rFonts w:ascii="Arial" w:hAnsi="Arial" w:cs="Arial"/>
                <w:b/>
                <w:sz w:val="16"/>
                <w:szCs w:val="16"/>
              </w:rPr>
            </w:pPr>
          </w:p>
        </w:tc>
        <w:tc>
          <w:tcPr>
            <w:tcW w:w="452" w:type="pct"/>
            <w:vAlign w:val="center"/>
          </w:tcPr>
          <w:p w14:paraId="5C9644D4" w14:textId="1AABBBB8"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39343793" w14:textId="77777777" w:rsidTr="00646AEC">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A7F8983" w14:textId="6F3F9C86"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39CB619F" w14:textId="5E30ACD3"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6CF457" w14:textId="77777777" w:rsidR="00646AEC" w:rsidRPr="00420446" w:rsidRDefault="00646AEC" w:rsidP="00646AEC">
            <w:pPr>
              <w:jc w:val="center"/>
              <w:rPr>
                <w:rFonts w:ascii="Arial" w:hAnsi="Arial" w:cs="Arial"/>
                <w:b/>
                <w:sz w:val="16"/>
                <w:szCs w:val="16"/>
              </w:rPr>
            </w:pPr>
          </w:p>
        </w:tc>
        <w:tc>
          <w:tcPr>
            <w:tcW w:w="452" w:type="pct"/>
            <w:vAlign w:val="center"/>
          </w:tcPr>
          <w:p w14:paraId="50E696CE" w14:textId="5D8C53AA"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6B318764" w14:textId="77777777" w:rsidTr="00087690">
        <w:trPr>
          <w:cantSplit/>
          <w:trHeight w:val="263"/>
          <w:tblHeader/>
          <w:jc w:val="center"/>
        </w:trPr>
        <w:tc>
          <w:tcPr>
            <w:tcW w:w="3644" w:type="pct"/>
            <w:tcBorders>
              <w:top w:val="single" w:sz="4" w:space="0" w:color="FFFFFF" w:themeColor="background1"/>
              <w:bottom w:val="single" w:sz="4" w:space="0" w:color="808080" w:themeColor="background1" w:themeShade="80"/>
            </w:tcBorders>
            <w:vAlign w:val="center"/>
          </w:tcPr>
          <w:p w14:paraId="4F7E9638" w14:textId="5D1E1477"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655B8D0" w14:textId="4C446C32"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19FCE90" w14:textId="77777777" w:rsidR="00646AEC" w:rsidRPr="00420446" w:rsidRDefault="00646AEC" w:rsidP="00646AEC">
            <w:pPr>
              <w:jc w:val="center"/>
              <w:rPr>
                <w:rFonts w:ascii="Arial" w:hAnsi="Arial" w:cs="Arial"/>
                <w:b/>
                <w:sz w:val="16"/>
                <w:szCs w:val="16"/>
              </w:rPr>
            </w:pPr>
          </w:p>
        </w:tc>
        <w:tc>
          <w:tcPr>
            <w:tcW w:w="452" w:type="pct"/>
            <w:vAlign w:val="center"/>
          </w:tcPr>
          <w:p w14:paraId="4AC463B2" w14:textId="2A541B22"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légale</w:t>
            </w:r>
          </w:p>
        </w:tc>
      </w:tr>
    </w:tbl>
    <w:p w14:paraId="5D88B7CA" w14:textId="1066C580" w:rsidR="000653C9" w:rsidRPr="00353E28" w:rsidRDefault="00353E28" w:rsidP="00831475">
      <w:pPr>
        <w:rPr>
          <w:rFonts w:ascii="Arial" w:hAnsi="Arial" w:cs="Arial"/>
          <w:sz w:val="22"/>
          <w:szCs w:val="22"/>
          <w:vertAlign w:val="superscript"/>
        </w:rPr>
      </w:pPr>
      <w:r>
        <w:rPr>
          <w:rFonts w:ascii="Arial" w:hAnsi="Arial" w:cs="Arial"/>
          <w:sz w:val="22"/>
          <w:szCs w:val="22"/>
          <w:vertAlign w:val="superscript"/>
        </w:rPr>
        <w:br w:type="page"/>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353E28" w:rsidRPr="00561995" w14:paraId="30011EBA" w14:textId="77777777" w:rsidTr="00AB00BD">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5B218664" w14:textId="73882868"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lastRenderedPageBreak/>
              <w:t>Déclaration sociale nominative (DSN)</w:t>
            </w:r>
          </w:p>
        </w:tc>
        <w:tc>
          <w:tcPr>
            <w:tcW w:w="452" w:type="pct"/>
            <w:vAlign w:val="center"/>
          </w:tcPr>
          <w:p w14:paraId="302D867E" w14:textId="498318AA"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D8D5348" w14:textId="77777777" w:rsidR="00353E28" w:rsidRPr="00420446" w:rsidRDefault="00353E28" w:rsidP="00353E28">
            <w:pPr>
              <w:jc w:val="center"/>
              <w:rPr>
                <w:rFonts w:ascii="Arial" w:hAnsi="Arial" w:cs="Arial"/>
                <w:b/>
                <w:sz w:val="16"/>
                <w:szCs w:val="16"/>
              </w:rPr>
            </w:pPr>
          </w:p>
        </w:tc>
        <w:tc>
          <w:tcPr>
            <w:tcW w:w="452" w:type="pct"/>
            <w:vAlign w:val="center"/>
          </w:tcPr>
          <w:p w14:paraId="11C0E440" w14:textId="45560767" w:rsidR="00353E28"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5EA9216D" w14:textId="77777777" w:rsidTr="0008769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0B99FF23" w14:textId="77751EB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2DDD9C8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9CAFDCD" w14:textId="77777777" w:rsidR="00353E28" w:rsidRPr="00420446" w:rsidRDefault="00353E28" w:rsidP="00353E28">
            <w:pPr>
              <w:jc w:val="center"/>
              <w:rPr>
                <w:rFonts w:ascii="Arial" w:hAnsi="Arial" w:cs="Arial"/>
                <w:b/>
                <w:sz w:val="16"/>
                <w:szCs w:val="16"/>
              </w:rPr>
            </w:pPr>
          </w:p>
        </w:tc>
        <w:tc>
          <w:tcPr>
            <w:tcW w:w="452" w:type="pct"/>
            <w:vAlign w:val="center"/>
          </w:tcPr>
          <w:p w14:paraId="6B7766A1" w14:textId="6F8DAB38"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6A21972A"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19744504" w14:textId="66285E3D"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1C886BF1"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8A1CCF3" w14:textId="77777777" w:rsidR="00353E28" w:rsidRPr="00420446" w:rsidRDefault="00353E28" w:rsidP="00353E28">
            <w:pPr>
              <w:jc w:val="center"/>
              <w:rPr>
                <w:rFonts w:ascii="Arial" w:hAnsi="Arial" w:cs="Arial"/>
                <w:b/>
                <w:sz w:val="16"/>
                <w:szCs w:val="16"/>
              </w:rPr>
            </w:pPr>
          </w:p>
        </w:tc>
        <w:tc>
          <w:tcPr>
            <w:tcW w:w="452" w:type="pct"/>
            <w:vAlign w:val="center"/>
          </w:tcPr>
          <w:p w14:paraId="32405C4C" w14:textId="193CCB2B"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34A8834D"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25B11202" w14:textId="0668F483"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150C91D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E43F160" w14:textId="77777777" w:rsidR="00353E28" w:rsidRPr="00420446" w:rsidRDefault="00353E28" w:rsidP="00353E28">
            <w:pPr>
              <w:jc w:val="center"/>
              <w:rPr>
                <w:rFonts w:ascii="Arial" w:hAnsi="Arial" w:cs="Arial"/>
                <w:b/>
                <w:sz w:val="16"/>
                <w:szCs w:val="16"/>
              </w:rPr>
            </w:pPr>
          </w:p>
        </w:tc>
        <w:tc>
          <w:tcPr>
            <w:tcW w:w="452" w:type="pct"/>
            <w:vAlign w:val="center"/>
          </w:tcPr>
          <w:p w14:paraId="2F8FA48D"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4CA11E81" w14:textId="77777777" w:rsidTr="009203A5">
        <w:trPr>
          <w:cantSplit/>
          <w:trHeight w:val="263"/>
          <w:tblHeader/>
          <w:jc w:val="center"/>
        </w:trPr>
        <w:tc>
          <w:tcPr>
            <w:tcW w:w="3644" w:type="pct"/>
            <w:tcBorders>
              <w:top w:val="single" w:sz="4" w:space="0" w:color="FFFFFF" w:themeColor="background1"/>
            </w:tcBorders>
            <w:vAlign w:val="center"/>
          </w:tcPr>
          <w:p w14:paraId="3FC1DECA" w14:textId="36C3404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0B8CBF9B"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19F5714" w14:textId="77777777" w:rsidR="00353E28" w:rsidRPr="00420446" w:rsidRDefault="00353E28" w:rsidP="00353E28">
            <w:pPr>
              <w:jc w:val="center"/>
              <w:rPr>
                <w:rFonts w:ascii="Arial" w:hAnsi="Arial" w:cs="Arial"/>
                <w:b/>
                <w:sz w:val="16"/>
                <w:szCs w:val="16"/>
              </w:rPr>
            </w:pPr>
          </w:p>
        </w:tc>
        <w:tc>
          <w:tcPr>
            <w:tcW w:w="452" w:type="pct"/>
            <w:vAlign w:val="center"/>
          </w:tcPr>
          <w:p w14:paraId="48DC75D4"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bl>
    <w:p w14:paraId="14A8308A" w14:textId="7AF74F02" w:rsidR="00646AEC" w:rsidRDefault="00353E28" w:rsidP="00A458B1">
      <w:pPr>
        <w:jc w:val="both"/>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6EC601" w14:textId="77777777" w:rsidR="00353E28" w:rsidRDefault="00353E28" w:rsidP="00A458B1">
      <w:pPr>
        <w:jc w:val="both"/>
        <w:rPr>
          <w:rFonts w:ascii="Arial" w:hAnsi="Arial" w:cs="Arial"/>
          <w:sz w:val="22"/>
          <w:szCs w:val="22"/>
        </w:rPr>
      </w:pPr>
    </w:p>
    <w:p w14:paraId="2647C7CE" w14:textId="77777777" w:rsidR="00AB00BD" w:rsidRDefault="00AB00BD" w:rsidP="00A458B1">
      <w:pPr>
        <w:jc w:val="both"/>
        <w:rPr>
          <w:rFonts w:ascii="Arial" w:hAnsi="Arial" w:cs="Arial"/>
          <w:sz w:val="22"/>
          <w:szCs w:val="22"/>
        </w:rPr>
      </w:pPr>
    </w:p>
    <w:p w14:paraId="0F5D67B9" w14:textId="77777777" w:rsidR="00AB00BD" w:rsidRDefault="00AB00BD" w:rsidP="00A458B1">
      <w:pPr>
        <w:jc w:val="both"/>
        <w:rPr>
          <w:rFonts w:ascii="Arial" w:hAnsi="Arial" w:cs="Arial"/>
          <w:sz w:val="22"/>
          <w:szCs w:val="22"/>
        </w:rPr>
      </w:pPr>
    </w:p>
    <w:p w14:paraId="0A32C0C1" w14:textId="491A652C"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2F24A436"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678657698"/>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535FFB49"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F16A94">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40FD9316" w:rsidR="001C54A1" w:rsidRPr="0069355C" w:rsidRDefault="001C54A1" w:rsidP="001C54A1">
            <w:pPr>
              <w:pStyle w:val="Texte"/>
              <w:jc w:val="center"/>
            </w:pPr>
            <w:r w:rsidRPr="004A5D17">
              <w:rPr>
                <w:color w:val="auto"/>
                <w:szCs w:val="22"/>
              </w:rPr>
              <w:t xml:space="preserve">Cabinet </w:t>
            </w:r>
            <w:r w:rsidR="0092769F">
              <w:rPr>
                <w:color w:val="auto"/>
                <w:szCs w:val="22"/>
              </w:rPr>
              <w:t>ALPES EXPERTISE COMPTABLE</w:t>
            </w:r>
            <w:r w:rsidRPr="004A5D17">
              <w:rPr>
                <w:color w:val="auto"/>
                <w:szCs w:val="22"/>
              </w:rPr>
              <w:br/>
            </w:r>
            <w:sdt>
              <w:sdtPr>
                <w:alias w:val="Identité de l'expert-comptable signataire"/>
                <w:tag w:val="Identité de l'expert-comptable signataire"/>
                <w:id w:val="-31456992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6AA0" w14:textId="77777777" w:rsidR="008D7784" w:rsidRDefault="008D7784" w:rsidP="00BD54F5">
      <w:r>
        <w:separator/>
      </w:r>
    </w:p>
  </w:endnote>
  <w:endnote w:type="continuationSeparator" w:id="0">
    <w:p w14:paraId="72D6B13A" w14:textId="77777777" w:rsidR="008D7784" w:rsidRDefault="008D7784"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84C7" w14:textId="77777777" w:rsidR="0092769F" w:rsidRDefault="0092769F" w:rsidP="0092769F">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QUA LE PRADAS 04370 VILLARS-COLMARS - TEL. 04.92.83.02.70</w:t>
    </w:r>
  </w:p>
  <w:p w14:paraId="7091848E" w14:textId="77777777" w:rsidR="0092769F" w:rsidRDefault="0092769F" w:rsidP="0092769F">
    <w:pPr>
      <w:pStyle w:val="Pieddepage"/>
      <w:jc w:val="center"/>
      <w:rPr>
        <w:rFonts w:cs="Arial"/>
        <w:b/>
        <w:bCs/>
        <w:sz w:val="16"/>
        <w:szCs w:val="16"/>
      </w:rPr>
    </w:pPr>
    <w:r>
      <w:rPr>
        <w:rFonts w:cs="Arial"/>
        <w:b/>
        <w:bCs/>
        <w:sz w:val="16"/>
        <w:szCs w:val="16"/>
      </w:rPr>
      <w:t>S.A.S.U AU CAPITAL DE 1.000.000 € - R.C.S. MANOSQUE 799 646 708</w:t>
    </w:r>
  </w:p>
  <w:p w14:paraId="1997399E" w14:textId="77777777" w:rsidR="0092769F" w:rsidRDefault="0092769F" w:rsidP="0092769F">
    <w:pPr>
      <w:pStyle w:val="Pieddepage"/>
      <w:jc w:val="center"/>
      <w:rPr>
        <w:rFonts w:cs="Arial"/>
        <w:b/>
        <w:bCs/>
        <w:sz w:val="16"/>
        <w:szCs w:val="16"/>
      </w:rPr>
    </w:pPr>
    <w:r>
      <w:rPr>
        <w:rFonts w:cs="Arial"/>
        <w:b/>
        <w:bCs/>
        <w:sz w:val="16"/>
        <w:szCs w:val="16"/>
      </w:rPr>
      <w:t>SIRET 799 646 708 00013 - NAF 741C</w:t>
    </w:r>
  </w:p>
  <w:p w14:paraId="68C23DB0" w14:textId="598A29F4" w:rsidR="00457FE1" w:rsidRPr="004C76B5" w:rsidRDefault="0092769F" w:rsidP="0092769F">
    <w:pPr>
      <w:pStyle w:val="Pieddepage"/>
      <w:jc w:val="center"/>
      <w:rPr>
        <w:rFonts w:cs="Arial"/>
        <w:b/>
        <w:bCs/>
        <w:sz w:val="16"/>
        <w:szCs w:val="16"/>
      </w:rPr>
    </w:pPr>
    <w:r>
      <w:rPr>
        <w:rFonts w:cs="Arial"/>
        <w:b/>
        <w:bCs/>
        <w:sz w:val="16"/>
        <w:szCs w:val="16"/>
      </w:rPr>
      <w:t xml:space="preserve">SOCIETE D’EXPERTISE COMPTABLE INSCRITE A L’ORDRE DES EXPERTS-COMPTABLES </w:t>
    </w:r>
    <w:r w:rsidR="004C76B5">
      <w:rPr>
        <w:rFonts w:cs="Arial"/>
        <w:b/>
        <w:bCs/>
        <w:sz w:val="16"/>
        <w:szCs w:val="16"/>
      </w:rPr>
      <w:t>PACA</w:t>
    </w:r>
    <w:bookmarkEnd w:id="10"/>
    <w:bookmarkEnd w:id="11"/>
    <w:bookmarkEnd w:id="12"/>
    <w:bookmarkEnd w:id="13"/>
    <w:bookmarkEnd w:id="14"/>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A4A8B" w14:textId="77777777" w:rsidR="008D7784" w:rsidRDefault="008D7784" w:rsidP="00BD54F5">
      <w:r>
        <w:separator/>
      </w:r>
    </w:p>
  </w:footnote>
  <w:footnote w:type="continuationSeparator" w:id="0">
    <w:p w14:paraId="2D4790D0" w14:textId="77777777" w:rsidR="008D7784" w:rsidRDefault="008D7784"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0B5E1201" w:rsidR="004C76B5" w:rsidRDefault="0092769F">
    <w:pPr>
      <w:pStyle w:val="En-tte"/>
    </w:pPr>
    <w:r>
      <w:rPr>
        <w:noProof/>
      </w:rPr>
      <w:drawing>
        <wp:anchor distT="0" distB="0" distL="114300" distR="114300" simplePos="0" relativeHeight="251659264" behindDoc="1" locked="0" layoutInCell="1" allowOverlap="1" wp14:anchorId="32E55CF2" wp14:editId="2E4FBE9E">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2031683189">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290"/>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39E"/>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3C9"/>
    <w:rsid w:val="00067C5F"/>
    <w:rsid w:val="000709FE"/>
    <w:rsid w:val="00072050"/>
    <w:rsid w:val="00075932"/>
    <w:rsid w:val="00075C73"/>
    <w:rsid w:val="0007735D"/>
    <w:rsid w:val="000838E0"/>
    <w:rsid w:val="0008390A"/>
    <w:rsid w:val="00084857"/>
    <w:rsid w:val="000857F7"/>
    <w:rsid w:val="00085EB9"/>
    <w:rsid w:val="00086C29"/>
    <w:rsid w:val="00086E13"/>
    <w:rsid w:val="0008700D"/>
    <w:rsid w:val="00087690"/>
    <w:rsid w:val="000900E1"/>
    <w:rsid w:val="000906B9"/>
    <w:rsid w:val="000909A9"/>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2C15"/>
    <w:rsid w:val="000B2CC5"/>
    <w:rsid w:val="000B38BD"/>
    <w:rsid w:val="000B5332"/>
    <w:rsid w:val="000B7F77"/>
    <w:rsid w:val="000C35F3"/>
    <w:rsid w:val="000C4B45"/>
    <w:rsid w:val="000C5D2D"/>
    <w:rsid w:val="000C659B"/>
    <w:rsid w:val="000C7324"/>
    <w:rsid w:val="000D00E3"/>
    <w:rsid w:val="000D15E7"/>
    <w:rsid w:val="000E126D"/>
    <w:rsid w:val="000E28B7"/>
    <w:rsid w:val="000E6AEB"/>
    <w:rsid w:val="000E77AB"/>
    <w:rsid w:val="000E7EC8"/>
    <w:rsid w:val="000E7F25"/>
    <w:rsid w:val="000F126B"/>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08E4"/>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14BA"/>
    <w:rsid w:val="00182698"/>
    <w:rsid w:val="00182E88"/>
    <w:rsid w:val="001836FF"/>
    <w:rsid w:val="001842F1"/>
    <w:rsid w:val="00191CAA"/>
    <w:rsid w:val="00193041"/>
    <w:rsid w:val="0019489A"/>
    <w:rsid w:val="00196152"/>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C012A"/>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2151A"/>
    <w:rsid w:val="002216F1"/>
    <w:rsid w:val="00221E01"/>
    <w:rsid w:val="00222A50"/>
    <w:rsid w:val="00222D17"/>
    <w:rsid w:val="00223C7F"/>
    <w:rsid w:val="00224E33"/>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17"/>
    <w:rsid w:val="002540F0"/>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3EEB"/>
    <w:rsid w:val="00294455"/>
    <w:rsid w:val="0029459D"/>
    <w:rsid w:val="00295ABC"/>
    <w:rsid w:val="002970FE"/>
    <w:rsid w:val="002A1031"/>
    <w:rsid w:val="002A269E"/>
    <w:rsid w:val="002A349B"/>
    <w:rsid w:val="002A54C3"/>
    <w:rsid w:val="002A651B"/>
    <w:rsid w:val="002B0422"/>
    <w:rsid w:val="002B3199"/>
    <w:rsid w:val="002B4ACE"/>
    <w:rsid w:val="002B4D60"/>
    <w:rsid w:val="002B5698"/>
    <w:rsid w:val="002B5E33"/>
    <w:rsid w:val="002B6D2F"/>
    <w:rsid w:val="002C0E14"/>
    <w:rsid w:val="002C14A2"/>
    <w:rsid w:val="002C248B"/>
    <w:rsid w:val="002C36EC"/>
    <w:rsid w:val="002C3DD2"/>
    <w:rsid w:val="002C4C40"/>
    <w:rsid w:val="002C55CC"/>
    <w:rsid w:val="002D393C"/>
    <w:rsid w:val="002E086A"/>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5D3"/>
    <w:rsid w:val="00313A6F"/>
    <w:rsid w:val="00314854"/>
    <w:rsid w:val="00314AFB"/>
    <w:rsid w:val="00316B8E"/>
    <w:rsid w:val="00320BA0"/>
    <w:rsid w:val="003221B9"/>
    <w:rsid w:val="003232A3"/>
    <w:rsid w:val="00324845"/>
    <w:rsid w:val="00326E6A"/>
    <w:rsid w:val="00330247"/>
    <w:rsid w:val="003309DB"/>
    <w:rsid w:val="00333E2B"/>
    <w:rsid w:val="0033427F"/>
    <w:rsid w:val="003344FC"/>
    <w:rsid w:val="003419F6"/>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3E28"/>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3D34"/>
    <w:rsid w:val="003B54FE"/>
    <w:rsid w:val="003B5B6C"/>
    <w:rsid w:val="003B776B"/>
    <w:rsid w:val="003C2BB3"/>
    <w:rsid w:val="003C39EF"/>
    <w:rsid w:val="003C3EBA"/>
    <w:rsid w:val="003C4821"/>
    <w:rsid w:val="003C4A76"/>
    <w:rsid w:val="003D0F07"/>
    <w:rsid w:val="003D2C9C"/>
    <w:rsid w:val="003D40BF"/>
    <w:rsid w:val="003D52B4"/>
    <w:rsid w:val="003D565A"/>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5E92"/>
    <w:rsid w:val="00420446"/>
    <w:rsid w:val="004261B8"/>
    <w:rsid w:val="00426B27"/>
    <w:rsid w:val="00426E4A"/>
    <w:rsid w:val="00427AF7"/>
    <w:rsid w:val="00430236"/>
    <w:rsid w:val="00430E6B"/>
    <w:rsid w:val="00430F7E"/>
    <w:rsid w:val="0043241A"/>
    <w:rsid w:val="0043416C"/>
    <w:rsid w:val="0043513A"/>
    <w:rsid w:val="004352BA"/>
    <w:rsid w:val="004357AA"/>
    <w:rsid w:val="00437465"/>
    <w:rsid w:val="00442151"/>
    <w:rsid w:val="00447515"/>
    <w:rsid w:val="00451891"/>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71F"/>
    <w:rsid w:val="0049795E"/>
    <w:rsid w:val="004A0D3E"/>
    <w:rsid w:val="004A121C"/>
    <w:rsid w:val="004A3B4F"/>
    <w:rsid w:val="004A4B8F"/>
    <w:rsid w:val="004A4C8D"/>
    <w:rsid w:val="004A5516"/>
    <w:rsid w:val="004A5D17"/>
    <w:rsid w:val="004A63B5"/>
    <w:rsid w:val="004A63FC"/>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5832"/>
    <w:rsid w:val="004D64C3"/>
    <w:rsid w:val="004D678E"/>
    <w:rsid w:val="004E0445"/>
    <w:rsid w:val="004E20A3"/>
    <w:rsid w:val="004E21CB"/>
    <w:rsid w:val="004E2739"/>
    <w:rsid w:val="004E51C1"/>
    <w:rsid w:val="004F19FD"/>
    <w:rsid w:val="004F20B6"/>
    <w:rsid w:val="004F22F6"/>
    <w:rsid w:val="004F3693"/>
    <w:rsid w:val="004F3E48"/>
    <w:rsid w:val="004F5976"/>
    <w:rsid w:val="004F69F3"/>
    <w:rsid w:val="004F74AD"/>
    <w:rsid w:val="00500318"/>
    <w:rsid w:val="005020BA"/>
    <w:rsid w:val="0050509E"/>
    <w:rsid w:val="0050596A"/>
    <w:rsid w:val="0050646C"/>
    <w:rsid w:val="00507A62"/>
    <w:rsid w:val="00507F9A"/>
    <w:rsid w:val="005102B9"/>
    <w:rsid w:val="0051177E"/>
    <w:rsid w:val="005118F1"/>
    <w:rsid w:val="00515948"/>
    <w:rsid w:val="00515979"/>
    <w:rsid w:val="00521552"/>
    <w:rsid w:val="0052500B"/>
    <w:rsid w:val="005266EA"/>
    <w:rsid w:val="0053029C"/>
    <w:rsid w:val="00531542"/>
    <w:rsid w:val="0053198B"/>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50D4"/>
    <w:rsid w:val="005950D6"/>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A"/>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2911"/>
    <w:rsid w:val="00606CF0"/>
    <w:rsid w:val="006106E6"/>
    <w:rsid w:val="00611386"/>
    <w:rsid w:val="00612905"/>
    <w:rsid w:val="00613D69"/>
    <w:rsid w:val="00613EC3"/>
    <w:rsid w:val="0061449D"/>
    <w:rsid w:val="006147A2"/>
    <w:rsid w:val="006151C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D5C"/>
    <w:rsid w:val="00636EAB"/>
    <w:rsid w:val="00637A84"/>
    <w:rsid w:val="00637E4F"/>
    <w:rsid w:val="006403CC"/>
    <w:rsid w:val="0064371D"/>
    <w:rsid w:val="006443D7"/>
    <w:rsid w:val="00646AEC"/>
    <w:rsid w:val="00647291"/>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D06"/>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978FA"/>
    <w:rsid w:val="006A0AD7"/>
    <w:rsid w:val="006A1575"/>
    <w:rsid w:val="006A18F4"/>
    <w:rsid w:val="006A1B76"/>
    <w:rsid w:val="006A237A"/>
    <w:rsid w:val="006A32F3"/>
    <w:rsid w:val="006A6270"/>
    <w:rsid w:val="006A65F6"/>
    <w:rsid w:val="006A66CA"/>
    <w:rsid w:val="006A6E0A"/>
    <w:rsid w:val="006A7881"/>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3CB1"/>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727B2"/>
    <w:rsid w:val="007729DE"/>
    <w:rsid w:val="0077300D"/>
    <w:rsid w:val="00773624"/>
    <w:rsid w:val="007736BB"/>
    <w:rsid w:val="007752DF"/>
    <w:rsid w:val="00775C2F"/>
    <w:rsid w:val="0077684F"/>
    <w:rsid w:val="00776DC7"/>
    <w:rsid w:val="00780B82"/>
    <w:rsid w:val="0078129F"/>
    <w:rsid w:val="00782568"/>
    <w:rsid w:val="0078316F"/>
    <w:rsid w:val="00792C12"/>
    <w:rsid w:val="00792F9A"/>
    <w:rsid w:val="007937F8"/>
    <w:rsid w:val="00796970"/>
    <w:rsid w:val="007A096E"/>
    <w:rsid w:val="007A0A42"/>
    <w:rsid w:val="007A0C5E"/>
    <w:rsid w:val="007A0EDC"/>
    <w:rsid w:val="007A3C12"/>
    <w:rsid w:val="007A3C8D"/>
    <w:rsid w:val="007A500D"/>
    <w:rsid w:val="007A6226"/>
    <w:rsid w:val="007B02C0"/>
    <w:rsid w:val="007B161B"/>
    <w:rsid w:val="007B4103"/>
    <w:rsid w:val="007B532F"/>
    <w:rsid w:val="007B6AFA"/>
    <w:rsid w:val="007B767A"/>
    <w:rsid w:val="007C0C2D"/>
    <w:rsid w:val="007C3FE8"/>
    <w:rsid w:val="007C48B6"/>
    <w:rsid w:val="007C69BA"/>
    <w:rsid w:val="007D14DC"/>
    <w:rsid w:val="007D2CC6"/>
    <w:rsid w:val="007D4539"/>
    <w:rsid w:val="007D5556"/>
    <w:rsid w:val="007D5BA3"/>
    <w:rsid w:val="007D7907"/>
    <w:rsid w:val="007E03ED"/>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2ACF"/>
    <w:rsid w:val="008336BD"/>
    <w:rsid w:val="00833985"/>
    <w:rsid w:val="00834006"/>
    <w:rsid w:val="00834E94"/>
    <w:rsid w:val="00837AA3"/>
    <w:rsid w:val="00837C55"/>
    <w:rsid w:val="0084053E"/>
    <w:rsid w:val="00841528"/>
    <w:rsid w:val="00841EC7"/>
    <w:rsid w:val="00844CB7"/>
    <w:rsid w:val="00845625"/>
    <w:rsid w:val="0084662B"/>
    <w:rsid w:val="008470D7"/>
    <w:rsid w:val="008479C1"/>
    <w:rsid w:val="00850652"/>
    <w:rsid w:val="008524DA"/>
    <w:rsid w:val="00852EDF"/>
    <w:rsid w:val="0085571F"/>
    <w:rsid w:val="00857742"/>
    <w:rsid w:val="00857E18"/>
    <w:rsid w:val="0086083A"/>
    <w:rsid w:val="0086317C"/>
    <w:rsid w:val="008631ED"/>
    <w:rsid w:val="0086357D"/>
    <w:rsid w:val="00864D31"/>
    <w:rsid w:val="008662CA"/>
    <w:rsid w:val="0086713A"/>
    <w:rsid w:val="00870113"/>
    <w:rsid w:val="00872156"/>
    <w:rsid w:val="00873B7F"/>
    <w:rsid w:val="008767CE"/>
    <w:rsid w:val="00876BAB"/>
    <w:rsid w:val="00880C0E"/>
    <w:rsid w:val="00881B51"/>
    <w:rsid w:val="00881E70"/>
    <w:rsid w:val="00882137"/>
    <w:rsid w:val="00882965"/>
    <w:rsid w:val="008838EE"/>
    <w:rsid w:val="00885A86"/>
    <w:rsid w:val="00885B1D"/>
    <w:rsid w:val="008864C8"/>
    <w:rsid w:val="00886D17"/>
    <w:rsid w:val="00890F62"/>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D7784"/>
    <w:rsid w:val="008E10F0"/>
    <w:rsid w:val="008E3544"/>
    <w:rsid w:val="008E4E5E"/>
    <w:rsid w:val="008E5745"/>
    <w:rsid w:val="008E6103"/>
    <w:rsid w:val="008E7951"/>
    <w:rsid w:val="008F18F9"/>
    <w:rsid w:val="008F1DA7"/>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2769F"/>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059E7"/>
    <w:rsid w:val="00A1046C"/>
    <w:rsid w:val="00A1070A"/>
    <w:rsid w:val="00A2040B"/>
    <w:rsid w:val="00A2216C"/>
    <w:rsid w:val="00A25C64"/>
    <w:rsid w:val="00A272FF"/>
    <w:rsid w:val="00A30CAD"/>
    <w:rsid w:val="00A32ACD"/>
    <w:rsid w:val="00A32E4B"/>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E83"/>
    <w:rsid w:val="00A507B2"/>
    <w:rsid w:val="00A514F5"/>
    <w:rsid w:val="00A54A4F"/>
    <w:rsid w:val="00A54B25"/>
    <w:rsid w:val="00A54FB5"/>
    <w:rsid w:val="00A54FFC"/>
    <w:rsid w:val="00A55164"/>
    <w:rsid w:val="00A56A12"/>
    <w:rsid w:val="00A56B55"/>
    <w:rsid w:val="00A57769"/>
    <w:rsid w:val="00A57776"/>
    <w:rsid w:val="00A57EDF"/>
    <w:rsid w:val="00A609A6"/>
    <w:rsid w:val="00A61618"/>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00BD"/>
    <w:rsid w:val="00AB5F58"/>
    <w:rsid w:val="00AB685C"/>
    <w:rsid w:val="00AB7725"/>
    <w:rsid w:val="00AC0741"/>
    <w:rsid w:val="00AC125F"/>
    <w:rsid w:val="00AC32B5"/>
    <w:rsid w:val="00AC3CB5"/>
    <w:rsid w:val="00AC50FA"/>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0225"/>
    <w:rsid w:val="00B32540"/>
    <w:rsid w:val="00B3481C"/>
    <w:rsid w:val="00B34DEE"/>
    <w:rsid w:val="00B36854"/>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779CA"/>
    <w:rsid w:val="00B8084A"/>
    <w:rsid w:val="00B80D9C"/>
    <w:rsid w:val="00B81EDE"/>
    <w:rsid w:val="00B826BD"/>
    <w:rsid w:val="00B82984"/>
    <w:rsid w:val="00B84DBC"/>
    <w:rsid w:val="00B85490"/>
    <w:rsid w:val="00B854B4"/>
    <w:rsid w:val="00B872A1"/>
    <w:rsid w:val="00B92176"/>
    <w:rsid w:val="00B94C60"/>
    <w:rsid w:val="00B976E7"/>
    <w:rsid w:val="00B97865"/>
    <w:rsid w:val="00BA2C19"/>
    <w:rsid w:val="00BA2FC6"/>
    <w:rsid w:val="00BA3FE2"/>
    <w:rsid w:val="00BA6228"/>
    <w:rsid w:val="00BB03F2"/>
    <w:rsid w:val="00BB10B6"/>
    <w:rsid w:val="00BB125F"/>
    <w:rsid w:val="00BB1F09"/>
    <w:rsid w:val="00BB4649"/>
    <w:rsid w:val="00BB4818"/>
    <w:rsid w:val="00BB5C80"/>
    <w:rsid w:val="00BB5EC2"/>
    <w:rsid w:val="00BC0649"/>
    <w:rsid w:val="00BC195C"/>
    <w:rsid w:val="00BC29D8"/>
    <w:rsid w:val="00BC303E"/>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59B7"/>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0738"/>
    <w:rsid w:val="00CF54A3"/>
    <w:rsid w:val="00CF5D7B"/>
    <w:rsid w:val="00CF7D84"/>
    <w:rsid w:val="00D016EB"/>
    <w:rsid w:val="00D03E68"/>
    <w:rsid w:val="00D04FDF"/>
    <w:rsid w:val="00D06264"/>
    <w:rsid w:val="00D06518"/>
    <w:rsid w:val="00D122FB"/>
    <w:rsid w:val="00D1310F"/>
    <w:rsid w:val="00D17722"/>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6DA1"/>
    <w:rsid w:val="00D57D45"/>
    <w:rsid w:val="00D619E7"/>
    <w:rsid w:val="00D61EE1"/>
    <w:rsid w:val="00D6410C"/>
    <w:rsid w:val="00D645E7"/>
    <w:rsid w:val="00D661A2"/>
    <w:rsid w:val="00D71123"/>
    <w:rsid w:val="00D72CC7"/>
    <w:rsid w:val="00D737A7"/>
    <w:rsid w:val="00D75EDC"/>
    <w:rsid w:val="00D811F0"/>
    <w:rsid w:val="00D829BD"/>
    <w:rsid w:val="00D8438E"/>
    <w:rsid w:val="00D86189"/>
    <w:rsid w:val="00D868C8"/>
    <w:rsid w:val="00D86AA0"/>
    <w:rsid w:val="00D909FA"/>
    <w:rsid w:val="00D91E5F"/>
    <w:rsid w:val="00D93A27"/>
    <w:rsid w:val="00D9428D"/>
    <w:rsid w:val="00D94D5D"/>
    <w:rsid w:val="00D969DA"/>
    <w:rsid w:val="00DA2B3C"/>
    <w:rsid w:val="00DB0A54"/>
    <w:rsid w:val="00DB19AE"/>
    <w:rsid w:val="00DB3083"/>
    <w:rsid w:val="00DB5494"/>
    <w:rsid w:val="00DB7059"/>
    <w:rsid w:val="00DC185E"/>
    <w:rsid w:val="00DC2F58"/>
    <w:rsid w:val="00DC4E8C"/>
    <w:rsid w:val="00DC4EFC"/>
    <w:rsid w:val="00DD3BBA"/>
    <w:rsid w:val="00DD5EDE"/>
    <w:rsid w:val="00DE12E3"/>
    <w:rsid w:val="00DE28DB"/>
    <w:rsid w:val="00DE3E3C"/>
    <w:rsid w:val="00DE3EC4"/>
    <w:rsid w:val="00DE4210"/>
    <w:rsid w:val="00DE49EF"/>
    <w:rsid w:val="00DE6418"/>
    <w:rsid w:val="00DE717D"/>
    <w:rsid w:val="00DE7809"/>
    <w:rsid w:val="00DF1D5C"/>
    <w:rsid w:val="00DF515F"/>
    <w:rsid w:val="00DF7A77"/>
    <w:rsid w:val="00E00B15"/>
    <w:rsid w:val="00E01F0A"/>
    <w:rsid w:val="00E0261C"/>
    <w:rsid w:val="00E03B88"/>
    <w:rsid w:val="00E03D80"/>
    <w:rsid w:val="00E05659"/>
    <w:rsid w:val="00E06EA5"/>
    <w:rsid w:val="00E0768A"/>
    <w:rsid w:val="00E07AB3"/>
    <w:rsid w:val="00E10AC4"/>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5BB"/>
    <w:rsid w:val="00E35FA9"/>
    <w:rsid w:val="00E376B8"/>
    <w:rsid w:val="00E3795D"/>
    <w:rsid w:val="00E42C9F"/>
    <w:rsid w:val="00E43A4C"/>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901DD"/>
    <w:rsid w:val="00E91552"/>
    <w:rsid w:val="00E9183F"/>
    <w:rsid w:val="00E92183"/>
    <w:rsid w:val="00E94F72"/>
    <w:rsid w:val="00E9621E"/>
    <w:rsid w:val="00E9790E"/>
    <w:rsid w:val="00E97D90"/>
    <w:rsid w:val="00EA0310"/>
    <w:rsid w:val="00EA0A26"/>
    <w:rsid w:val="00EA4FDA"/>
    <w:rsid w:val="00EA7E49"/>
    <w:rsid w:val="00EB080A"/>
    <w:rsid w:val="00EB36CF"/>
    <w:rsid w:val="00EB4377"/>
    <w:rsid w:val="00EB58B6"/>
    <w:rsid w:val="00EB6210"/>
    <w:rsid w:val="00EB692F"/>
    <w:rsid w:val="00EB71FB"/>
    <w:rsid w:val="00EC4576"/>
    <w:rsid w:val="00EC5CC0"/>
    <w:rsid w:val="00EC5FC4"/>
    <w:rsid w:val="00EC60C9"/>
    <w:rsid w:val="00ED02BD"/>
    <w:rsid w:val="00ED10D7"/>
    <w:rsid w:val="00ED169F"/>
    <w:rsid w:val="00ED217A"/>
    <w:rsid w:val="00ED2654"/>
    <w:rsid w:val="00ED3379"/>
    <w:rsid w:val="00ED33BB"/>
    <w:rsid w:val="00ED4B12"/>
    <w:rsid w:val="00ED6763"/>
    <w:rsid w:val="00ED679F"/>
    <w:rsid w:val="00ED6944"/>
    <w:rsid w:val="00EE0961"/>
    <w:rsid w:val="00EE1B38"/>
    <w:rsid w:val="00EE1EAE"/>
    <w:rsid w:val="00EE2332"/>
    <w:rsid w:val="00EE3ECA"/>
    <w:rsid w:val="00EE5337"/>
    <w:rsid w:val="00EE7642"/>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5EB"/>
    <w:rsid w:val="00F15F3B"/>
    <w:rsid w:val="00F16A94"/>
    <w:rsid w:val="00F16BF2"/>
    <w:rsid w:val="00F17E93"/>
    <w:rsid w:val="00F20D1E"/>
    <w:rsid w:val="00F224AB"/>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540F"/>
    <w:rsid w:val="00F860DD"/>
    <w:rsid w:val="00F86DC3"/>
    <w:rsid w:val="00F90E76"/>
    <w:rsid w:val="00F91EBA"/>
    <w:rsid w:val="00F92B48"/>
    <w:rsid w:val="00F92EAE"/>
    <w:rsid w:val="00F932FB"/>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0675"/>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1D0489FD8C804AD3B4CEEF99DC052E32"/>
        <w:category>
          <w:name w:val="Général"/>
          <w:gallery w:val="placeholder"/>
        </w:category>
        <w:types>
          <w:type w:val="bbPlcHdr"/>
        </w:types>
        <w:behaviors>
          <w:behavior w:val="content"/>
        </w:behaviors>
        <w:guid w:val="{3701520D-FCEB-4F8F-8A96-A1E98A3789EB}"/>
      </w:docPartPr>
      <w:docPartBody>
        <w:p w:rsidR="00740EEC" w:rsidRDefault="005D6A26" w:rsidP="005D6A26">
          <w:pPr>
            <w:pStyle w:val="1D0489FD8C804AD3B4CEEF99DC052E32"/>
          </w:pPr>
          <w:r w:rsidRPr="000C56B0">
            <w:rPr>
              <w:rStyle w:val="Textedelespacerserv"/>
            </w:rPr>
            <w:t>Cliquez ou appuyez ici pour entrer du texte.</w:t>
          </w:r>
        </w:p>
      </w:docPartBody>
    </w:docPart>
    <w:docPart>
      <w:docPartPr>
        <w:name w:val="D4AA2207A911473F856DAF06F07EA157"/>
        <w:category>
          <w:name w:val="Général"/>
          <w:gallery w:val="placeholder"/>
        </w:category>
        <w:types>
          <w:type w:val="bbPlcHdr"/>
        </w:types>
        <w:behaviors>
          <w:behavior w:val="content"/>
        </w:behaviors>
        <w:guid w:val="{9EEF9700-2703-44A9-8C1B-0EAC739DB0CB}"/>
      </w:docPartPr>
      <w:docPartBody>
        <w:p w:rsidR="00740EEC" w:rsidRDefault="005D6A26" w:rsidP="005D6A26">
          <w:pPr>
            <w:pStyle w:val="D4AA2207A911473F856DAF06F07EA157"/>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1C012A"/>
    <w:rsid w:val="00292920"/>
    <w:rsid w:val="002C36EC"/>
    <w:rsid w:val="003135D3"/>
    <w:rsid w:val="003B3D34"/>
    <w:rsid w:val="00437465"/>
    <w:rsid w:val="0049771F"/>
    <w:rsid w:val="004F74AD"/>
    <w:rsid w:val="00557152"/>
    <w:rsid w:val="005D6A26"/>
    <w:rsid w:val="00602177"/>
    <w:rsid w:val="0061158F"/>
    <w:rsid w:val="00636D5C"/>
    <w:rsid w:val="00700486"/>
    <w:rsid w:val="00722599"/>
    <w:rsid w:val="007407E2"/>
    <w:rsid w:val="00740EEC"/>
    <w:rsid w:val="00764744"/>
    <w:rsid w:val="00782568"/>
    <w:rsid w:val="00832ACF"/>
    <w:rsid w:val="00885A86"/>
    <w:rsid w:val="00936373"/>
    <w:rsid w:val="00967F09"/>
    <w:rsid w:val="009D0903"/>
    <w:rsid w:val="00A1070A"/>
    <w:rsid w:val="00A61618"/>
    <w:rsid w:val="00A76DAF"/>
    <w:rsid w:val="00A81A41"/>
    <w:rsid w:val="00AC77F6"/>
    <w:rsid w:val="00AF65CE"/>
    <w:rsid w:val="00C14E60"/>
    <w:rsid w:val="00C52700"/>
    <w:rsid w:val="00CC19D8"/>
    <w:rsid w:val="00CF0738"/>
    <w:rsid w:val="00DC2DFB"/>
    <w:rsid w:val="00E355BB"/>
    <w:rsid w:val="00E96D7C"/>
    <w:rsid w:val="00EE5337"/>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D6A26"/>
    <w:rPr>
      <w:color w:val="666666"/>
    </w:rPr>
  </w:style>
  <w:style w:type="paragraph" w:customStyle="1" w:styleId="1D0489FD8C804AD3B4CEEF99DC052E32">
    <w:name w:val="1D0489FD8C804AD3B4CEEF99DC052E32"/>
    <w:rsid w:val="005D6A26"/>
  </w:style>
  <w:style w:type="paragraph" w:customStyle="1" w:styleId="D4AA2207A911473F856DAF06F07EA157">
    <w:name w:val="D4AA2207A911473F856DAF06F07EA157"/>
    <w:rsid w:val="005D6A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16BC8919-6E64-4F38-A1CD-A96CEF04E9AB}"/>
</file>

<file path=docProps/app.xml><?xml version="1.0" encoding="utf-8"?>
<Properties xmlns="http://schemas.openxmlformats.org/officeDocument/2006/extended-properties" xmlns:vt="http://schemas.openxmlformats.org/officeDocument/2006/docPropsVTypes">
  <Template>REF-LEX - Lettre de mission - Modèle</Template>
  <TotalTime>647</TotalTime>
  <Pages>1</Pages>
  <Words>5032</Words>
  <Characters>27679</Characters>
  <Application>Microsoft Office Word</Application>
  <DocSecurity>0</DocSecurity>
  <Lines>230</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365</cp:revision>
  <cp:lastPrinted>2019-11-16T07:44:00Z</cp:lastPrinted>
  <dcterms:created xsi:type="dcterms:W3CDTF">2024-01-23T15:23:00Z</dcterms:created>
  <dcterms:modified xsi:type="dcterms:W3CDTF">2026-02-21T09:00:00Z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4180700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