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59AAB3F2"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3D53EB">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3F211A89" w:rsidR="00235D8B" w:rsidRDefault="00BE42BC" w:rsidP="00156A10">
      <w:pPr>
        <w:pStyle w:val="Texte"/>
        <w:rPr>
          <w:color w:val="auto"/>
        </w:rPr>
      </w:pPr>
      <w:r w:rsidRPr="00BE42BC">
        <w:rPr>
          <w:color w:val="auto"/>
        </w:rPr>
        <w:t xml:space="preserve">Le cabinet </w:t>
      </w:r>
      <w:r w:rsidR="00BE5075">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01792E0B" w:rsidR="00353D46" w:rsidRPr="00FD6E59" w:rsidRDefault="009944BC" w:rsidP="00FD6E59">
      <w:pPr>
        <w:pStyle w:val="Texte"/>
        <w:rPr>
          <w:color w:val="auto"/>
        </w:rPr>
      </w:pPr>
      <w:r>
        <w:rPr>
          <w:i/>
          <w:iCs/>
          <w:color w:val="auto"/>
          <w:u w:val="single"/>
        </w:rPr>
        <w:t>Missions</w:t>
      </w:r>
      <w:r w:rsidR="00412D47">
        <w:rPr>
          <w:i/>
          <w:iCs/>
          <w:color w:val="auto"/>
          <w:u w:val="single"/>
        </w:rPr>
        <w:t xml:space="preserve"> </w:t>
      </w:r>
      <w:r w:rsidR="00412D47" w:rsidRPr="0049284A">
        <w:rPr>
          <w:i/>
          <w:iCs/>
          <w:color w:val="auto"/>
          <w:u w:val="single"/>
        </w:rPr>
        <w:t>comptables</w:t>
      </w:r>
      <w:r w:rsidR="00412D47" w:rsidRPr="0049284A">
        <w:rPr>
          <w:color w:val="auto"/>
          <w:u w:val="single"/>
        </w:rPr>
        <w:t> </w:t>
      </w:r>
      <w:r w:rsidR="0049284A" w:rsidRPr="0049284A">
        <w:rPr>
          <w:color w:val="auto"/>
          <w:u w:val="single"/>
        </w:rPr>
        <w:t>et sociales</w:t>
      </w:r>
      <w:r w:rsidR="0049284A">
        <w:rPr>
          <w:color w:val="auto"/>
        </w:rPr>
        <w:t xml:space="preserve"> </w:t>
      </w:r>
      <w:r w:rsidR="00412D47">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49284A" w:rsidRPr="007133D4" w14:paraId="1DE836C3" w14:textId="4C92F911" w:rsidTr="00860C61">
        <w:tc>
          <w:tcPr>
            <w:tcW w:w="3222" w:type="pct"/>
            <w:tcBorders>
              <w:top w:val="nil"/>
              <w:left w:val="nil"/>
              <w:bottom w:val="nil"/>
              <w:right w:val="nil"/>
            </w:tcBorders>
            <w:shd w:val="clear" w:color="FFFFFF" w:fill="FFFFFF"/>
            <w:vAlign w:val="center"/>
          </w:tcPr>
          <w:p w14:paraId="6212EE4C" w14:textId="60EED7F0" w:rsidR="0049284A" w:rsidRPr="008962C3" w:rsidRDefault="0049284A" w:rsidP="008962C3">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285510012"/>
            <w:placeholder>
              <w:docPart w:val="3DD3FFAFD8944FAF8B8151ED6F022CB9"/>
            </w:placeholder>
            <w:showingPlcHdr/>
            <w15:color w:val="FF0000"/>
          </w:sdtPr>
          <w:sdtContent>
            <w:tc>
              <w:tcPr>
                <w:tcW w:w="889" w:type="pct"/>
                <w:vMerge w:val="restart"/>
                <w:tcBorders>
                  <w:top w:val="nil"/>
                  <w:left w:val="nil"/>
                  <w:right w:val="nil"/>
                </w:tcBorders>
                <w:shd w:val="clear" w:color="FFFFFF" w:fill="FFFFFF"/>
                <w:vAlign w:val="center"/>
              </w:tcPr>
              <w:p w14:paraId="0B4CD731" w14:textId="7D7FE47A"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mensuel HT"/>
            <w:tag w:val="Montant mensuel HT"/>
            <w:id w:val="1884749425"/>
            <w:placeholder>
              <w:docPart w:val="2D4AB76C82BE41C090E9A30500B1D0A5"/>
            </w:placeholder>
            <w:showingPlcHdr/>
            <w15:color w:val="FF0000"/>
          </w:sdtPr>
          <w:sdtContent>
            <w:tc>
              <w:tcPr>
                <w:tcW w:w="889" w:type="pct"/>
                <w:vMerge w:val="restart"/>
                <w:tcBorders>
                  <w:top w:val="nil"/>
                  <w:left w:val="nil"/>
                  <w:right w:val="nil"/>
                </w:tcBorders>
                <w:shd w:val="clear" w:color="FFFFFF" w:fill="FFFFFF"/>
                <w:vAlign w:val="center"/>
              </w:tcPr>
              <w:p w14:paraId="3D69DB04" w14:textId="4ED83FB7"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49284A" w:rsidRPr="007133D4" w14:paraId="26F34F3D" w14:textId="77777777" w:rsidTr="00860C61">
        <w:tc>
          <w:tcPr>
            <w:tcW w:w="3222" w:type="pct"/>
            <w:tcBorders>
              <w:top w:val="nil"/>
              <w:left w:val="nil"/>
              <w:bottom w:val="nil"/>
              <w:right w:val="nil"/>
            </w:tcBorders>
            <w:shd w:val="clear" w:color="FFFFFF" w:fill="FFFFFF"/>
            <w:vAlign w:val="center"/>
          </w:tcPr>
          <w:p w14:paraId="5D19F6BA" w14:textId="20E80429" w:rsidR="0049284A" w:rsidRDefault="0049284A" w:rsidP="008962C3">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vAlign w:val="center"/>
          </w:tcPr>
          <w:p w14:paraId="481B18D5" w14:textId="77777777" w:rsidR="0049284A" w:rsidRDefault="0049284A"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5294865C" w14:textId="77777777" w:rsidR="0049284A" w:rsidRDefault="0049284A"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5493FD8"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8051C8" w:rsidRPr="008051C8">
        <w:t>.</w:t>
      </w:r>
    </w:p>
    <w:p w14:paraId="6B486055" w14:textId="77777777" w:rsidR="00B20B26" w:rsidRDefault="00B20B26" w:rsidP="00B20B26">
      <w:pPr>
        <w:pStyle w:val="Puces"/>
        <w:numPr>
          <w:ilvl w:val="0"/>
          <w:numId w:val="0"/>
        </w:num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771E51CE" w:rsidR="00FD6E59" w:rsidRDefault="009944BC" w:rsidP="00FD6E59">
      <w:pPr>
        <w:pStyle w:val="Texte"/>
        <w:rPr>
          <w:color w:val="auto"/>
        </w:rPr>
      </w:pPr>
      <w:r>
        <w:rPr>
          <w:i/>
          <w:iCs/>
          <w:color w:val="auto"/>
          <w:u w:val="single"/>
        </w:rPr>
        <w:lastRenderedPageBreak/>
        <w:t>Missions</w:t>
      </w:r>
      <w:r w:rsidR="00FD6E59">
        <w:rPr>
          <w:i/>
          <w:iCs/>
          <w:color w:val="auto"/>
          <w:u w:val="single"/>
        </w:rPr>
        <w:t xml:space="preserve"> sociales</w:t>
      </w:r>
      <w:r w:rsidR="0049284A">
        <w:rPr>
          <w:i/>
          <w:iCs/>
          <w:color w:val="auto"/>
          <w:u w:val="single"/>
        </w:rPr>
        <w:t xml:space="preserve"> exceptionnel</w:t>
      </w:r>
      <w:r>
        <w:rPr>
          <w:i/>
          <w:iCs/>
          <w:color w:val="auto"/>
          <w:u w:val="single"/>
        </w:rPr>
        <w:t>le</w:t>
      </w:r>
      <w:r w:rsidR="0049284A">
        <w:rPr>
          <w:i/>
          <w:iCs/>
          <w:color w:val="auto"/>
          <w:u w:val="single"/>
        </w:rPr>
        <w:t>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36ABE9CB" w14:textId="77777777" w:rsidR="00BE5075" w:rsidRDefault="00BE5075"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5AA7D061"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3E48E20D" w14:textId="3622F64B" w:rsidR="0012691D"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619EFAE9" w14:textId="77777777" w:rsidR="008051C8" w:rsidRPr="004A5D17" w:rsidRDefault="008051C8" w:rsidP="00F15F3B">
      <w:pPr>
        <w:pStyle w:val="Texte"/>
        <w:rPr>
          <w:color w:val="auto"/>
        </w:rPr>
      </w:pPr>
    </w:p>
    <w:bookmarkEnd w:id="10"/>
    <w:p w14:paraId="7ED635C1" w14:textId="1EE12D5F" w:rsidR="00EF6660"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5C142415" w14:textId="77777777" w:rsidR="008C1DA0" w:rsidRPr="00BE5075" w:rsidRDefault="008C1DA0" w:rsidP="00413E22">
      <w:pPr>
        <w:pStyle w:val="Texte"/>
        <w:rPr>
          <w:color w:val="auto"/>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0C227151" w:rsidR="006345C0" w:rsidRPr="0069355C" w:rsidRDefault="00572E8F" w:rsidP="001A5BE8">
            <w:pPr>
              <w:pStyle w:val="Texte"/>
              <w:jc w:val="center"/>
            </w:pPr>
            <w:r w:rsidRPr="004A5D17">
              <w:rPr>
                <w:color w:val="auto"/>
                <w:szCs w:val="22"/>
              </w:rPr>
              <w:t xml:space="preserve">Cabinet </w:t>
            </w:r>
            <w:r w:rsidR="00BE5075">
              <w:rPr>
                <w:color w:val="auto"/>
                <w:szCs w:val="22"/>
              </w:rPr>
              <w:t>ALPES EXPERTISE COMPTABLE</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573508E3"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D53EB">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41467C90" w:rsidR="00EF6660" w:rsidRPr="0069355C" w:rsidRDefault="00EF6660" w:rsidP="00410CBF">
            <w:pPr>
              <w:pStyle w:val="Texte"/>
              <w:jc w:val="center"/>
            </w:pPr>
            <w:r w:rsidRPr="004A5D17">
              <w:rPr>
                <w:color w:val="auto"/>
                <w:szCs w:val="22"/>
              </w:rPr>
              <w:t xml:space="preserve">Cabinet </w:t>
            </w:r>
            <w:r w:rsidR="00BE5075">
              <w:rPr>
                <w:color w:val="auto"/>
                <w:szCs w:val="22"/>
              </w:rPr>
              <w:t>ALPES EXPERTISE COMPTABLE</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3"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791"/>
        <w:gridCol w:w="993"/>
        <w:gridCol w:w="30"/>
        <w:gridCol w:w="963"/>
        <w:gridCol w:w="11"/>
        <w:gridCol w:w="980"/>
      </w:tblGrid>
      <w:tr w:rsidR="002B5E33" w:rsidRPr="008F31A3" w14:paraId="3664B9A1" w14:textId="77777777" w:rsidTr="003D53EB">
        <w:trPr>
          <w:cantSplit/>
          <w:trHeight w:val="1270"/>
          <w:tblHeader/>
          <w:jc w:val="center"/>
        </w:trPr>
        <w:tc>
          <w:tcPr>
            <w:tcW w:w="3618"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82" w:type="pct"/>
            <w:gridSpan w:val="5"/>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3D53EB">
        <w:trPr>
          <w:cantSplit/>
          <w:trHeight w:val="557"/>
          <w:tblHeader/>
          <w:jc w:val="center"/>
        </w:trPr>
        <w:tc>
          <w:tcPr>
            <w:tcW w:w="3618"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75" w:type="pct"/>
            <w:gridSpan w:val="2"/>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gridSpan w:val="2"/>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5"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57332B" w:rsidRPr="00561995" w14:paraId="69D11BDB" w14:textId="77777777" w:rsidTr="003D53EB">
        <w:trPr>
          <w:cantSplit/>
          <w:trHeight w:val="472"/>
          <w:tblHeader/>
          <w:jc w:val="center"/>
        </w:trPr>
        <w:tc>
          <w:tcPr>
            <w:tcW w:w="3618"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82" w:type="pct"/>
            <w:gridSpan w:val="5"/>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3D53EB">
        <w:trPr>
          <w:cantSplit/>
          <w:trHeight w:val="201"/>
          <w:tblHeader/>
          <w:jc w:val="center"/>
        </w:trPr>
        <w:tc>
          <w:tcPr>
            <w:tcW w:w="3618"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75" w:type="pct"/>
            <w:gridSpan w:val="2"/>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F7CDA9"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3D53EB">
        <w:trPr>
          <w:cantSplit/>
          <w:trHeight w:val="277"/>
          <w:tblHeader/>
          <w:jc w:val="center"/>
        </w:trPr>
        <w:tc>
          <w:tcPr>
            <w:tcW w:w="3618"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75" w:type="pct"/>
            <w:gridSpan w:val="2"/>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1A82935"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75" w:type="pct"/>
            <w:gridSpan w:val="2"/>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EB713F5"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3D53EB">
        <w:trPr>
          <w:cantSplit/>
          <w:trHeight w:val="271"/>
          <w:tblHeader/>
          <w:jc w:val="center"/>
        </w:trPr>
        <w:tc>
          <w:tcPr>
            <w:tcW w:w="3618"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75" w:type="pct"/>
            <w:gridSpan w:val="2"/>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EA7F733"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3D53EB">
        <w:trPr>
          <w:cantSplit/>
          <w:trHeight w:val="275"/>
          <w:tblHeader/>
          <w:jc w:val="center"/>
        </w:trPr>
        <w:tc>
          <w:tcPr>
            <w:tcW w:w="3618"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75" w:type="pct"/>
            <w:gridSpan w:val="2"/>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D32017A"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3D53EB">
        <w:trPr>
          <w:cantSplit/>
          <w:trHeight w:val="265"/>
          <w:tblHeader/>
          <w:jc w:val="center"/>
        </w:trPr>
        <w:tc>
          <w:tcPr>
            <w:tcW w:w="3618"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75" w:type="pct"/>
            <w:gridSpan w:val="2"/>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2BEA8DB6"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3D53EB">
        <w:trPr>
          <w:cantSplit/>
          <w:trHeight w:val="211"/>
          <w:tblHeader/>
          <w:jc w:val="center"/>
        </w:trPr>
        <w:tc>
          <w:tcPr>
            <w:tcW w:w="3618"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75" w:type="pct"/>
            <w:gridSpan w:val="2"/>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625E3E94"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3D53EB">
        <w:trPr>
          <w:cantSplit/>
          <w:trHeight w:val="499"/>
          <w:tblHeader/>
          <w:jc w:val="center"/>
        </w:trPr>
        <w:tc>
          <w:tcPr>
            <w:tcW w:w="3618"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82" w:type="pct"/>
            <w:gridSpan w:val="5"/>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3D53EB">
        <w:trPr>
          <w:cantSplit/>
          <w:trHeight w:val="223"/>
          <w:tblHeader/>
          <w:jc w:val="center"/>
        </w:trPr>
        <w:tc>
          <w:tcPr>
            <w:tcW w:w="3618"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75" w:type="pct"/>
            <w:gridSpan w:val="2"/>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70A31893"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D53EB">
        <w:trPr>
          <w:cantSplit/>
          <w:trHeight w:val="426"/>
          <w:tblHeader/>
          <w:jc w:val="center"/>
        </w:trPr>
        <w:tc>
          <w:tcPr>
            <w:tcW w:w="3618"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82" w:type="pct"/>
            <w:gridSpan w:val="5"/>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3D53EB">
        <w:trPr>
          <w:cantSplit/>
          <w:trHeight w:val="263"/>
          <w:tblHeader/>
          <w:jc w:val="center"/>
        </w:trPr>
        <w:tc>
          <w:tcPr>
            <w:tcW w:w="3618"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75" w:type="pct"/>
            <w:gridSpan w:val="2"/>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CDC9E00"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75" w:type="pct"/>
            <w:gridSpan w:val="2"/>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0C1AE6F"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75" w:type="pct"/>
            <w:gridSpan w:val="2"/>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78F197F"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75" w:type="pct"/>
            <w:gridSpan w:val="2"/>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007B6A1E"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75" w:type="pct"/>
            <w:gridSpan w:val="2"/>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125A1D25"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75" w:type="pct"/>
            <w:gridSpan w:val="2"/>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AFCEDCA"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3D53EB">
        <w:trPr>
          <w:cantSplit/>
          <w:trHeight w:val="281"/>
          <w:tblHeader/>
          <w:jc w:val="center"/>
        </w:trPr>
        <w:tc>
          <w:tcPr>
            <w:tcW w:w="3618"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75" w:type="pct"/>
            <w:gridSpan w:val="2"/>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2"/>
            <w:vAlign w:val="center"/>
          </w:tcPr>
          <w:p w14:paraId="3F098470" w14:textId="77777777" w:rsidR="0057332B" w:rsidRPr="00413E22" w:rsidRDefault="0057332B" w:rsidP="0057332B">
            <w:pPr>
              <w:jc w:val="center"/>
              <w:rPr>
                <w:rFonts w:ascii="Arial" w:hAnsi="Arial" w:cs="Arial"/>
                <w:color w:val="787878"/>
                <w:sz w:val="22"/>
                <w:szCs w:val="22"/>
              </w:rPr>
            </w:pPr>
          </w:p>
        </w:tc>
        <w:tc>
          <w:tcPr>
            <w:tcW w:w="455"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3D53EB">
        <w:trPr>
          <w:cantSplit/>
          <w:trHeight w:val="519"/>
          <w:tblHeader/>
          <w:jc w:val="center"/>
        </w:trPr>
        <w:tc>
          <w:tcPr>
            <w:tcW w:w="3618"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82" w:type="pct"/>
            <w:gridSpan w:val="5"/>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3D53EB">
        <w:trPr>
          <w:cantSplit/>
          <w:trHeight w:val="281"/>
          <w:tblHeader/>
          <w:jc w:val="center"/>
        </w:trPr>
        <w:tc>
          <w:tcPr>
            <w:tcW w:w="3618"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75" w:type="pct"/>
            <w:gridSpan w:val="2"/>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5"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3D53EB">
        <w:trPr>
          <w:cantSplit/>
          <w:trHeight w:val="119"/>
          <w:tblHeader/>
          <w:jc w:val="center"/>
        </w:trPr>
        <w:tc>
          <w:tcPr>
            <w:tcW w:w="3618"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75" w:type="pct"/>
            <w:gridSpan w:val="2"/>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5"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3D53EB">
        <w:trPr>
          <w:cantSplit/>
          <w:trHeight w:val="124"/>
          <w:tblHeader/>
          <w:jc w:val="center"/>
        </w:trPr>
        <w:tc>
          <w:tcPr>
            <w:tcW w:w="3618"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75" w:type="pct"/>
            <w:gridSpan w:val="2"/>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2"/>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5"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3D53EB">
        <w:trPr>
          <w:cantSplit/>
          <w:trHeight w:val="281"/>
          <w:tblHeader/>
          <w:jc w:val="center"/>
        </w:trPr>
        <w:tc>
          <w:tcPr>
            <w:tcW w:w="3618"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75" w:type="pct"/>
            <w:gridSpan w:val="2"/>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gridSpan w:val="2"/>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5"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3D53EB" w:rsidRPr="00413E22" w14:paraId="11B80B43" w14:textId="77777777" w:rsidTr="003D53EB">
        <w:trPr>
          <w:cantSplit/>
          <w:trHeight w:val="552"/>
          <w:tblHeader/>
          <w:jc w:val="center"/>
        </w:trPr>
        <w:tc>
          <w:tcPr>
            <w:tcW w:w="3618" w:type="pct"/>
            <w:tcBorders>
              <w:bottom w:val="single" w:sz="4" w:space="0" w:color="FFFFFF" w:themeColor="background1"/>
            </w:tcBorders>
            <w:vAlign w:val="center"/>
          </w:tcPr>
          <w:p w14:paraId="2A194945" w14:textId="77777777" w:rsidR="003D53EB" w:rsidRPr="00A43123" w:rsidRDefault="003D53EB" w:rsidP="00DE1675">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82" w:type="pct"/>
            <w:gridSpan w:val="5"/>
            <w:vAlign w:val="center"/>
          </w:tcPr>
          <w:p w14:paraId="271CAA25" w14:textId="77777777" w:rsidR="003D53EB" w:rsidRPr="00413E22" w:rsidRDefault="003D53EB" w:rsidP="00DE1675">
            <w:pPr>
              <w:jc w:val="center"/>
              <w:rPr>
                <w:rFonts w:ascii="Arial" w:hAnsi="Arial" w:cs="Arial"/>
                <w:color w:val="787878"/>
                <w:sz w:val="22"/>
                <w:szCs w:val="22"/>
              </w:rPr>
            </w:pPr>
          </w:p>
        </w:tc>
      </w:tr>
      <w:tr w:rsidR="003D53EB" w:rsidRPr="00413E22" w14:paraId="373B73BA" w14:textId="77777777" w:rsidTr="003D53EB">
        <w:trPr>
          <w:cantSplit/>
          <w:trHeight w:val="134"/>
          <w:tblHeader/>
          <w:jc w:val="center"/>
        </w:trPr>
        <w:tc>
          <w:tcPr>
            <w:tcW w:w="3618" w:type="pct"/>
            <w:tcBorders>
              <w:top w:val="single" w:sz="4" w:space="0" w:color="FFFFFF" w:themeColor="background1"/>
              <w:bottom w:val="single" w:sz="4" w:space="0" w:color="FFFFFF" w:themeColor="background1"/>
            </w:tcBorders>
            <w:vAlign w:val="center"/>
          </w:tcPr>
          <w:p w14:paraId="5C94B732" w14:textId="77777777" w:rsidR="003D53EB" w:rsidRPr="00D31D06" w:rsidRDefault="003D53EB" w:rsidP="00DE1675">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61" w:type="pct"/>
            <w:vAlign w:val="center"/>
          </w:tcPr>
          <w:p w14:paraId="5044D94C" w14:textId="77777777" w:rsidR="003D53EB" w:rsidRPr="00413E22" w:rsidRDefault="003D53EB" w:rsidP="00DE1675">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7C51142B" w14:textId="77777777" w:rsidR="003D53EB" w:rsidRPr="00413E22" w:rsidRDefault="003D53EB" w:rsidP="00DE1675">
            <w:pPr>
              <w:jc w:val="center"/>
              <w:rPr>
                <w:rFonts w:ascii="Arial" w:hAnsi="Arial" w:cs="Arial"/>
                <w:color w:val="787878"/>
                <w:sz w:val="22"/>
                <w:szCs w:val="22"/>
              </w:rPr>
            </w:pPr>
          </w:p>
        </w:tc>
        <w:tc>
          <w:tcPr>
            <w:tcW w:w="461" w:type="pct"/>
            <w:gridSpan w:val="2"/>
            <w:vAlign w:val="center"/>
          </w:tcPr>
          <w:p w14:paraId="4D7FB479" w14:textId="77777777" w:rsidR="003D53EB" w:rsidRPr="00413E22" w:rsidRDefault="003D53EB" w:rsidP="00DE1675">
            <w:pPr>
              <w:jc w:val="center"/>
              <w:rPr>
                <w:rFonts w:ascii="Arial" w:hAnsi="Arial" w:cs="Arial"/>
                <w:color w:val="787878"/>
                <w:sz w:val="22"/>
                <w:szCs w:val="22"/>
              </w:rPr>
            </w:pPr>
            <w:r>
              <w:rPr>
                <w:rFonts w:ascii="Arial" w:hAnsi="Arial" w:cs="Arial"/>
                <w:i/>
                <w:iCs/>
                <w:color w:val="787878"/>
                <w:sz w:val="14"/>
                <w:szCs w:val="14"/>
              </w:rPr>
              <w:t>A la clôture</w:t>
            </w:r>
          </w:p>
        </w:tc>
      </w:tr>
      <w:tr w:rsidR="003D53EB" w:rsidRPr="00413E22" w14:paraId="2ADD63DF" w14:textId="77777777" w:rsidTr="003D53EB">
        <w:trPr>
          <w:cantSplit/>
          <w:trHeight w:val="196"/>
          <w:tblHeader/>
          <w:jc w:val="center"/>
        </w:trPr>
        <w:tc>
          <w:tcPr>
            <w:tcW w:w="3618" w:type="pct"/>
            <w:tcBorders>
              <w:top w:val="single" w:sz="4" w:space="0" w:color="FFFFFF" w:themeColor="background1"/>
              <w:bottom w:val="single" w:sz="4" w:space="0" w:color="FFFFFF" w:themeColor="background1"/>
            </w:tcBorders>
            <w:vAlign w:val="center"/>
          </w:tcPr>
          <w:p w14:paraId="7ED38461" w14:textId="77777777" w:rsidR="003D53EB" w:rsidRPr="00D31D06" w:rsidRDefault="003D53EB" w:rsidP="00DE1675">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61" w:type="pct"/>
            <w:vAlign w:val="center"/>
          </w:tcPr>
          <w:p w14:paraId="138A66F7" w14:textId="77777777" w:rsidR="003D53EB" w:rsidRPr="00413E22" w:rsidRDefault="003D53EB" w:rsidP="00DE1675">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3F9CD098" w14:textId="77777777" w:rsidR="003D53EB" w:rsidRPr="00413E22" w:rsidRDefault="003D53EB" w:rsidP="00DE1675">
            <w:pPr>
              <w:jc w:val="center"/>
              <w:rPr>
                <w:rFonts w:ascii="Arial" w:hAnsi="Arial" w:cs="Arial"/>
                <w:color w:val="787878"/>
                <w:sz w:val="22"/>
                <w:szCs w:val="22"/>
              </w:rPr>
            </w:pPr>
          </w:p>
        </w:tc>
        <w:tc>
          <w:tcPr>
            <w:tcW w:w="461" w:type="pct"/>
            <w:gridSpan w:val="2"/>
            <w:vAlign w:val="center"/>
          </w:tcPr>
          <w:p w14:paraId="7DFB4044" w14:textId="77777777" w:rsidR="003D53EB" w:rsidRPr="00413E22" w:rsidRDefault="003D53EB" w:rsidP="00DE1675">
            <w:pPr>
              <w:jc w:val="center"/>
              <w:rPr>
                <w:rFonts w:ascii="Arial" w:hAnsi="Arial" w:cs="Arial"/>
                <w:color w:val="787878"/>
                <w:sz w:val="22"/>
                <w:szCs w:val="22"/>
              </w:rPr>
            </w:pPr>
            <w:r>
              <w:rPr>
                <w:rFonts w:ascii="Arial" w:hAnsi="Arial" w:cs="Arial"/>
                <w:i/>
                <w:iCs/>
                <w:color w:val="787878"/>
                <w:sz w:val="14"/>
                <w:szCs w:val="14"/>
              </w:rPr>
              <w:t>A la clôture</w:t>
            </w:r>
          </w:p>
        </w:tc>
      </w:tr>
      <w:tr w:rsidR="003D53EB" w:rsidRPr="00413E22" w14:paraId="22173970" w14:textId="77777777" w:rsidTr="003D53EB">
        <w:trPr>
          <w:cantSplit/>
          <w:trHeight w:val="286"/>
          <w:tblHeader/>
          <w:jc w:val="center"/>
        </w:trPr>
        <w:tc>
          <w:tcPr>
            <w:tcW w:w="3618" w:type="pct"/>
            <w:tcBorders>
              <w:top w:val="single" w:sz="4" w:space="0" w:color="FFFFFF" w:themeColor="background1"/>
              <w:bottom w:val="single" w:sz="4" w:space="0" w:color="FFFFFF" w:themeColor="background1"/>
            </w:tcBorders>
            <w:vAlign w:val="center"/>
          </w:tcPr>
          <w:p w14:paraId="0A4D1C89" w14:textId="77777777" w:rsidR="003D53EB" w:rsidRPr="00D31D06" w:rsidRDefault="003D53EB" w:rsidP="00DE1675">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61" w:type="pct"/>
            <w:vAlign w:val="center"/>
          </w:tcPr>
          <w:p w14:paraId="4B4C61ED" w14:textId="77777777" w:rsidR="003D53EB" w:rsidRPr="00413E22" w:rsidRDefault="003D53EB" w:rsidP="00DE1675">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4C5596BE" w14:textId="77777777" w:rsidR="003D53EB" w:rsidRPr="00413E22" w:rsidRDefault="003D53EB" w:rsidP="00DE1675">
            <w:pPr>
              <w:jc w:val="center"/>
              <w:rPr>
                <w:rFonts w:ascii="Arial" w:hAnsi="Arial" w:cs="Arial"/>
                <w:color w:val="787878"/>
                <w:sz w:val="22"/>
                <w:szCs w:val="22"/>
              </w:rPr>
            </w:pPr>
          </w:p>
        </w:tc>
        <w:tc>
          <w:tcPr>
            <w:tcW w:w="461" w:type="pct"/>
            <w:gridSpan w:val="2"/>
            <w:vAlign w:val="center"/>
          </w:tcPr>
          <w:p w14:paraId="0A84C21B" w14:textId="77777777" w:rsidR="003D53EB" w:rsidRPr="00413E22" w:rsidRDefault="003D53EB" w:rsidP="00DE1675">
            <w:pPr>
              <w:jc w:val="center"/>
              <w:rPr>
                <w:rFonts w:ascii="Arial" w:hAnsi="Arial" w:cs="Arial"/>
                <w:color w:val="787878"/>
                <w:sz w:val="22"/>
                <w:szCs w:val="22"/>
              </w:rPr>
            </w:pPr>
            <w:r>
              <w:rPr>
                <w:rFonts w:ascii="Arial" w:hAnsi="Arial" w:cs="Arial"/>
                <w:i/>
                <w:iCs/>
                <w:color w:val="787878"/>
                <w:sz w:val="14"/>
                <w:szCs w:val="14"/>
              </w:rPr>
              <w:t>A la clôture</w:t>
            </w:r>
          </w:p>
        </w:tc>
      </w:tr>
      <w:tr w:rsidR="003D53EB" w:rsidRPr="00413E22" w14:paraId="729E894A" w14:textId="77777777" w:rsidTr="003D53EB">
        <w:trPr>
          <w:cantSplit/>
          <w:trHeight w:val="219"/>
          <w:tblHeader/>
          <w:jc w:val="center"/>
        </w:trPr>
        <w:tc>
          <w:tcPr>
            <w:tcW w:w="3618" w:type="pct"/>
            <w:tcBorders>
              <w:top w:val="single" w:sz="4" w:space="0" w:color="FFFFFF" w:themeColor="background1"/>
            </w:tcBorders>
            <w:vAlign w:val="center"/>
          </w:tcPr>
          <w:p w14:paraId="700336EE" w14:textId="77777777" w:rsidR="003D53EB" w:rsidRPr="00D31D06" w:rsidRDefault="003D53EB" w:rsidP="00DE1675">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61" w:type="pct"/>
            <w:vAlign w:val="center"/>
          </w:tcPr>
          <w:p w14:paraId="465F3FF9" w14:textId="77777777" w:rsidR="003D53EB" w:rsidRPr="00413E22" w:rsidRDefault="003D53EB" w:rsidP="00DE1675">
            <w:pPr>
              <w:jc w:val="center"/>
              <w:rPr>
                <w:rFonts w:ascii="Arial" w:hAnsi="Arial" w:cs="Arial"/>
                <w:color w:val="787878"/>
                <w:sz w:val="22"/>
                <w:szCs w:val="22"/>
              </w:rPr>
            </w:pPr>
            <w:r w:rsidRPr="00211C10">
              <w:rPr>
                <w:rFonts w:ascii="Arial" w:hAnsi="Arial" w:cs="Arial"/>
                <w:color w:val="787878"/>
                <w:sz w:val="22"/>
                <w:szCs w:val="22"/>
              </w:rPr>
              <w:t>X</w:t>
            </w:r>
          </w:p>
        </w:tc>
        <w:tc>
          <w:tcPr>
            <w:tcW w:w="461" w:type="pct"/>
            <w:gridSpan w:val="2"/>
            <w:vAlign w:val="center"/>
          </w:tcPr>
          <w:p w14:paraId="4F260281" w14:textId="77777777" w:rsidR="003D53EB" w:rsidRPr="00413E22" w:rsidRDefault="003D53EB" w:rsidP="00DE1675">
            <w:pPr>
              <w:jc w:val="center"/>
              <w:rPr>
                <w:rFonts w:ascii="Arial" w:hAnsi="Arial" w:cs="Arial"/>
                <w:color w:val="787878"/>
                <w:sz w:val="22"/>
                <w:szCs w:val="22"/>
              </w:rPr>
            </w:pPr>
          </w:p>
        </w:tc>
        <w:tc>
          <w:tcPr>
            <w:tcW w:w="461" w:type="pct"/>
            <w:gridSpan w:val="2"/>
            <w:vAlign w:val="center"/>
          </w:tcPr>
          <w:p w14:paraId="003B00E9" w14:textId="77777777" w:rsidR="003D53EB" w:rsidRPr="00413E22" w:rsidRDefault="003D53EB" w:rsidP="00DE1675">
            <w:pPr>
              <w:jc w:val="center"/>
              <w:rPr>
                <w:rFonts w:ascii="Arial" w:hAnsi="Arial" w:cs="Arial"/>
                <w:color w:val="787878"/>
                <w:sz w:val="22"/>
                <w:szCs w:val="22"/>
              </w:rPr>
            </w:pPr>
            <w:r>
              <w:rPr>
                <w:rFonts w:ascii="Arial" w:hAnsi="Arial" w:cs="Arial"/>
                <w:i/>
                <w:iCs/>
                <w:color w:val="787878"/>
                <w:sz w:val="14"/>
                <w:szCs w:val="14"/>
              </w:rPr>
              <w:t>A la clôture</w:t>
            </w:r>
          </w:p>
        </w:tc>
      </w:tr>
      <w:tr w:rsidR="003D53EB" w:rsidRPr="00420446" w14:paraId="28949AA5" w14:textId="77777777" w:rsidTr="003D53EB">
        <w:trPr>
          <w:cantSplit/>
          <w:trHeight w:val="564"/>
          <w:tblHeader/>
          <w:jc w:val="center"/>
        </w:trPr>
        <w:tc>
          <w:tcPr>
            <w:tcW w:w="3618" w:type="pct"/>
            <w:vAlign w:val="center"/>
          </w:tcPr>
          <w:p w14:paraId="4705C0E3" w14:textId="77777777" w:rsidR="003D53EB" w:rsidRPr="00420446" w:rsidRDefault="003D53EB" w:rsidP="00DE1675">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461" w:type="pct"/>
            <w:vAlign w:val="center"/>
          </w:tcPr>
          <w:p w14:paraId="42C5A6FF" w14:textId="77777777" w:rsidR="003D53EB" w:rsidRPr="00420446" w:rsidRDefault="003D53EB" w:rsidP="00DE1675">
            <w:pPr>
              <w:jc w:val="center"/>
              <w:rPr>
                <w:rFonts w:ascii="Arial" w:hAnsi="Arial" w:cs="Arial"/>
                <w:color w:val="787878"/>
                <w:sz w:val="16"/>
                <w:szCs w:val="16"/>
              </w:rPr>
            </w:pPr>
            <w:r w:rsidRPr="00420446">
              <w:rPr>
                <w:rFonts w:ascii="Arial" w:hAnsi="Arial" w:cs="Arial"/>
                <w:b/>
                <w:sz w:val="16"/>
                <w:szCs w:val="16"/>
              </w:rPr>
              <w:t>Cabinet</w:t>
            </w:r>
          </w:p>
        </w:tc>
        <w:tc>
          <w:tcPr>
            <w:tcW w:w="461" w:type="pct"/>
            <w:gridSpan w:val="2"/>
            <w:vAlign w:val="center"/>
          </w:tcPr>
          <w:p w14:paraId="33A45902" w14:textId="77777777" w:rsidR="003D53EB" w:rsidRPr="00420446" w:rsidRDefault="003D53EB" w:rsidP="00DE1675">
            <w:pPr>
              <w:jc w:val="center"/>
              <w:rPr>
                <w:rFonts w:ascii="Arial" w:hAnsi="Arial" w:cs="Arial"/>
                <w:color w:val="787878"/>
                <w:sz w:val="16"/>
                <w:szCs w:val="16"/>
              </w:rPr>
            </w:pPr>
            <w:r w:rsidRPr="00420446">
              <w:rPr>
                <w:rFonts w:ascii="Arial" w:hAnsi="Arial" w:cs="Arial"/>
                <w:b/>
                <w:sz w:val="16"/>
                <w:szCs w:val="16"/>
              </w:rPr>
              <w:t>Client</w:t>
            </w:r>
          </w:p>
        </w:tc>
        <w:tc>
          <w:tcPr>
            <w:tcW w:w="461" w:type="pct"/>
            <w:gridSpan w:val="2"/>
            <w:vAlign w:val="center"/>
          </w:tcPr>
          <w:p w14:paraId="42F7696F" w14:textId="77777777" w:rsidR="003D53EB" w:rsidRPr="00420446" w:rsidRDefault="003D53EB" w:rsidP="00DE1675">
            <w:pPr>
              <w:jc w:val="center"/>
              <w:rPr>
                <w:rFonts w:ascii="Arial" w:hAnsi="Arial" w:cs="Arial"/>
                <w:color w:val="787878"/>
                <w:sz w:val="16"/>
                <w:szCs w:val="16"/>
              </w:rPr>
            </w:pPr>
            <w:r w:rsidRPr="00420446">
              <w:rPr>
                <w:rFonts w:ascii="Arial" w:hAnsi="Arial" w:cs="Arial"/>
                <w:b/>
                <w:sz w:val="16"/>
                <w:szCs w:val="16"/>
              </w:rPr>
              <w:t>Périodicité</w:t>
            </w:r>
          </w:p>
        </w:tc>
      </w:tr>
      <w:tr w:rsidR="003D53EB" w:rsidRPr="00413E22" w14:paraId="6DABEFC7" w14:textId="77777777" w:rsidTr="003D53EB">
        <w:trPr>
          <w:cantSplit/>
          <w:trHeight w:val="555"/>
          <w:tblHeader/>
          <w:jc w:val="center"/>
        </w:trPr>
        <w:tc>
          <w:tcPr>
            <w:tcW w:w="3618" w:type="pct"/>
            <w:tcBorders>
              <w:bottom w:val="single" w:sz="4" w:space="0" w:color="FFFFFF" w:themeColor="background1"/>
            </w:tcBorders>
            <w:vAlign w:val="center"/>
          </w:tcPr>
          <w:p w14:paraId="67FD852E" w14:textId="77777777" w:rsidR="003D53EB" w:rsidRPr="00A43123" w:rsidRDefault="003D53EB" w:rsidP="00DE1675">
            <w:pPr>
              <w:rPr>
                <w:rFonts w:ascii="Arial" w:hAnsi="Arial" w:cs="Arial"/>
                <w:b/>
                <w:bCs/>
                <w:color w:val="787878"/>
              </w:rPr>
            </w:pPr>
            <w:r w:rsidRPr="00A43123">
              <w:rPr>
                <w:rFonts w:ascii="Arial" w:hAnsi="Arial" w:cs="Arial"/>
                <w:b/>
                <w:bCs/>
                <w:i/>
                <w:iCs/>
                <w:color w:val="787878"/>
                <w:sz w:val="22"/>
                <w:szCs w:val="22"/>
              </w:rPr>
              <w:t>Liasse fiscale</w:t>
            </w:r>
          </w:p>
        </w:tc>
        <w:tc>
          <w:tcPr>
            <w:tcW w:w="1382" w:type="pct"/>
            <w:gridSpan w:val="5"/>
            <w:vAlign w:val="center"/>
          </w:tcPr>
          <w:p w14:paraId="03EB1C5E" w14:textId="77777777" w:rsidR="003D53EB" w:rsidRPr="00413E22" w:rsidRDefault="003D53EB" w:rsidP="00DE1675">
            <w:pPr>
              <w:jc w:val="center"/>
              <w:rPr>
                <w:rFonts w:ascii="Arial" w:hAnsi="Arial" w:cs="Arial"/>
                <w:color w:val="787878"/>
                <w:sz w:val="22"/>
                <w:szCs w:val="22"/>
              </w:rPr>
            </w:pPr>
          </w:p>
        </w:tc>
      </w:tr>
      <w:tr w:rsidR="003D53EB" w:rsidRPr="00413E22" w14:paraId="1FCDE152" w14:textId="77777777" w:rsidTr="003D53EB">
        <w:trPr>
          <w:cantSplit/>
          <w:trHeight w:val="267"/>
          <w:tblHeader/>
          <w:jc w:val="center"/>
        </w:trPr>
        <w:tc>
          <w:tcPr>
            <w:tcW w:w="3618" w:type="pct"/>
            <w:tcBorders>
              <w:top w:val="single" w:sz="4" w:space="0" w:color="FFFFFF" w:themeColor="background1"/>
            </w:tcBorders>
            <w:vAlign w:val="center"/>
          </w:tcPr>
          <w:p w14:paraId="781A96E2" w14:textId="77777777" w:rsidR="003D53EB" w:rsidRPr="00413E22" w:rsidRDefault="003D53EB" w:rsidP="00DE1675">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61" w:type="pct"/>
            <w:vAlign w:val="center"/>
          </w:tcPr>
          <w:p w14:paraId="2F1B4407" w14:textId="77777777" w:rsidR="003D53EB" w:rsidRPr="00413E22" w:rsidRDefault="003D53EB" w:rsidP="00DE1675">
            <w:pPr>
              <w:jc w:val="center"/>
              <w:rPr>
                <w:rFonts w:ascii="Arial" w:hAnsi="Arial" w:cs="Arial"/>
                <w:color w:val="787878"/>
                <w:sz w:val="22"/>
                <w:szCs w:val="22"/>
              </w:rPr>
            </w:pPr>
            <w:r>
              <w:rPr>
                <w:rFonts w:ascii="Arial" w:hAnsi="Arial" w:cs="Arial"/>
                <w:color w:val="787878"/>
                <w:sz w:val="22"/>
                <w:szCs w:val="22"/>
              </w:rPr>
              <w:t>X</w:t>
            </w:r>
          </w:p>
        </w:tc>
        <w:tc>
          <w:tcPr>
            <w:tcW w:w="461" w:type="pct"/>
            <w:gridSpan w:val="2"/>
            <w:vAlign w:val="center"/>
          </w:tcPr>
          <w:p w14:paraId="440D97FC" w14:textId="77777777" w:rsidR="003D53EB" w:rsidRPr="00413E22" w:rsidRDefault="003D53EB" w:rsidP="00DE1675">
            <w:pPr>
              <w:jc w:val="center"/>
              <w:rPr>
                <w:rFonts w:ascii="Arial" w:hAnsi="Arial" w:cs="Arial"/>
                <w:color w:val="787878"/>
                <w:sz w:val="22"/>
                <w:szCs w:val="22"/>
              </w:rPr>
            </w:pPr>
          </w:p>
        </w:tc>
        <w:tc>
          <w:tcPr>
            <w:tcW w:w="461" w:type="pct"/>
            <w:gridSpan w:val="2"/>
            <w:vAlign w:val="center"/>
          </w:tcPr>
          <w:p w14:paraId="588C7769" w14:textId="77777777" w:rsidR="003D53EB" w:rsidRPr="00413E22" w:rsidRDefault="003D53EB" w:rsidP="00DE1675">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62F82919"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7BA2D65A"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D53EB">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242B24D8" w:rsidR="001C54A1" w:rsidRPr="0069355C" w:rsidRDefault="001C54A1" w:rsidP="001C54A1">
            <w:pPr>
              <w:pStyle w:val="Texte"/>
              <w:jc w:val="center"/>
            </w:pPr>
            <w:r w:rsidRPr="004A5D17">
              <w:rPr>
                <w:color w:val="auto"/>
                <w:szCs w:val="22"/>
              </w:rPr>
              <w:t xml:space="preserve">Cabinet </w:t>
            </w:r>
            <w:r w:rsidR="00BE5075">
              <w:rPr>
                <w:color w:val="auto"/>
                <w:szCs w:val="22"/>
              </w:rPr>
              <w:t>ALPES EXPERTISE COMPTABLE</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7FDF3" w14:textId="77777777" w:rsidR="00452D10" w:rsidRDefault="00452D10" w:rsidP="00BD54F5">
      <w:r>
        <w:separator/>
      </w:r>
    </w:p>
  </w:endnote>
  <w:endnote w:type="continuationSeparator" w:id="0">
    <w:p w14:paraId="62515089" w14:textId="77777777" w:rsidR="00452D10" w:rsidRDefault="00452D10"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10A5CFA8" w:rsidR="00F83CD9" w:rsidRDefault="008366FF"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 xml:space="preserve">QUA LE PRADAS </w:t>
    </w:r>
    <w:r w:rsidR="00F83CD9">
      <w:rPr>
        <w:rFonts w:cs="Arial"/>
        <w:b/>
        <w:bCs/>
        <w:sz w:val="18"/>
        <w:szCs w:val="18"/>
      </w:rPr>
      <w:t>0</w:t>
    </w:r>
    <w:r>
      <w:rPr>
        <w:rFonts w:cs="Arial"/>
        <w:b/>
        <w:bCs/>
        <w:sz w:val="18"/>
        <w:szCs w:val="18"/>
      </w:rPr>
      <w:t>437</w:t>
    </w:r>
    <w:r w:rsidR="00F83CD9">
      <w:rPr>
        <w:rFonts w:cs="Arial"/>
        <w:b/>
        <w:bCs/>
        <w:sz w:val="18"/>
        <w:szCs w:val="18"/>
      </w:rPr>
      <w:t xml:space="preserve">0 </w:t>
    </w:r>
    <w:r>
      <w:rPr>
        <w:rFonts w:cs="Arial"/>
        <w:b/>
        <w:bCs/>
        <w:sz w:val="18"/>
        <w:szCs w:val="18"/>
      </w:rPr>
      <w:t>VILLARS-COLMARS</w:t>
    </w:r>
    <w:r w:rsidR="00F83CD9">
      <w:rPr>
        <w:rFonts w:cs="Arial"/>
        <w:b/>
        <w:bCs/>
        <w:sz w:val="18"/>
        <w:szCs w:val="18"/>
      </w:rPr>
      <w:t xml:space="preserve"> - TEL. 04.9</w:t>
    </w:r>
    <w:r>
      <w:rPr>
        <w:rFonts w:cs="Arial"/>
        <w:b/>
        <w:bCs/>
        <w:sz w:val="18"/>
        <w:szCs w:val="18"/>
      </w:rPr>
      <w:t>2.83</w:t>
    </w:r>
    <w:r w:rsidR="00F83CD9">
      <w:rPr>
        <w:rFonts w:cs="Arial"/>
        <w:b/>
        <w:bCs/>
        <w:sz w:val="18"/>
        <w:szCs w:val="18"/>
      </w:rPr>
      <w:t>.</w:t>
    </w:r>
    <w:r>
      <w:rPr>
        <w:rFonts w:cs="Arial"/>
        <w:b/>
        <w:bCs/>
        <w:sz w:val="18"/>
        <w:szCs w:val="18"/>
      </w:rPr>
      <w:t>02</w:t>
    </w:r>
    <w:r w:rsidR="00F83CD9">
      <w:rPr>
        <w:rFonts w:cs="Arial"/>
        <w:b/>
        <w:bCs/>
        <w:sz w:val="18"/>
        <w:szCs w:val="18"/>
      </w:rPr>
      <w:t>.</w:t>
    </w:r>
    <w:r>
      <w:rPr>
        <w:rFonts w:cs="Arial"/>
        <w:b/>
        <w:bCs/>
        <w:sz w:val="18"/>
        <w:szCs w:val="18"/>
      </w:rPr>
      <w:t>70</w:t>
    </w:r>
  </w:p>
  <w:p w14:paraId="4BE6A10B" w14:textId="51D825FB" w:rsidR="00F83CD9" w:rsidRDefault="00F83CD9" w:rsidP="00F83CD9">
    <w:pPr>
      <w:pStyle w:val="Pieddepage"/>
      <w:jc w:val="center"/>
      <w:rPr>
        <w:rFonts w:cs="Arial"/>
        <w:b/>
        <w:bCs/>
        <w:sz w:val="16"/>
        <w:szCs w:val="16"/>
      </w:rPr>
    </w:pPr>
    <w:r>
      <w:rPr>
        <w:rFonts w:cs="Arial"/>
        <w:b/>
        <w:bCs/>
        <w:sz w:val="16"/>
        <w:szCs w:val="16"/>
      </w:rPr>
      <w:t>S.A</w:t>
    </w:r>
    <w:r w:rsidR="008366FF">
      <w:rPr>
        <w:rFonts w:cs="Arial"/>
        <w:b/>
        <w:bCs/>
        <w:sz w:val="16"/>
        <w:szCs w:val="16"/>
      </w:rPr>
      <w:t>.S.U</w:t>
    </w:r>
    <w:r>
      <w:rPr>
        <w:rFonts w:cs="Arial"/>
        <w:b/>
        <w:bCs/>
        <w:sz w:val="16"/>
        <w:szCs w:val="16"/>
      </w:rPr>
      <w:t xml:space="preserve"> AU CAPITAL DE </w:t>
    </w:r>
    <w:r w:rsidR="008366FF">
      <w:rPr>
        <w:rFonts w:cs="Arial"/>
        <w:b/>
        <w:bCs/>
        <w:sz w:val="16"/>
        <w:szCs w:val="16"/>
      </w:rPr>
      <w:t>1.000</w:t>
    </w:r>
    <w:r>
      <w:rPr>
        <w:rFonts w:cs="Arial"/>
        <w:b/>
        <w:bCs/>
        <w:sz w:val="16"/>
        <w:szCs w:val="16"/>
      </w:rPr>
      <w:t xml:space="preserve">.000 € - R.C.S. </w:t>
    </w:r>
    <w:r w:rsidR="008366FF">
      <w:rPr>
        <w:rFonts w:cs="Arial"/>
        <w:b/>
        <w:bCs/>
        <w:sz w:val="16"/>
        <w:szCs w:val="16"/>
      </w:rPr>
      <w:t>MANOSQUE</w:t>
    </w:r>
    <w:r>
      <w:rPr>
        <w:rFonts w:cs="Arial"/>
        <w:b/>
        <w:bCs/>
        <w:sz w:val="16"/>
        <w:szCs w:val="16"/>
      </w:rPr>
      <w:t xml:space="preserve"> </w:t>
    </w:r>
    <w:r w:rsidR="008366FF">
      <w:rPr>
        <w:rFonts w:cs="Arial"/>
        <w:b/>
        <w:bCs/>
        <w:sz w:val="16"/>
        <w:szCs w:val="16"/>
      </w:rPr>
      <w:t>799 646 708</w:t>
    </w:r>
  </w:p>
  <w:p w14:paraId="69BD04C6" w14:textId="02FEF440" w:rsidR="00F83CD9" w:rsidRDefault="00F83CD9" w:rsidP="00F83CD9">
    <w:pPr>
      <w:pStyle w:val="Pieddepage"/>
      <w:jc w:val="center"/>
      <w:rPr>
        <w:rFonts w:cs="Arial"/>
        <w:b/>
        <w:bCs/>
        <w:sz w:val="16"/>
        <w:szCs w:val="16"/>
      </w:rPr>
    </w:pPr>
    <w:r>
      <w:rPr>
        <w:rFonts w:cs="Arial"/>
        <w:b/>
        <w:bCs/>
        <w:sz w:val="16"/>
        <w:szCs w:val="16"/>
      </w:rPr>
      <w:t xml:space="preserve">SIRET </w:t>
    </w:r>
    <w:r w:rsidR="008366FF">
      <w:rPr>
        <w:rFonts w:cs="Arial"/>
        <w:b/>
        <w:bCs/>
        <w:sz w:val="16"/>
        <w:szCs w:val="16"/>
      </w:rPr>
      <w:t>799 646 708 00013</w:t>
    </w:r>
    <w:r>
      <w:rPr>
        <w:rFonts w:cs="Arial"/>
        <w:b/>
        <w:bCs/>
        <w:sz w:val="16"/>
        <w:szCs w:val="16"/>
      </w:rPr>
      <w:t xml:space="preserve">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4AC6" w14:textId="77777777" w:rsidR="00452D10" w:rsidRDefault="00452D10" w:rsidP="00BD54F5">
      <w:r>
        <w:separator/>
      </w:r>
    </w:p>
  </w:footnote>
  <w:footnote w:type="continuationSeparator" w:id="0">
    <w:p w14:paraId="02506F31" w14:textId="77777777" w:rsidR="00452D10" w:rsidRDefault="00452D10"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55BF63DF" w:rsidR="00F83CD9" w:rsidRDefault="00BE5075">
    <w:pPr>
      <w:pStyle w:val="En-tte"/>
    </w:pPr>
    <w:r>
      <w:rPr>
        <w:noProof/>
      </w:rPr>
      <w:drawing>
        <wp:anchor distT="0" distB="0" distL="114300" distR="114300" simplePos="0" relativeHeight="251658240" behindDoc="1" locked="0" layoutInCell="1" allowOverlap="1" wp14:anchorId="2A673496" wp14:editId="065D4C71">
          <wp:simplePos x="0" y="0"/>
          <wp:positionH relativeFrom="margin">
            <wp:align>center</wp:align>
          </wp:positionH>
          <wp:positionV relativeFrom="paragraph">
            <wp:posOffset>535305</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0C19"/>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3EB"/>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D10"/>
    <w:rsid w:val="004535F1"/>
    <w:rsid w:val="0045581C"/>
    <w:rsid w:val="00455D01"/>
    <w:rsid w:val="00457FE1"/>
    <w:rsid w:val="004605AB"/>
    <w:rsid w:val="00461A9B"/>
    <w:rsid w:val="00462C4B"/>
    <w:rsid w:val="00463634"/>
    <w:rsid w:val="00463C09"/>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3F26"/>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0F91"/>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368"/>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6B4C"/>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66FF"/>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1DA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4BC"/>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07CAB"/>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075"/>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2ED8"/>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0BE"/>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87EA3"/>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927"/>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3DD3FFAFD8944FAF8B8151ED6F022CB9"/>
        <w:category>
          <w:name w:val="Général"/>
          <w:gallery w:val="placeholder"/>
        </w:category>
        <w:types>
          <w:type w:val="bbPlcHdr"/>
        </w:types>
        <w:behaviors>
          <w:behavior w:val="content"/>
        </w:behaviors>
        <w:guid w:val="{1FC3B83F-4B2E-49D1-8CCC-A7D11B2FA49A}"/>
      </w:docPartPr>
      <w:docPartBody>
        <w:p w:rsidR="00C430B5" w:rsidRDefault="00F574F9" w:rsidP="00F574F9">
          <w:pPr>
            <w:pStyle w:val="3DD3FFAFD8944FAF8B8151ED6F022CB9"/>
          </w:pPr>
          <w:r w:rsidRPr="00F15FD7">
            <w:rPr>
              <w:rStyle w:val="Textedelespacerserv"/>
            </w:rPr>
            <w:t>Cliquez ou appuyez ici pour entrer du texte.</w:t>
          </w:r>
        </w:p>
      </w:docPartBody>
    </w:docPart>
    <w:docPart>
      <w:docPartPr>
        <w:name w:val="2D4AB76C82BE41C090E9A30500B1D0A5"/>
        <w:category>
          <w:name w:val="Général"/>
          <w:gallery w:val="placeholder"/>
        </w:category>
        <w:types>
          <w:type w:val="bbPlcHdr"/>
        </w:types>
        <w:behaviors>
          <w:behavior w:val="content"/>
        </w:behaviors>
        <w:guid w:val="{314BAFF0-E415-4AF2-BB09-6E65F7AB511F}"/>
      </w:docPartPr>
      <w:docPartBody>
        <w:p w:rsidR="00C430B5" w:rsidRDefault="00F574F9" w:rsidP="00F574F9">
          <w:pPr>
            <w:pStyle w:val="2D4AB76C82BE41C090E9A30500B1D0A5"/>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221A4A"/>
    <w:rsid w:val="002C36EC"/>
    <w:rsid w:val="00400743"/>
    <w:rsid w:val="00523F26"/>
    <w:rsid w:val="00557152"/>
    <w:rsid w:val="005A2D8F"/>
    <w:rsid w:val="005E02E6"/>
    <w:rsid w:val="005F16EE"/>
    <w:rsid w:val="005F479E"/>
    <w:rsid w:val="0061499A"/>
    <w:rsid w:val="0063023E"/>
    <w:rsid w:val="0066761D"/>
    <w:rsid w:val="006B7368"/>
    <w:rsid w:val="00700486"/>
    <w:rsid w:val="007032F0"/>
    <w:rsid w:val="00722804"/>
    <w:rsid w:val="007242B7"/>
    <w:rsid w:val="00764744"/>
    <w:rsid w:val="00876176"/>
    <w:rsid w:val="00885A86"/>
    <w:rsid w:val="008C6BAB"/>
    <w:rsid w:val="009022F1"/>
    <w:rsid w:val="00916881"/>
    <w:rsid w:val="00967F09"/>
    <w:rsid w:val="009A3309"/>
    <w:rsid w:val="009C09F6"/>
    <w:rsid w:val="009D0903"/>
    <w:rsid w:val="009E54D6"/>
    <w:rsid w:val="00AB0814"/>
    <w:rsid w:val="00AF65CE"/>
    <w:rsid w:val="00BF1E92"/>
    <w:rsid w:val="00C1262E"/>
    <w:rsid w:val="00C14E60"/>
    <w:rsid w:val="00C24D16"/>
    <w:rsid w:val="00C430B5"/>
    <w:rsid w:val="00C45A42"/>
    <w:rsid w:val="00C52ED8"/>
    <w:rsid w:val="00DA707B"/>
    <w:rsid w:val="00DE59E9"/>
    <w:rsid w:val="00E20779"/>
    <w:rsid w:val="00E33908"/>
    <w:rsid w:val="00ED5D49"/>
    <w:rsid w:val="00F335B1"/>
    <w:rsid w:val="00F52865"/>
    <w:rsid w:val="00F574F9"/>
    <w:rsid w:val="00F852C9"/>
    <w:rsid w:val="00FC37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574F9"/>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C385D657-AC76-4EA9-A69B-051551F43C5F}"/>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629</TotalTime>
  <Pages>1</Pages>
  <Words>5515</Words>
  <Characters>30337</Characters>
  <Application>Microsoft Office Word</Application>
  <DocSecurity>0</DocSecurity>
  <Lines>252</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384</cp:revision>
  <cp:lastPrinted>2026-02-11T11:21:00Z</cp:lastPrinted>
  <dcterms:created xsi:type="dcterms:W3CDTF">2024-01-23T15:23:00Z</dcterms:created>
  <dcterms:modified xsi:type="dcterms:W3CDTF">2026-03-08T16:20:00Z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4188700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