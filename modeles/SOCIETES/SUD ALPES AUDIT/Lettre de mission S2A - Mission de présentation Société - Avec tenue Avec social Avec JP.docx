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10891AA6"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59416B">
        <w:rPr>
          <w:noProof/>
          <w:color w:val="auto"/>
        </w:rPr>
        <w:t>21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C181397"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46A96F421C7544C7B1DF7169284D9347"/>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B0A0D77AF78448989365C51C5AE8D141"/>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341166DB"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w:t>
      </w:r>
      <w:r w:rsidR="00B83F6C">
        <w:rPr>
          <w:color w:val="auto"/>
        </w:rPr>
        <w:t xml:space="preserve"> </w:t>
      </w:r>
      <w:r w:rsidRPr="006479AB">
        <w:rPr>
          <w:color w:val="auto"/>
        </w:rPr>
        <w:t>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067E4C">
      <w:pPr>
        <w:pStyle w:val="Puces"/>
        <w:ind w:left="426" w:hanging="426"/>
      </w:pPr>
      <w:r w:rsidRPr="000748E1">
        <w:t>Prise de connaissance du « réglementaire de paie » au démarrage de la mission</w:t>
      </w:r>
      <w:r>
        <w:t> ;</w:t>
      </w:r>
    </w:p>
    <w:p w14:paraId="42C4F015" w14:textId="77777777" w:rsidR="005C2C42" w:rsidRDefault="005C2C42" w:rsidP="00067E4C">
      <w:pPr>
        <w:pStyle w:val="Puces"/>
        <w:ind w:left="426" w:hanging="426"/>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1268F9A2" w14:textId="77777777" w:rsidR="00B83F6C"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 xml:space="preserve">ité. </w:t>
      </w:r>
    </w:p>
    <w:p w14:paraId="3F4D65F4" w14:textId="1AA3A120" w:rsidR="00747107" w:rsidRDefault="00C955A8" w:rsidP="00127779">
      <w:pPr>
        <w:pStyle w:val="Texte"/>
        <w:rPr>
          <w:color w:val="auto"/>
        </w:rPr>
      </w:pPr>
      <w:r w:rsidRPr="006479AB">
        <w:rPr>
          <w:color w:val="auto"/>
        </w:rPr>
        <w:t>Cette mission n’a </w:t>
      </w:r>
      <w:r w:rsidR="00370BE7" w:rsidRPr="006479AB">
        <w:rPr>
          <w:color w:val="auto"/>
        </w:rPr>
        <w:t>pas pour</w:t>
      </w:r>
      <w:r w:rsidR="00457FE1" w:rsidRPr="006479AB">
        <w:rPr>
          <w:color w:val="auto"/>
        </w:rPr>
        <w:t xml:space="preserve"> </w:t>
      </w:r>
      <w:r w:rsidR="00CD1AF1" w:rsidRPr="006479AB">
        <w:rPr>
          <w:color w:val="auto"/>
        </w:rPr>
        <w:t>objectif de déceler des erreurs, actes</w:t>
      </w:r>
      <w:r w:rsidR="00457FE1" w:rsidRPr="006479AB">
        <w:rPr>
          <w:color w:val="auto"/>
        </w:rPr>
        <w:t> </w:t>
      </w:r>
      <w:r w:rsidR="00CD1AF1"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00CD1AF1"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1170FDF2" w14:textId="59B81F49" w:rsidR="00155C8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74FCFF76" w14:textId="77777777" w:rsidR="00067E4C" w:rsidRDefault="00067E4C"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067E4C">
      <w:pPr>
        <w:pStyle w:val="Puces"/>
        <w:ind w:left="426"/>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067E4C">
      <w:pPr>
        <w:pStyle w:val="Puces"/>
        <w:ind w:left="426"/>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067E4C" w:rsidRDefault="007A3C8D" w:rsidP="00067E4C">
      <w:pPr>
        <w:pStyle w:val="Puces"/>
        <w:ind w:left="426"/>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2A4EA6CF" w14:textId="77777777" w:rsidR="00067E4C" w:rsidRPr="00067E4C" w:rsidRDefault="00067E4C" w:rsidP="00067E4C">
      <w:pPr>
        <w:pStyle w:val="Puces"/>
        <w:numPr>
          <w:ilvl w:val="0"/>
          <w:numId w:val="0"/>
        </w:numPr>
        <w:ind w:left="426"/>
        <w:rPr>
          <w:bCs/>
          <w:color w:val="auto"/>
          <w:sz w:val="2"/>
          <w:szCs w:val="2"/>
        </w:rPr>
      </w:pP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28E154C5"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p>
    <w:p w14:paraId="01C1FDB4" w14:textId="23DA1FC1" w:rsidR="00253C80" w:rsidRPr="00253C80" w:rsidRDefault="00253C80" w:rsidP="00253C80">
      <w:pPr>
        <w:pStyle w:val="Texte"/>
        <w:rPr>
          <w:color w:val="auto"/>
        </w:rPr>
      </w:pPr>
      <w:r>
        <w:rPr>
          <w:color w:val="auto"/>
        </w:rPr>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lastRenderedPageBreak/>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0BC54146" w14:textId="4D89951E" w:rsidR="00067E4C" w:rsidRDefault="004F44A5" w:rsidP="00253C80">
      <w:pPr>
        <w:pStyle w:val="Texte"/>
        <w:rPr>
          <w:color w:val="auto"/>
        </w:rPr>
      </w:pPr>
      <w:r w:rsidRPr="00B455BC">
        <w:rPr>
          <w:color w:val="auto"/>
        </w:rPr>
        <w:t xml:space="preserve">En matière juridique, les travaux seront assurés </w:t>
      </w:r>
      <w:r>
        <w:rPr>
          <w:color w:val="auto"/>
        </w:rPr>
        <w:t>à votre demande par un cabinet d’avocats indépendant</w:t>
      </w:r>
      <w:r w:rsidR="00067E4C" w:rsidRPr="00B455BC">
        <w:rPr>
          <w:color w:val="auto"/>
        </w:rPr>
        <w:t>.</w:t>
      </w:r>
    </w:p>
    <w:p w14:paraId="2393381C" w14:textId="77777777" w:rsidR="00067E4C" w:rsidRPr="000B5332" w:rsidRDefault="00067E4C" w:rsidP="00253C80">
      <w:pPr>
        <w:pStyle w:val="Texte"/>
        <w:rPr>
          <w:color w:val="auto"/>
        </w:rPr>
      </w:pPr>
    </w:p>
    <w:p w14:paraId="1F942CE6" w14:textId="73815E21" w:rsidR="00CD1AF1" w:rsidRPr="00FA2689" w:rsidRDefault="00CD1AF1" w:rsidP="00067E4C">
      <w:pPr>
        <w:pStyle w:val="Plan-Niveau2"/>
        <w:spacing w:line="276" w:lineRule="auto"/>
      </w:pPr>
      <w:bookmarkStart w:id="5" w:name="_Toc124775610"/>
      <w:r w:rsidRPr="00FA2689">
        <w:t>Exécution et déroulement de la mission</w:t>
      </w:r>
      <w:bookmarkEnd w:id="5"/>
    </w:p>
    <w:p w14:paraId="5BDC8A60" w14:textId="50057ED5" w:rsidR="00156A10" w:rsidRPr="000B5332"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67E4C">
      <w:pPr>
        <w:pStyle w:val="Puces"/>
        <w:ind w:left="284" w:hanging="284"/>
      </w:pPr>
      <w:r w:rsidRPr="000B5332">
        <w:t>Les factures de ventes (payées et dues)</w:t>
      </w:r>
      <w:r>
        <w:t> ;</w:t>
      </w:r>
    </w:p>
    <w:p w14:paraId="2C95EBCF" w14:textId="0059A67B" w:rsidR="000B5332" w:rsidRPr="000B5332" w:rsidRDefault="000B5332" w:rsidP="00067E4C">
      <w:pPr>
        <w:pStyle w:val="Puces"/>
        <w:ind w:left="284" w:hanging="284"/>
      </w:pPr>
      <w:r w:rsidRPr="000B5332">
        <w:t>Les factures d’achats et frais généraux (payées et dues)</w:t>
      </w:r>
      <w:r>
        <w:t> ;</w:t>
      </w:r>
    </w:p>
    <w:p w14:paraId="0E842AA3" w14:textId="7D3FD69D" w:rsidR="000B5332" w:rsidRPr="000B5332" w:rsidRDefault="000B5332" w:rsidP="00067E4C">
      <w:pPr>
        <w:pStyle w:val="Puces"/>
        <w:ind w:left="284" w:hanging="284"/>
      </w:pPr>
      <w:r w:rsidRPr="000B5332">
        <w:t>Les relevés bancaires de toutes vos banques enregistrant des mouvements professionnels</w:t>
      </w:r>
      <w:r>
        <w:t> ;</w:t>
      </w:r>
    </w:p>
    <w:p w14:paraId="47AF830B" w14:textId="12B157AD" w:rsidR="000B5332" w:rsidRPr="000B5332" w:rsidRDefault="000B5332" w:rsidP="00067E4C">
      <w:pPr>
        <w:pStyle w:val="Puces"/>
        <w:ind w:left="284" w:hanging="284"/>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67E4C">
      <w:pPr>
        <w:pStyle w:val="Puces"/>
        <w:ind w:left="284" w:hanging="284"/>
      </w:pPr>
      <w:r w:rsidRPr="000B5332">
        <w:t>Valorisation des stocks en valeur d’achat HT ou prix de revient HT signé par vos soins</w:t>
      </w:r>
      <w:r>
        <w:t> ;</w:t>
      </w:r>
    </w:p>
    <w:p w14:paraId="3D3BDF47" w14:textId="42B6749A" w:rsidR="000B5332" w:rsidRPr="000B5332" w:rsidRDefault="000B5332" w:rsidP="00067E4C">
      <w:pPr>
        <w:pStyle w:val="Puces"/>
        <w:ind w:left="284" w:hanging="284"/>
      </w:pPr>
      <w:r w:rsidRPr="000B5332">
        <w:t>L’inventaire de vos immobilisations (cession, mise au rebus)</w:t>
      </w:r>
      <w:r>
        <w:t> ;</w:t>
      </w:r>
    </w:p>
    <w:p w14:paraId="3CF16FA0" w14:textId="72CAEBEC" w:rsidR="000B5332" w:rsidRPr="000B5332" w:rsidRDefault="000B5332" w:rsidP="00067E4C">
      <w:pPr>
        <w:pStyle w:val="Puces"/>
        <w:ind w:left="284" w:hanging="284"/>
      </w:pPr>
      <w:r w:rsidRPr="000B5332">
        <w:t>Factures à établir (prestations réalisées ou ventes conclues et pas facturées)</w:t>
      </w:r>
      <w:r>
        <w:t> ;</w:t>
      </w:r>
    </w:p>
    <w:p w14:paraId="155415E2" w14:textId="47F16C48" w:rsidR="000B5332" w:rsidRPr="000B5332" w:rsidRDefault="000B5332" w:rsidP="00067E4C">
      <w:pPr>
        <w:pStyle w:val="Puces"/>
        <w:ind w:left="284" w:hanging="284"/>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67E4C">
      <w:pPr>
        <w:pStyle w:val="Puces"/>
        <w:ind w:left="284" w:hanging="284"/>
      </w:pPr>
      <w:r w:rsidRPr="000B5332">
        <w:t>Avoir à établir</w:t>
      </w:r>
      <w:r>
        <w:t> ;</w:t>
      </w:r>
    </w:p>
    <w:p w14:paraId="643E30BC" w14:textId="167FCE86" w:rsidR="000B5332" w:rsidRPr="000B5332" w:rsidRDefault="000B5332" w:rsidP="00067E4C">
      <w:pPr>
        <w:pStyle w:val="Puces"/>
        <w:ind w:left="284" w:hanging="284"/>
      </w:pPr>
      <w:r w:rsidRPr="000B5332">
        <w:t>Factures à recevoir</w:t>
      </w:r>
      <w:r>
        <w:t> ;</w:t>
      </w:r>
    </w:p>
    <w:p w14:paraId="40E08832" w14:textId="77777777" w:rsidR="000B5332" w:rsidRPr="000B5332" w:rsidRDefault="000B5332" w:rsidP="00067E4C">
      <w:pPr>
        <w:pStyle w:val="Puces"/>
        <w:ind w:left="284" w:hanging="284"/>
      </w:pPr>
      <w:r w:rsidRPr="000B5332">
        <w:t>Evaluation détaillée et justifiée des provisions clients (taux de chance de recouvrement, montant de la créance HT ou TTC…) ;</w:t>
      </w:r>
    </w:p>
    <w:p w14:paraId="02006349" w14:textId="56F84723" w:rsidR="006443D7" w:rsidRDefault="000B5332" w:rsidP="00067E4C">
      <w:pPr>
        <w:pStyle w:val="Puces"/>
        <w:ind w:left="284" w:hanging="284"/>
      </w:pPr>
      <w:r w:rsidRPr="000B5332">
        <w:t>Etat détaillé d’autres risques à étudier (prud’hommes, litiges en cours…)</w:t>
      </w:r>
      <w:r>
        <w:t>.</w:t>
      </w:r>
    </w:p>
    <w:p w14:paraId="67FC58C5" w14:textId="77777777" w:rsidR="00156A10" w:rsidRPr="00067E4C" w:rsidRDefault="00156A10" w:rsidP="00156A10">
      <w:pPr>
        <w:pStyle w:val="Puces"/>
        <w:numPr>
          <w:ilvl w:val="0"/>
          <w:numId w:val="0"/>
        </w:numPr>
        <w:ind w:left="720" w:hanging="360"/>
        <w:rPr>
          <w:sz w:val="14"/>
          <w:szCs w:val="16"/>
        </w:rPr>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75AA7385"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0E984F40" w:rsidR="00235D8B"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16994DF8" w:rsidR="00D016EB" w:rsidRDefault="00665EB5" w:rsidP="00670DC6">
      <w:pPr>
        <w:pStyle w:val="Puces"/>
      </w:pPr>
      <w:r>
        <w:t>Mettre à la charge des sous-traitants ultérieurs les mêmes obligations que celles à sa charge</w:t>
      </w:r>
      <w:r w:rsidR="00C40ACB">
        <w:t>,</w:t>
      </w:r>
      <w:r>
        <w:t xml:space="preserve"> prévues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635AC45C" w:rsidR="00353D46" w:rsidRPr="00FD6E59" w:rsidRDefault="0059416B" w:rsidP="00FD6E59">
      <w:pPr>
        <w:pStyle w:val="Texte"/>
        <w:rPr>
          <w:color w:val="auto"/>
        </w:rPr>
      </w:pPr>
      <w:r>
        <w:rPr>
          <w:i/>
          <w:iCs/>
          <w:color w:val="auto"/>
          <w:u w:val="single"/>
        </w:rPr>
        <w:t>Missions</w:t>
      </w:r>
      <w:r w:rsidR="00412D47">
        <w:rPr>
          <w:i/>
          <w:iCs/>
          <w:color w:val="auto"/>
          <w:u w:val="single"/>
        </w:rPr>
        <w:t xml:space="preserve"> comptables</w:t>
      </w:r>
      <w:r w:rsidR="00412D47">
        <w:rPr>
          <w:color w:val="auto"/>
        </w:rPr>
        <w:t> :</w:t>
      </w:r>
    </w:p>
    <w:tbl>
      <w:tblPr>
        <w:tblW w:w="5000" w:type="pct"/>
        <w:jc w:val="center"/>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C40ACB">
        <w:trPr>
          <w:jc w:val="center"/>
        </w:trPr>
        <w:tc>
          <w:tcPr>
            <w:tcW w:w="3222" w:type="pct"/>
            <w:tcBorders>
              <w:top w:val="nil"/>
              <w:left w:val="nil"/>
              <w:bottom w:val="nil"/>
              <w:right w:val="nil"/>
            </w:tcBorders>
            <w:shd w:val="clear" w:color="6C6C6C" w:fill="6C6C6C"/>
          </w:tcPr>
          <w:p w14:paraId="5A85CCA6" w14:textId="54BAE856" w:rsidR="008962C3" w:rsidRPr="008962C3" w:rsidRDefault="008962C3" w:rsidP="00C40ACB">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tcPr>
          <w:p w14:paraId="5A08D7F1" w14:textId="3931AC60" w:rsidR="008962C3" w:rsidRPr="008962C3" w:rsidRDefault="008962C3" w:rsidP="00C40ACB">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C40ACB">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C40ACB">
        <w:trPr>
          <w:jc w:val="center"/>
        </w:trPr>
        <w:tc>
          <w:tcPr>
            <w:tcW w:w="3222" w:type="pct"/>
            <w:tcBorders>
              <w:top w:val="nil"/>
              <w:left w:val="nil"/>
              <w:bottom w:val="nil"/>
              <w:right w:val="nil"/>
            </w:tcBorders>
            <w:shd w:val="clear" w:color="FFFFFF" w:fill="FFFFFF"/>
            <w:vAlign w:val="center"/>
          </w:tcPr>
          <w:p w14:paraId="6212EE4C" w14:textId="4DFC4F5E" w:rsidR="008962C3" w:rsidRPr="008962C3" w:rsidRDefault="00A02255" w:rsidP="00C40ACB">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416573445CAA4D68BFF0E723F6600476"/>
            </w:placeholder>
            <w:showingPlcHdr/>
            <w15:color w:val="FF0000"/>
          </w:sdtPr>
          <w:sdtContent>
            <w:tc>
              <w:tcPr>
                <w:tcW w:w="889" w:type="pct"/>
                <w:tcBorders>
                  <w:top w:val="nil"/>
                  <w:left w:val="nil"/>
                  <w:bottom w:val="nil"/>
                  <w:right w:val="nil"/>
                </w:tcBorders>
                <w:shd w:val="clear" w:color="FFFFFF" w:fill="FFFFFF"/>
              </w:tcPr>
              <w:p w14:paraId="0B4CD731" w14:textId="1F1AC960" w:rsidR="008962C3" w:rsidRPr="000F48EA" w:rsidRDefault="000F48EA" w:rsidP="00C40ACB">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33ACF8DC0CA4A969F362B948A83BBBA"/>
            </w:placeholder>
            <w:showingPlcHdr/>
            <w15:color w:val="FF0000"/>
          </w:sdtPr>
          <w:sdtContent>
            <w:tc>
              <w:tcPr>
                <w:tcW w:w="889" w:type="pct"/>
                <w:tcBorders>
                  <w:top w:val="nil"/>
                  <w:left w:val="nil"/>
                  <w:bottom w:val="nil"/>
                  <w:right w:val="nil"/>
                </w:tcBorders>
                <w:shd w:val="clear" w:color="FFFFFF" w:fill="FFFFFF"/>
              </w:tcPr>
              <w:p w14:paraId="3D69DB04" w14:textId="489781D3" w:rsidR="008962C3" w:rsidRPr="000F48EA" w:rsidRDefault="000F48EA" w:rsidP="00C40ACB">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C40ACB">
        <w:trPr>
          <w:jc w:val="center"/>
        </w:trPr>
        <w:tc>
          <w:tcPr>
            <w:tcW w:w="3222" w:type="pct"/>
            <w:tcBorders>
              <w:top w:val="nil"/>
              <w:left w:val="nil"/>
              <w:bottom w:val="nil"/>
              <w:right w:val="nil"/>
            </w:tcBorders>
            <w:shd w:val="clear" w:color="FFFFFF" w:fill="FFFFFF"/>
            <w:vAlign w:val="center"/>
          </w:tcPr>
          <w:p w14:paraId="686C0286" w14:textId="559B47E9" w:rsidR="00295ABC" w:rsidRPr="008962C3" w:rsidRDefault="00295ABC" w:rsidP="00C40ACB">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tcPr>
              <w:p w14:paraId="12A9AAEB" w14:textId="614C1FAF" w:rsidR="00295ABC" w:rsidRPr="002E62B3" w:rsidRDefault="00BD6850" w:rsidP="00C40ACB">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tcPr>
              <w:p w14:paraId="120EC3DA" w14:textId="743AE5D9" w:rsidR="00295ABC" w:rsidRPr="002E62B3" w:rsidRDefault="00BD6850" w:rsidP="00C40ACB">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1501A4" w:rsidRPr="007133D4" w14:paraId="5101D09B" w14:textId="77777777" w:rsidTr="001501A4">
        <w:trPr>
          <w:trHeight w:val="584"/>
          <w:jc w:val="center"/>
        </w:trPr>
        <w:tc>
          <w:tcPr>
            <w:tcW w:w="3222" w:type="pct"/>
            <w:tcBorders>
              <w:top w:val="nil"/>
              <w:left w:val="nil"/>
              <w:bottom w:val="nil"/>
              <w:right w:val="nil"/>
            </w:tcBorders>
            <w:shd w:val="clear" w:color="FFFFFF" w:fill="FFFFFF"/>
            <w:vAlign w:val="center"/>
          </w:tcPr>
          <w:p w14:paraId="11247AC5" w14:textId="77777777" w:rsidR="001501A4" w:rsidRDefault="001501A4" w:rsidP="001501A4">
            <w:pPr>
              <w:pStyle w:val="Titre3"/>
              <w:ind w:right="40"/>
              <w:rPr>
                <w:rFonts w:ascii="Arial" w:hAnsi="Arial" w:cs="Arial"/>
                <w:b w:val="0"/>
                <w:bCs w:val="0"/>
                <w:color w:val="000000"/>
              </w:rPr>
            </w:pPr>
            <w:r>
              <w:rPr>
                <w:rFonts w:ascii="Arial" w:hAnsi="Arial" w:cs="Arial"/>
                <w:b w:val="0"/>
                <w:bCs w:val="0"/>
                <w:color w:val="000000"/>
              </w:rPr>
              <w:t xml:space="preserve">Mission d’assistance juridique et sociale (réalisée </w:t>
            </w:r>
          </w:p>
          <w:p w14:paraId="04B9AC79" w14:textId="3F86941C" w:rsidR="001501A4" w:rsidRPr="008962C3" w:rsidRDefault="001501A4" w:rsidP="001501A4">
            <w:pPr>
              <w:pStyle w:val="Titre3"/>
              <w:ind w:right="40"/>
              <w:rPr>
                <w:rFonts w:ascii="Arial" w:hAnsi="Arial" w:cs="Arial"/>
                <w:b w:val="0"/>
                <w:bCs w:val="0"/>
                <w:color w:val="000000"/>
              </w:rPr>
            </w:pPr>
            <w:proofErr w:type="gramStart"/>
            <w:r>
              <w:rPr>
                <w:rFonts w:ascii="Arial" w:hAnsi="Arial" w:cs="Arial"/>
                <w:b w:val="0"/>
                <w:bCs w:val="0"/>
                <w:color w:val="000000"/>
              </w:rPr>
              <w:t>par</w:t>
            </w:r>
            <w:proofErr w:type="gramEnd"/>
            <w:r>
              <w:rPr>
                <w:rFonts w:ascii="Arial" w:hAnsi="Arial" w:cs="Arial"/>
                <w:b w:val="0"/>
                <w:bCs w:val="0"/>
                <w:color w:val="000000"/>
              </w:rPr>
              <w:t xml:space="preserve"> le cabinet d’avocats) </w:t>
            </w:r>
            <w:r>
              <w:rPr>
                <w:rFonts w:ascii="Arial" w:hAnsi="Arial" w:cs="Arial"/>
                <w:b w:val="0"/>
                <w:bCs w:val="0"/>
                <w:color w:val="000000"/>
                <w:vertAlign w:val="superscript"/>
              </w:rPr>
              <w:t>(1)</w:t>
            </w:r>
          </w:p>
        </w:tc>
        <w:sdt>
          <w:sdtPr>
            <w:rPr>
              <w:rFonts w:ascii="Arial" w:hAnsi="Arial" w:cs="Arial"/>
              <w:b w:val="0"/>
              <w:bCs w:val="0"/>
              <w:color w:val="auto"/>
            </w:rPr>
            <w:alias w:val="Montant mensuel HT"/>
            <w:tag w:val="Montant mensuel HT"/>
            <w:id w:val="1803191895"/>
            <w:placeholder>
              <w:docPart w:val="622EB86114F54D338509D04AD803DA15"/>
            </w:placeholder>
            <w:showingPlcHdr/>
            <w15:color w:val="FF0000"/>
          </w:sdtPr>
          <w:sdtContent>
            <w:tc>
              <w:tcPr>
                <w:tcW w:w="889" w:type="pct"/>
                <w:tcBorders>
                  <w:top w:val="nil"/>
                  <w:left w:val="nil"/>
                  <w:bottom w:val="nil"/>
                  <w:right w:val="nil"/>
                </w:tcBorders>
                <w:shd w:val="clear" w:color="FFFFFF" w:fill="FFFFFF"/>
                <w:vAlign w:val="center"/>
              </w:tcPr>
              <w:p w14:paraId="02DF1672" w14:textId="0F13BF64" w:rsidR="001501A4" w:rsidRPr="00C40ACB" w:rsidRDefault="001501A4" w:rsidP="001501A4">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1303350139"/>
            <w:placeholder>
              <w:docPart w:val="B8A8F391B1BA41EB88CBC7BAB68183A4"/>
            </w:placeholder>
            <w:showingPlcHdr/>
            <w15:color w:val="FF0000"/>
          </w:sdtPr>
          <w:sdtContent>
            <w:tc>
              <w:tcPr>
                <w:tcW w:w="889" w:type="pct"/>
                <w:tcBorders>
                  <w:top w:val="nil"/>
                  <w:left w:val="nil"/>
                  <w:bottom w:val="nil"/>
                  <w:right w:val="nil"/>
                </w:tcBorders>
                <w:shd w:val="clear" w:color="FFFFFF" w:fill="FFFFFF"/>
                <w:vAlign w:val="center"/>
              </w:tcPr>
              <w:p w14:paraId="26D83F51" w14:textId="241B3BFD" w:rsidR="001501A4" w:rsidRPr="00C40ACB" w:rsidRDefault="001501A4" w:rsidP="001501A4">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20CEBD8B" w14:textId="77777777" w:rsidTr="00C40ACB">
        <w:trPr>
          <w:jc w:val="center"/>
        </w:trPr>
        <w:tc>
          <w:tcPr>
            <w:tcW w:w="3222" w:type="pct"/>
            <w:tcBorders>
              <w:top w:val="nil"/>
              <w:left w:val="nil"/>
              <w:bottom w:val="nil"/>
              <w:right w:val="nil"/>
            </w:tcBorders>
            <w:shd w:val="clear" w:color="FFFFFF" w:fill="FFFFFF"/>
            <w:vAlign w:val="center"/>
          </w:tcPr>
          <w:p w14:paraId="2BAE0ED9" w14:textId="73848901" w:rsidR="00295ABC" w:rsidRDefault="00295ABC" w:rsidP="00C40ACB">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tcPr>
          <w:p w14:paraId="7397C789" w14:textId="02F7EC8E" w:rsidR="00295ABC" w:rsidRPr="000F48EA" w:rsidRDefault="00295ABC" w:rsidP="00C40ACB">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C40ACB">
        <w:trPr>
          <w:jc w:val="center"/>
        </w:trPr>
        <w:tc>
          <w:tcPr>
            <w:tcW w:w="3222" w:type="pct"/>
            <w:tcBorders>
              <w:top w:val="nil"/>
              <w:left w:val="nil"/>
              <w:bottom w:val="nil"/>
              <w:right w:val="nil"/>
            </w:tcBorders>
            <w:shd w:val="clear" w:color="BFBFBF" w:fill="BFBFBF"/>
            <w:vAlign w:val="center"/>
          </w:tcPr>
          <w:p w14:paraId="4B73A077" w14:textId="77777777" w:rsidR="00295ABC" w:rsidRPr="008962C3" w:rsidRDefault="00295ABC" w:rsidP="00C40ACB">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tcPr>
              <w:p w14:paraId="2DDFC149" w14:textId="131DD9AD" w:rsidR="00295ABC" w:rsidRPr="000F48EA" w:rsidRDefault="00C327E1" w:rsidP="00C40ACB">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tcPr>
              <w:p w14:paraId="0F674ED5" w14:textId="63A4C3E0" w:rsidR="00295ABC" w:rsidRPr="000F48EA" w:rsidRDefault="00C327E1" w:rsidP="00C40ACB">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C40ACB">
        <w:trPr>
          <w:jc w:val="center"/>
        </w:trPr>
        <w:tc>
          <w:tcPr>
            <w:tcW w:w="3222" w:type="pct"/>
            <w:tcBorders>
              <w:top w:val="nil"/>
              <w:left w:val="nil"/>
              <w:bottom w:val="nil"/>
              <w:right w:val="nil"/>
            </w:tcBorders>
            <w:shd w:val="clear" w:color="FFFFFF" w:fill="FFFFFF"/>
            <w:vAlign w:val="center"/>
          </w:tcPr>
          <w:p w14:paraId="2C405020" w14:textId="77777777" w:rsidR="00295ABC" w:rsidRPr="008962C3" w:rsidRDefault="00295ABC" w:rsidP="00C40ACB">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tcPr>
              <w:p w14:paraId="3A4EB1B8" w14:textId="5086E20B" w:rsidR="00295ABC" w:rsidRPr="000F48EA" w:rsidRDefault="00C327E1" w:rsidP="00C40ACB">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tcPr>
              <w:p w14:paraId="28D9C39C" w14:textId="5CF6211A" w:rsidR="00295ABC" w:rsidRPr="000F48EA" w:rsidRDefault="00C327E1" w:rsidP="00C40ACB">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C40ACB">
        <w:trPr>
          <w:jc w:val="center"/>
        </w:trPr>
        <w:tc>
          <w:tcPr>
            <w:tcW w:w="3222" w:type="pct"/>
            <w:tcBorders>
              <w:top w:val="nil"/>
              <w:left w:val="nil"/>
              <w:bottom w:val="nil"/>
              <w:right w:val="nil"/>
            </w:tcBorders>
            <w:shd w:val="clear" w:color="DDDDDD" w:fill="DDDDDD"/>
            <w:vAlign w:val="center"/>
          </w:tcPr>
          <w:p w14:paraId="66A233C6" w14:textId="77777777" w:rsidR="00295ABC" w:rsidRPr="008962C3" w:rsidRDefault="00295ABC" w:rsidP="00C40ACB">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tcPr>
              <w:p w14:paraId="77A914DC" w14:textId="19AA65C0" w:rsidR="00295ABC" w:rsidRPr="000F48EA" w:rsidRDefault="00C327E1" w:rsidP="00C40ACB">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tcPr>
              <w:p w14:paraId="2CB9E18E" w14:textId="13291DFD" w:rsidR="00295ABC" w:rsidRPr="000F48EA" w:rsidRDefault="00C327E1" w:rsidP="00C40ACB">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Default="00156A10" w:rsidP="00353D46">
      <w:pPr>
        <w:jc w:val="both"/>
        <w:rPr>
          <w:rFonts w:ascii="Arial" w:hAnsi="Arial" w:cstheme="minorHAnsi"/>
          <w:kern w:val="0"/>
          <w:sz w:val="22"/>
          <w:szCs w:val="24"/>
        </w:rPr>
      </w:pPr>
    </w:p>
    <w:p w14:paraId="623C880F" w14:textId="591041C4" w:rsidR="001501A4" w:rsidRPr="00D47B14" w:rsidRDefault="001501A4" w:rsidP="00353D46">
      <w:pPr>
        <w:jc w:val="both"/>
        <w:rPr>
          <w:rFonts w:ascii="Arial" w:hAnsi="Arial" w:cstheme="minorHAnsi"/>
          <w:kern w:val="0"/>
          <w:sz w:val="22"/>
          <w:szCs w:val="24"/>
        </w:rPr>
      </w:pPr>
      <w:r>
        <w:rPr>
          <w:rFonts w:ascii="Arial" w:hAnsi="Arial" w:cs="Arial"/>
          <w:b/>
          <w:bCs/>
          <w:color w:val="000000"/>
          <w:vertAlign w:val="superscript"/>
        </w:rPr>
        <w:t xml:space="preserve">(1) </w:t>
      </w:r>
      <w:r>
        <w:rPr>
          <w:rFonts w:ascii="Arial" w:hAnsi="Arial" w:cstheme="minorHAnsi"/>
          <w:kern w:val="0"/>
          <w:sz w:val="22"/>
          <w:szCs w:val="24"/>
        </w:rPr>
        <w:t>Mission réalisée par le cabinet J. PEPIN AVOCAT et facturée par le cabinet SUD ALPES AUDIT dans le cadre de la présente lettre de mission (cf. Annexe 3)</w:t>
      </w:r>
    </w:p>
    <w:p w14:paraId="32EA2704" w14:textId="77777777" w:rsidR="00C40ACB" w:rsidRDefault="00C40ACB" w:rsidP="00353D46">
      <w:pPr>
        <w:jc w:val="both"/>
        <w:rPr>
          <w:rFonts w:ascii="Arial" w:hAnsi="Arial" w:cstheme="minorHAnsi"/>
          <w:b/>
          <w:bCs/>
          <w:kern w:val="0"/>
          <w:sz w:val="22"/>
          <w:szCs w:val="24"/>
          <w:u w:val="single"/>
        </w:rPr>
      </w:pPr>
    </w:p>
    <w:p w14:paraId="7A8634E2" w14:textId="523769FE"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22EFE104" w14:textId="4436D9C0" w:rsidR="00CA612B" w:rsidRDefault="00CA612B" w:rsidP="00CA612B">
      <w:pPr>
        <w:pStyle w:val="Puces"/>
      </w:pPr>
      <w:r>
        <w:t xml:space="preserve">Les frais de traitement informatique qui seront facturés pour un montant de </w:t>
      </w:r>
      <w:r>
        <w:rPr>
          <w:b/>
          <w:bCs/>
        </w:rPr>
        <w:t>5 € HT par mois</w:t>
      </w:r>
      <w:r>
        <w:t> ;</w:t>
      </w:r>
    </w:p>
    <w:p w14:paraId="0D2E635E" w14:textId="525E558B"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320A97">
        <w:t> ;</w:t>
      </w:r>
    </w:p>
    <w:p w14:paraId="08B52C39" w14:textId="13E0241E" w:rsidR="001836FF" w:rsidRDefault="008E4E5E" w:rsidP="00D47B14">
      <w:pPr>
        <w:pStyle w:val="Puces"/>
      </w:pPr>
      <w:r>
        <w:t>U</w:t>
      </w:r>
      <w:r w:rsidR="001836FF">
        <w:t xml:space="preserve">n forfait de paramétrage des données pour un montant de </w:t>
      </w:r>
      <w:r w:rsidR="001836FF" w:rsidRPr="003D2FD4">
        <w:rPr>
          <w:b/>
          <w:bCs/>
        </w:rPr>
        <w:t>150 € HT</w:t>
      </w:r>
      <w:r w:rsidR="001836FF">
        <w:t xml:space="preserve"> facturé en </w:t>
      </w:r>
      <w:r w:rsidR="001836FF" w:rsidRPr="003D2FD4">
        <w:rPr>
          <w:b/>
          <w:bCs/>
        </w:rPr>
        <w:t>une seule fois au début de la mission</w:t>
      </w:r>
      <w:r w:rsidR="001836FF">
        <w:t xml:space="preserve">. </w:t>
      </w:r>
    </w:p>
    <w:p w14:paraId="2B936FDE" w14:textId="77777777" w:rsidR="00C40ACB" w:rsidRPr="00C40ACB" w:rsidRDefault="00C40ACB" w:rsidP="00C40ACB">
      <w:pPr>
        <w:pStyle w:val="Puces"/>
        <w:numPr>
          <w:ilvl w:val="0"/>
          <w:numId w:val="0"/>
        </w:numPr>
        <w:ind w:left="720"/>
        <w:rPr>
          <w:sz w:val="14"/>
          <w:szCs w:val="16"/>
        </w:rPr>
      </w:pP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5050A9A7" w:rsidR="00FD6E59" w:rsidRDefault="0059416B" w:rsidP="00FD6E59">
      <w:pPr>
        <w:pStyle w:val="Texte"/>
        <w:rPr>
          <w:color w:val="auto"/>
        </w:rPr>
      </w:pPr>
      <w:r>
        <w:rPr>
          <w:i/>
          <w:iCs/>
          <w:color w:val="auto"/>
          <w:u w:val="single"/>
        </w:rPr>
        <w:lastRenderedPageBreak/>
        <w:t>Missions</w:t>
      </w:r>
      <w:r w:rsidR="00FD6E59">
        <w:rPr>
          <w:i/>
          <w:iCs/>
          <w:color w:val="auto"/>
          <w:u w:val="single"/>
        </w:rPr>
        <w:t xml:space="preserve"> sociales</w:t>
      </w:r>
      <w:r w:rsidR="00FD6E59">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893148" w14:paraId="689EC701" w14:textId="77777777" w:rsidTr="00893148">
        <w:tc>
          <w:tcPr>
            <w:tcW w:w="3222" w:type="pct"/>
            <w:tcBorders>
              <w:top w:val="nil"/>
              <w:left w:val="nil"/>
              <w:bottom w:val="nil"/>
              <w:right w:val="nil"/>
            </w:tcBorders>
            <w:shd w:val="clear" w:color="FFFFFF" w:fill="FFFFFF"/>
            <w:vAlign w:val="center"/>
          </w:tcPr>
          <w:p w14:paraId="710906EA" w14:textId="41895BB0" w:rsidR="00611E33" w:rsidRPr="00893148" w:rsidRDefault="00893148" w:rsidP="00597687">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tcBorders>
              <w:top w:val="nil"/>
              <w:left w:val="nil"/>
              <w:bottom w:val="nil"/>
              <w:right w:val="nil"/>
            </w:tcBorders>
            <w:shd w:val="clear" w:color="FFFFFF" w:fill="FFFFFF"/>
            <w:vAlign w:val="center"/>
          </w:tcPr>
          <w:p w14:paraId="025B21D8" w14:textId="3DFCF7FA" w:rsidR="00611E33" w:rsidRPr="00893148" w:rsidRDefault="00893148" w:rsidP="00893148">
            <w:pPr>
              <w:pStyle w:val="Titre3"/>
              <w:ind w:right="40"/>
              <w:jc w:val="center"/>
              <w:rPr>
                <w:rFonts w:ascii="Arial" w:hAnsi="Arial" w:cs="Arial"/>
                <w:b w:val="0"/>
                <w:bCs w:val="0"/>
                <w:color w:val="auto"/>
              </w:rPr>
            </w:pPr>
            <w:r>
              <w:rPr>
                <w:rFonts w:ascii="Arial" w:hAnsi="Arial" w:cs="Arial"/>
                <w:b w:val="0"/>
                <w:bCs w:val="0"/>
                <w:color w:val="auto"/>
              </w:rPr>
              <w:t>35 €</w:t>
            </w:r>
          </w:p>
        </w:tc>
        <w:tc>
          <w:tcPr>
            <w:tcW w:w="889" w:type="pct"/>
            <w:tcBorders>
              <w:top w:val="nil"/>
              <w:left w:val="nil"/>
              <w:bottom w:val="nil"/>
              <w:right w:val="nil"/>
            </w:tcBorders>
            <w:shd w:val="clear" w:color="FFFFFF" w:fill="FFFFFF"/>
            <w:vAlign w:val="center"/>
          </w:tcPr>
          <w:p w14:paraId="7D2DFF0E" w14:textId="173953D2"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F041F3">
              <w:rPr>
                <w:rFonts w:ascii="Arial" w:hAnsi="Arial" w:cs="Arial"/>
                <w:b w:val="0"/>
                <w:bCs w:val="0"/>
                <w:color w:val="auto"/>
              </w:rPr>
              <w:t>bulletin</w:t>
            </w:r>
          </w:p>
        </w:tc>
      </w:tr>
      <w:tr w:rsidR="00611E33" w:rsidRPr="007133D4" w14:paraId="31969955" w14:textId="77777777" w:rsidTr="00893148">
        <w:tc>
          <w:tcPr>
            <w:tcW w:w="3222" w:type="pct"/>
            <w:tcBorders>
              <w:top w:val="nil"/>
              <w:left w:val="nil"/>
              <w:bottom w:val="nil"/>
              <w:right w:val="nil"/>
            </w:tcBorders>
            <w:shd w:val="clear" w:color="FFFFFF" w:fill="FFFFFF"/>
            <w:vAlign w:val="center"/>
          </w:tcPr>
          <w:p w14:paraId="2E455924" w14:textId="5BE4FBC3" w:rsidR="00611E33" w:rsidRPr="008962C3" w:rsidRDefault="00893148" w:rsidP="00597687">
            <w:pPr>
              <w:pStyle w:val="Titre3"/>
              <w:ind w:right="40"/>
              <w:rPr>
                <w:rFonts w:ascii="Arial" w:hAnsi="Arial" w:cs="Arial"/>
                <w:b w:val="0"/>
                <w:bCs w:val="0"/>
                <w:color w:val="000000"/>
              </w:rPr>
            </w:pPr>
            <w:r>
              <w:rPr>
                <w:rFonts w:ascii="Arial" w:hAnsi="Arial" w:cs="Arial"/>
                <w:b w:val="0"/>
                <w:bCs w:val="0"/>
                <w:color w:val="000000"/>
              </w:rPr>
              <w:t>Forfait entré</w:t>
            </w:r>
            <w:r w:rsidR="00597021">
              <w:rPr>
                <w:rFonts w:ascii="Arial" w:hAnsi="Arial" w:cs="Arial"/>
                <w:b w:val="0"/>
                <w:bCs w:val="0"/>
                <w:color w:val="000000"/>
              </w:rPr>
              <w:t>e/sortie</w:t>
            </w:r>
            <w:r>
              <w:rPr>
                <w:rFonts w:ascii="Arial" w:hAnsi="Arial" w:cs="Arial"/>
                <w:b w:val="0"/>
                <w:bCs w:val="0"/>
                <w:color w:val="000000"/>
              </w:rPr>
              <w:t xml:space="preserve"> - Contrat de travail - DPAE</w:t>
            </w:r>
            <w:r w:rsidR="00597021">
              <w:rPr>
                <w:rFonts w:ascii="Arial" w:hAnsi="Arial" w:cs="Arial"/>
                <w:b w:val="0"/>
                <w:bCs w:val="0"/>
                <w:color w:val="000000"/>
              </w:rPr>
              <w:t xml:space="preserve"> - Certificat de travail - Solde de tout compte - Attestation France travail</w:t>
            </w:r>
          </w:p>
        </w:tc>
        <w:tc>
          <w:tcPr>
            <w:tcW w:w="889" w:type="pct"/>
            <w:tcBorders>
              <w:top w:val="nil"/>
              <w:left w:val="nil"/>
              <w:bottom w:val="nil"/>
              <w:right w:val="nil"/>
            </w:tcBorders>
            <w:shd w:val="clear" w:color="FFFFFF" w:fill="FFFFFF"/>
            <w:vAlign w:val="center"/>
          </w:tcPr>
          <w:p w14:paraId="35798382" w14:textId="1E30C10F" w:rsidR="00611E33" w:rsidRPr="00893148" w:rsidRDefault="00893148" w:rsidP="00893148">
            <w:pPr>
              <w:pStyle w:val="Titre3"/>
              <w:ind w:right="40"/>
              <w:jc w:val="center"/>
              <w:rPr>
                <w:rFonts w:ascii="Arial" w:hAnsi="Arial" w:cs="Arial"/>
                <w:b w:val="0"/>
                <w:bCs w:val="0"/>
                <w:color w:val="auto"/>
              </w:rPr>
            </w:pPr>
            <w:r w:rsidRPr="00893148">
              <w:rPr>
                <w:rFonts w:ascii="Arial" w:hAnsi="Arial" w:cs="Arial"/>
                <w:b w:val="0"/>
                <w:bCs w:val="0"/>
                <w:color w:val="auto"/>
              </w:rPr>
              <w:t>30 €</w:t>
            </w:r>
          </w:p>
        </w:tc>
        <w:tc>
          <w:tcPr>
            <w:tcW w:w="889" w:type="pct"/>
            <w:tcBorders>
              <w:top w:val="nil"/>
              <w:left w:val="nil"/>
              <w:bottom w:val="nil"/>
              <w:right w:val="nil"/>
            </w:tcBorders>
            <w:shd w:val="clear" w:color="FFFFFF" w:fill="FFFFFF"/>
            <w:vAlign w:val="center"/>
          </w:tcPr>
          <w:p w14:paraId="11B6EC5E" w14:textId="05A92CC0"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3018DC" w:rsidRPr="007133D4" w14:paraId="1AA3C48A" w14:textId="77777777" w:rsidTr="00893148">
        <w:trPr>
          <w:trHeight w:val="584"/>
        </w:trPr>
        <w:tc>
          <w:tcPr>
            <w:tcW w:w="3222" w:type="pct"/>
            <w:tcBorders>
              <w:top w:val="nil"/>
              <w:left w:val="nil"/>
              <w:bottom w:val="nil"/>
              <w:right w:val="nil"/>
            </w:tcBorders>
            <w:shd w:val="clear" w:color="FFFFFF" w:fill="FFFFFF"/>
            <w:vAlign w:val="center"/>
          </w:tcPr>
          <w:p w14:paraId="205808F8" w14:textId="062DA725" w:rsidR="003018DC" w:rsidRDefault="003018DC" w:rsidP="00597687">
            <w:pPr>
              <w:pStyle w:val="Titre3"/>
              <w:ind w:right="40"/>
              <w:rPr>
                <w:rFonts w:ascii="Arial" w:hAnsi="Arial" w:cs="Arial"/>
                <w:b w:val="0"/>
                <w:bCs w:val="0"/>
                <w:color w:val="000000"/>
              </w:rPr>
            </w:pPr>
            <w:r>
              <w:rPr>
                <w:rFonts w:ascii="Arial" w:hAnsi="Arial" w:cs="Arial"/>
                <w:b w:val="0"/>
                <w:bCs w:val="0"/>
                <w:color w:val="000000"/>
              </w:rPr>
              <w:t xml:space="preserve">Avenant </w:t>
            </w:r>
            <w:r w:rsidR="00AA262F">
              <w:rPr>
                <w:rFonts w:ascii="Arial" w:hAnsi="Arial" w:cs="Arial"/>
                <w:b w:val="0"/>
                <w:bCs w:val="0"/>
                <w:color w:val="000000"/>
              </w:rPr>
              <w:t>contrat de travail et mises à jour liées</w:t>
            </w:r>
          </w:p>
        </w:tc>
        <w:tc>
          <w:tcPr>
            <w:tcW w:w="889" w:type="pct"/>
            <w:tcBorders>
              <w:top w:val="nil"/>
              <w:left w:val="nil"/>
              <w:bottom w:val="nil"/>
              <w:right w:val="nil"/>
            </w:tcBorders>
            <w:shd w:val="clear" w:color="FFFFFF" w:fill="FFFFFF"/>
            <w:vAlign w:val="center"/>
          </w:tcPr>
          <w:p w14:paraId="6C5CC857" w14:textId="70D53F8E" w:rsidR="003018DC" w:rsidRDefault="0093322A"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3E7E9EED" w14:textId="27EA4BEA" w:rsidR="003018DC" w:rsidRDefault="0093322A"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565E96" w:rsidRPr="007133D4" w14:paraId="142D8931" w14:textId="77777777" w:rsidTr="00893148">
        <w:trPr>
          <w:trHeight w:val="584"/>
        </w:trPr>
        <w:tc>
          <w:tcPr>
            <w:tcW w:w="3222" w:type="pct"/>
            <w:tcBorders>
              <w:top w:val="nil"/>
              <w:left w:val="nil"/>
              <w:bottom w:val="nil"/>
              <w:right w:val="nil"/>
            </w:tcBorders>
            <w:shd w:val="clear" w:color="FFFFFF" w:fill="FFFFFF"/>
            <w:vAlign w:val="center"/>
          </w:tcPr>
          <w:p w14:paraId="5C5EC1B5" w14:textId="75A1628B" w:rsidR="00565E96" w:rsidRDefault="00565E96" w:rsidP="00597687">
            <w:pPr>
              <w:pStyle w:val="Titre3"/>
              <w:ind w:right="40"/>
              <w:rPr>
                <w:rFonts w:ascii="Arial" w:hAnsi="Arial" w:cs="Arial"/>
                <w:b w:val="0"/>
                <w:bCs w:val="0"/>
                <w:color w:val="000000"/>
              </w:rPr>
            </w:pPr>
            <w:r>
              <w:rPr>
                <w:rFonts w:ascii="Arial" w:hAnsi="Arial" w:cs="Arial"/>
                <w:b w:val="0"/>
                <w:bCs w:val="0"/>
                <w:color w:val="000000"/>
              </w:rPr>
              <w:t>Gestion de l’affiliation à la mutuelle</w:t>
            </w:r>
            <w:r w:rsidR="0024416F">
              <w:rPr>
                <w:rFonts w:ascii="Arial" w:hAnsi="Arial" w:cs="Arial"/>
                <w:b w:val="0"/>
                <w:bCs w:val="0"/>
                <w:color w:val="000000"/>
              </w:rPr>
              <w:t xml:space="preserve"> (sur option)</w:t>
            </w:r>
          </w:p>
        </w:tc>
        <w:tc>
          <w:tcPr>
            <w:tcW w:w="889" w:type="pct"/>
            <w:tcBorders>
              <w:top w:val="nil"/>
              <w:left w:val="nil"/>
              <w:bottom w:val="nil"/>
              <w:right w:val="nil"/>
            </w:tcBorders>
            <w:shd w:val="clear" w:color="FFFFFF" w:fill="FFFFFF"/>
            <w:vAlign w:val="center"/>
          </w:tcPr>
          <w:p w14:paraId="3A3A1A0A" w14:textId="69068337" w:rsidR="00565E96" w:rsidRDefault="0024416F" w:rsidP="00893148">
            <w:pPr>
              <w:pStyle w:val="Titre3"/>
              <w:ind w:right="40"/>
              <w:jc w:val="center"/>
              <w:rPr>
                <w:rFonts w:ascii="Arial" w:hAnsi="Arial" w:cs="Arial"/>
                <w:b w:val="0"/>
                <w:bCs w:val="0"/>
                <w:color w:val="auto"/>
              </w:rPr>
            </w:pPr>
            <w:r>
              <w:rPr>
                <w:rFonts w:ascii="Arial" w:hAnsi="Arial" w:cs="Arial"/>
                <w:b w:val="0"/>
                <w:bCs w:val="0"/>
                <w:color w:val="auto"/>
              </w:rPr>
              <w:t>25 €</w:t>
            </w:r>
          </w:p>
        </w:tc>
        <w:tc>
          <w:tcPr>
            <w:tcW w:w="889" w:type="pct"/>
            <w:tcBorders>
              <w:top w:val="nil"/>
              <w:left w:val="nil"/>
              <w:bottom w:val="nil"/>
              <w:right w:val="nil"/>
            </w:tcBorders>
            <w:shd w:val="clear" w:color="FFFFFF" w:fill="FFFFFF"/>
            <w:vAlign w:val="center"/>
          </w:tcPr>
          <w:p w14:paraId="6205D0F1" w14:textId="79DD9C50" w:rsidR="00565E96" w:rsidRDefault="0024416F"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salarié</w:t>
            </w: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62D0D890" w14:textId="77777777" w:rsidR="00257B5D" w:rsidRDefault="00257B5D" w:rsidP="00257B5D">
      <w:pPr>
        <w:jc w:val="both"/>
        <w:rPr>
          <w:rFonts w:ascii="Arial" w:hAnsi="Arial" w:cstheme="minorHAnsi"/>
          <w:kern w:val="0"/>
          <w:sz w:val="22"/>
          <w:szCs w:val="24"/>
        </w:rPr>
      </w:pPr>
    </w:p>
    <w:p w14:paraId="5EBAE29F" w14:textId="4294D58A" w:rsidR="00257B5D" w:rsidRPr="00804920" w:rsidRDefault="00257B5D" w:rsidP="00257B5D">
      <w:pPr>
        <w:jc w:val="both"/>
        <w:rPr>
          <w:rFonts w:ascii="Arial" w:hAnsi="Arial" w:cstheme="minorHAnsi"/>
          <w:b/>
          <w:bCs/>
          <w:kern w:val="0"/>
          <w:sz w:val="22"/>
          <w:szCs w:val="24"/>
        </w:rPr>
      </w:pPr>
      <w:r w:rsidRPr="00804920">
        <w:rPr>
          <w:rFonts w:ascii="Arial" w:hAnsi="Arial" w:cstheme="minorHAnsi"/>
          <w:b/>
          <w:bCs/>
          <w:kern w:val="0"/>
          <w:sz w:val="22"/>
          <w:szCs w:val="24"/>
          <w:u w:val="single"/>
        </w:rPr>
        <w:t>A ce montant se rajoute</w:t>
      </w:r>
      <w:r w:rsidRPr="00804920">
        <w:rPr>
          <w:rFonts w:ascii="Arial" w:hAnsi="Arial" w:cstheme="minorHAnsi"/>
          <w:b/>
          <w:bCs/>
          <w:kern w:val="0"/>
          <w:sz w:val="22"/>
          <w:szCs w:val="24"/>
        </w:rPr>
        <w:t xml:space="preserve"> : </w:t>
      </w:r>
    </w:p>
    <w:p w14:paraId="0065B754" w14:textId="565567AD" w:rsidR="00257B5D" w:rsidRPr="001836FF" w:rsidRDefault="00257B5D" w:rsidP="00257B5D">
      <w:pPr>
        <w:pStyle w:val="Puces"/>
      </w:pPr>
      <w:r>
        <w:t xml:space="preserve">Un forfait de paramétrage des données pour un montant de </w:t>
      </w:r>
      <w:r w:rsidRPr="00804920">
        <w:rPr>
          <w:b/>
          <w:bCs/>
        </w:rPr>
        <w:t>200 € HT</w:t>
      </w:r>
      <w:r>
        <w:t xml:space="preserve"> facturé en </w:t>
      </w:r>
      <w:r w:rsidRPr="00804920">
        <w:rPr>
          <w:b/>
          <w:bCs/>
        </w:rPr>
        <w:t>une seule fois au début de la mission</w:t>
      </w:r>
      <w:r>
        <w:t xml:space="preserve">. </w:t>
      </w:r>
    </w:p>
    <w:p w14:paraId="5C5CDE69" w14:textId="77777777" w:rsidR="00FD6E59" w:rsidRDefault="00FD6E59"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474FC830"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r w:rsidR="00A13916">
        <w:rPr>
          <w:color w:val="auto"/>
        </w:rPr>
        <w:br w:type="page"/>
      </w:r>
    </w:p>
    <w:p w14:paraId="6931C997" w14:textId="552B2EC5" w:rsidR="006A32F3" w:rsidRDefault="006A32F3" w:rsidP="00F15F3B">
      <w:pPr>
        <w:pStyle w:val="Texte"/>
        <w:rPr>
          <w:color w:val="auto"/>
        </w:rPr>
      </w:pPr>
      <w:bookmarkStart w:id="10" w:name="_Hlk527461713"/>
      <w:r w:rsidRPr="004A5D17">
        <w:rPr>
          <w:color w:val="auto"/>
        </w:rPr>
        <w:lastRenderedPageBreak/>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8C9362A"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F83CD9">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0489ABC3"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59416B">
        <w:rPr>
          <w:rFonts w:ascii="Arial" w:hAnsi="Arial" w:cs="Arial"/>
          <w:noProof/>
          <w:sz w:val="22"/>
          <w:szCs w:val="22"/>
        </w:rPr>
        <w:t>21/02/2026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32CF954"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39"/>
        <w:gridCol w:w="947"/>
        <w:gridCol w:w="947"/>
        <w:gridCol w:w="947"/>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57332B" w:rsidRPr="00561995" w14:paraId="5EAAD821"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56755E20" w14:textId="64516D73"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6FA8C9BD" w14:textId="77777777" w:rsidR="0057332B" w:rsidRDefault="0057332B" w:rsidP="0057332B">
            <w:pPr>
              <w:jc w:val="center"/>
              <w:rPr>
                <w:rFonts w:ascii="Arial" w:hAnsi="Arial" w:cs="Arial"/>
                <w:color w:val="787878"/>
                <w:sz w:val="22"/>
                <w:szCs w:val="22"/>
              </w:rPr>
            </w:pPr>
          </w:p>
        </w:tc>
        <w:tc>
          <w:tcPr>
            <w:tcW w:w="452" w:type="pct"/>
            <w:vAlign w:val="center"/>
          </w:tcPr>
          <w:p w14:paraId="395048E1" w14:textId="22E0AE9E" w:rsidR="0057332B" w:rsidRPr="00413E22"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808A4E5" w14:textId="2097B513" w:rsidR="0057332B" w:rsidRPr="004700B4" w:rsidRDefault="0057332B" w:rsidP="0057332B">
            <w:pPr>
              <w:jc w:val="center"/>
              <w:rPr>
                <w:rFonts w:ascii="Arial" w:hAnsi="Arial" w:cs="Arial"/>
                <w:i/>
                <w:iCs/>
                <w:color w:val="787878"/>
                <w:sz w:val="14"/>
                <w:szCs w:val="14"/>
              </w:rPr>
            </w:pPr>
            <w:r>
              <w:rPr>
                <w:rFonts w:ascii="Arial" w:hAnsi="Arial" w:cs="Arial"/>
                <w:i/>
                <w:iCs/>
                <w:color w:val="787878"/>
                <w:sz w:val="14"/>
                <w:szCs w:val="14"/>
              </w:rPr>
              <w:t>A la prestation</w:t>
            </w:r>
          </w:p>
        </w:tc>
      </w:tr>
      <w:tr w:rsidR="0088748E" w:rsidRPr="00561995" w14:paraId="04C795B0" w14:textId="77777777" w:rsidTr="00426E4A">
        <w:trPr>
          <w:cantSplit/>
          <w:trHeight w:val="289"/>
          <w:tblHeader/>
          <w:jc w:val="center"/>
        </w:trPr>
        <w:tc>
          <w:tcPr>
            <w:tcW w:w="3644" w:type="pct"/>
            <w:tcBorders>
              <w:top w:val="single" w:sz="4" w:space="0" w:color="FFFFFF" w:themeColor="background1"/>
            </w:tcBorders>
            <w:vAlign w:val="center"/>
          </w:tcPr>
          <w:p w14:paraId="1B020EBC" w14:textId="3DA2F195" w:rsidR="0088748E" w:rsidRDefault="0088748E" w:rsidP="0088748E">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Récupération du certificat de résidence fiscale (sous-traitant étranger)</w:t>
            </w:r>
          </w:p>
        </w:tc>
        <w:tc>
          <w:tcPr>
            <w:tcW w:w="452" w:type="pct"/>
            <w:vAlign w:val="center"/>
          </w:tcPr>
          <w:p w14:paraId="38FC067B" w14:textId="77777777" w:rsidR="0088748E" w:rsidRDefault="0088748E" w:rsidP="0088748E">
            <w:pPr>
              <w:jc w:val="center"/>
              <w:rPr>
                <w:rFonts w:ascii="Arial" w:hAnsi="Arial" w:cs="Arial"/>
                <w:color w:val="787878"/>
                <w:sz w:val="22"/>
                <w:szCs w:val="22"/>
              </w:rPr>
            </w:pPr>
          </w:p>
        </w:tc>
        <w:tc>
          <w:tcPr>
            <w:tcW w:w="452" w:type="pct"/>
            <w:vAlign w:val="center"/>
          </w:tcPr>
          <w:p w14:paraId="379181C3" w14:textId="2F1AB413" w:rsidR="0088748E" w:rsidRDefault="0088748E" w:rsidP="0088748E">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42BF0F3" w14:textId="2E7B19AA" w:rsidR="0088748E" w:rsidRDefault="0088748E" w:rsidP="0088748E">
            <w:pPr>
              <w:jc w:val="center"/>
              <w:rPr>
                <w:rFonts w:ascii="Arial" w:hAnsi="Arial" w:cs="Arial"/>
                <w:i/>
                <w:iCs/>
                <w:color w:val="787878"/>
                <w:sz w:val="14"/>
                <w:szCs w:val="14"/>
              </w:rPr>
            </w:pPr>
            <w:r>
              <w:rPr>
                <w:rFonts w:ascii="Arial" w:hAnsi="Arial" w:cs="Arial"/>
                <w:i/>
                <w:iCs/>
                <w:color w:val="787878"/>
                <w:sz w:val="14"/>
                <w:szCs w:val="14"/>
              </w:rPr>
              <w:t>A la prestation</w:t>
            </w:r>
          </w:p>
        </w:tc>
      </w:tr>
      <w:tr w:rsidR="0057332B"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451"/>
        <w:gridCol w:w="995"/>
        <w:gridCol w:w="995"/>
        <w:gridCol w:w="991"/>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52806753" w:rsidR="00687AF1" w:rsidRPr="00687AF1" w:rsidRDefault="004132BB" w:rsidP="00687AF1">
            <w:pPr>
              <w:rPr>
                <w:rFonts w:ascii="Arial" w:hAnsi="Arial" w:cs="Arial"/>
                <w:color w:val="787878"/>
                <w:sz w:val="22"/>
                <w:szCs w:val="22"/>
              </w:rPr>
            </w:pPr>
            <w:r>
              <w:rPr>
                <w:rFonts w:ascii="Arial" w:hAnsi="Arial" w:cs="Arial"/>
                <w:b/>
                <w:sz w:val="24"/>
                <w:szCs w:val="24"/>
              </w:rPr>
              <w:t>3</w:t>
            </w:r>
            <w:r w:rsidR="00687AF1" w:rsidRPr="00687AF1">
              <w:rPr>
                <w:rFonts w:ascii="Arial" w:hAnsi="Arial" w:cs="Arial"/>
                <w:b/>
                <w:sz w:val="24"/>
                <w:szCs w:val="24"/>
              </w:rPr>
              <w:t xml:space="preserve">. </w:t>
            </w:r>
            <w:r w:rsidR="00687AF1">
              <w:rPr>
                <w:rFonts w:ascii="Arial" w:hAnsi="Arial" w:cs="Arial"/>
                <w:b/>
                <w:sz w:val="24"/>
                <w:szCs w:val="24"/>
              </w:rPr>
              <w:t>SOCIAL</w:t>
            </w:r>
          </w:p>
        </w:tc>
        <w:tc>
          <w:tcPr>
            <w:tcW w:w="477" w:type="pct"/>
            <w:vAlign w:val="center"/>
          </w:tcPr>
          <w:p w14:paraId="3287E9AF" w14:textId="783129AC" w:rsidR="00687AF1" w:rsidRDefault="004132BB"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89781B"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89781B" w:rsidRPr="007A4901"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89781B" w:rsidRDefault="0089781B" w:rsidP="0089781B">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89781B" w:rsidRPr="00413E22" w:rsidRDefault="0089781B" w:rsidP="0089781B">
            <w:pPr>
              <w:jc w:val="center"/>
              <w:rPr>
                <w:rFonts w:ascii="Arial" w:hAnsi="Arial" w:cs="Arial"/>
                <w:color w:val="787878"/>
                <w:sz w:val="22"/>
                <w:szCs w:val="22"/>
              </w:rPr>
            </w:pPr>
          </w:p>
        </w:tc>
        <w:tc>
          <w:tcPr>
            <w:tcW w:w="475" w:type="pct"/>
            <w:vAlign w:val="center"/>
          </w:tcPr>
          <w:p w14:paraId="72588865" w14:textId="48249CE2" w:rsidR="0089781B" w:rsidRDefault="0089781B" w:rsidP="0089781B">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89781B"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89781B"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89781B" w:rsidRDefault="0089781B" w:rsidP="0089781B">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89781B" w:rsidRPr="00413E22" w:rsidRDefault="0089781B" w:rsidP="0089781B">
            <w:pPr>
              <w:jc w:val="center"/>
              <w:rPr>
                <w:rFonts w:ascii="Arial" w:hAnsi="Arial" w:cs="Arial"/>
                <w:color w:val="787878"/>
                <w:sz w:val="22"/>
                <w:szCs w:val="22"/>
              </w:rPr>
            </w:pPr>
          </w:p>
        </w:tc>
        <w:tc>
          <w:tcPr>
            <w:tcW w:w="475" w:type="pct"/>
          </w:tcPr>
          <w:p w14:paraId="7DD1B7CA" w14:textId="0BB0AB22" w:rsidR="0089781B" w:rsidRDefault="0089781B" w:rsidP="0089781B">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89781B"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89781B"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89781B" w:rsidRDefault="0089781B" w:rsidP="0089781B">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89781B" w:rsidRPr="00413E22" w:rsidRDefault="0089781B" w:rsidP="0089781B">
            <w:pPr>
              <w:jc w:val="center"/>
              <w:rPr>
                <w:rFonts w:ascii="Arial" w:hAnsi="Arial" w:cs="Arial"/>
                <w:color w:val="787878"/>
                <w:sz w:val="22"/>
                <w:szCs w:val="22"/>
              </w:rPr>
            </w:pPr>
          </w:p>
        </w:tc>
        <w:tc>
          <w:tcPr>
            <w:tcW w:w="475" w:type="pct"/>
          </w:tcPr>
          <w:p w14:paraId="392631FE" w14:textId="13A1FAF1" w:rsidR="0089781B" w:rsidRDefault="0089781B" w:rsidP="0089781B">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89781B"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89781B"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89781B" w:rsidRPr="00EC4E5B" w:rsidRDefault="0089781B" w:rsidP="0089781B">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89781B" w:rsidRPr="00413E22" w:rsidRDefault="0089781B" w:rsidP="0089781B">
            <w:pPr>
              <w:jc w:val="center"/>
              <w:rPr>
                <w:rFonts w:ascii="Arial" w:hAnsi="Arial" w:cs="Arial"/>
                <w:color w:val="787878"/>
                <w:sz w:val="22"/>
                <w:szCs w:val="22"/>
              </w:rPr>
            </w:pPr>
          </w:p>
        </w:tc>
        <w:tc>
          <w:tcPr>
            <w:tcW w:w="475" w:type="pct"/>
          </w:tcPr>
          <w:p w14:paraId="4592D6DC" w14:textId="7CB1E158" w:rsidR="0089781B" w:rsidRDefault="0089781B" w:rsidP="0089781B">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89781B"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89781B"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89781B" w:rsidRPr="00EC4E5B" w:rsidRDefault="0089781B" w:rsidP="0089781B">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89781B" w:rsidRPr="00413E22" w:rsidRDefault="0089781B" w:rsidP="0089781B">
            <w:pPr>
              <w:jc w:val="center"/>
              <w:rPr>
                <w:rFonts w:ascii="Arial" w:hAnsi="Arial" w:cs="Arial"/>
                <w:color w:val="787878"/>
                <w:sz w:val="22"/>
                <w:szCs w:val="22"/>
              </w:rPr>
            </w:pPr>
          </w:p>
        </w:tc>
        <w:tc>
          <w:tcPr>
            <w:tcW w:w="475" w:type="pct"/>
          </w:tcPr>
          <w:p w14:paraId="45956437" w14:textId="4F1ED7E4" w:rsidR="0089781B" w:rsidRDefault="0089781B" w:rsidP="0089781B">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89781B" w:rsidRPr="00F4117D" w14:paraId="44860C66" w14:textId="77777777" w:rsidTr="00C40ACB">
        <w:trPr>
          <w:cantSplit/>
          <w:trHeight w:val="64"/>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89781B"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89781B" w:rsidRPr="00EC4E5B" w:rsidRDefault="0089781B" w:rsidP="0089781B">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89781B" w:rsidRPr="00413E22" w:rsidRDefault="0089781B" w:rsidP="0089781B">
            <w:pPr>
              <w:jc w:val="center"/>
              <w:rPr>
                <w:rFonts w:ascii="Arial" w:hAnsi="Arial" w:cs="Arial"/>
                <w:color w:val="787878"/>
                <w:sz w:val="22"/>
                <w:szCs w:val="22"/>
              </w:rPr>
            </w:pPr>
          </w:p>
        </w:tc>
        <w:tc>
          <w:tcPr>
            <w:tcW w:w="475" w:type="pct"/>
          </w:tcPr>
          <w:p w14:paraId="76E82FFE" w14:textId="6D4D2775" w:rsidR="0089781B" w:rsidRDefault="0089781B" w:rsidP="0089781B">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89781B"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89781B"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89781B" w:rsidRPr="00EC4E5B" w:rsidRDefault="0089781B" w:rsidP="0089781B">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89781B" w:rsidRPr="00413E22" w:rsidRDefault="0089781B" w:rsidP="0089781B">
            <w:pPr>
              <w:jc w:val="center"/>
              <w:rPr>
                <w:rFonts w:ascii="Arial" w:hAnsi="Arial" w:cs="Arial"/>
                <w:color w:val="787878"/>
                <w:sz w:val="22"/>
                <w:szCs w:val="22"/>
              </w:rPr>
            </w:pPr>
          </w:p>
        </w:tc>
        <w:tc>
          <w:tcPr>
            <w:tcW w:w="475" w:type="pct"/>
          </w:tcPr>
          <w:p w14:paraId="2DC00011" w14:textId="43EFA758" w:rsidR="0089781B" w:rsidRDefault="0089781B" w:rsidP="0089781B">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87743CA" w14:textId="1AB17345" w:rsidR="000A6EE5" w:rsidRDefault="000A6EE5" w:rsidP="00831475">
      <w:pPr>
        <w:rPr>
          <w:rFonts w:cstheme="minorHAnsi"/>
          <w:color w:val="704B62"/>
          <w:sz w:val="22"/>
          <w:szCs w:val="22"/>
        </w:rPr>
      </w:pPr>
      <w:r>
        <w:rPr>
          <w:rFonts w:cstheme="minorHAnsi"/>
          <w:color w:val="704B62"/>
          <w:sz w:val="22"/>
          <w:szCs w:val="22"/>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5CF003F8"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59416B">
        <w:rPr>
          <w:rFonts w:ascii="Arial" w:hAnsi="Arial" w:cs="Arial"/>
          <w:noProof/>
          <w:sz w:val="22"/>
          <w:szCs w:val="22"/>
        </w:rPr>
        <w:t>21/02/2026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D74F2ED"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30ACF484" w14:textId="77777777" w:rsidR="00467021" w:rsidRDefault="00467021" w:rsidP="00467021"/>
    <w:p w14:paraId="3FDE854F" w14:textId="77777777" w:rsidR="00C40ACB" w:rsidRDefault="00C40ACB" w:rsidP="00467021"/>
    <w:p w14:paraId="46269C8C" w14:textId="77777777" w:rsidR="00C40ACB" w:rsidRDefault="00C40ACB" w:rsidP="00467021"/>
    <w:p w14:paraId="7418B3B3" w14:textId="77777777" w:rsidR="00C40ACB" w:rsidRDefault="00C40ACB" w:rsidP="00467021"/>
    <w:p w14:paraId="4F403FA6" w14:textId="77777777" w:rsidR="00C40ACB" w:rsidRDefault="00C40ACB" w:rsidP="00467021"/>
    <w:p w14:paraId="3D038756" w14:textId="77777777" w:rsidR="00C40ACB" w:rsidRDefault="00C40ACB" w:rsidP="00467021"/>
    <w:p w14:paraId="7D94C594" w14:textId="77777777" w:rsidR="00C40ACB" w:rsidRDefault="00C40ACB" w:rsidP="00467021"/>
    <w:p w14:paraId="18AAD012" w14:textId="77777777" w:rsidR="00C40ACB" w:rsidRDefault="00C40ACB" w:rsidP="00467021"/>
    <w:p w14:paraId="6262AA07" w14:textId="77777777" w:rsidR="00C40ACB" w:rsidRDefault="00C40ACB" w:rsidP="00467021"/>
    <w:p w14:paraId="7089D820" w14:textId="77777777" w:rsidR="00C40ACB" w:rsidRDefault="00C40ACB" w:rsidP="00467021"/>
    <w:p w14:paraId="5E74E261" w14:textId="77777777" w:rsidR="00C40ACB" w:rsidRDefault="00C40ACB" w:rsidP="00467021"/>
    <w:p w14:paraId="1B760A59" w14:textId="77777777" w:rsidR="00C40ACB" w:rsidRDefault="00C40ACB" w:rsidP="00467021"/>
    <w:p w14:paraId="7EA7979B" w14:textId="77777777" w:rsidR="00C40ACB" w:rsidRDefault="00C40ACB" w:rsidP="00467021"/>
    <w:p w14:paraId="2C1B9E2B" w14:textId="77777777" w:rsidR="00C40ACB" w:rsidRDefault="00C40ACB" w:rsidP="00467021"/>
    <w:p w14:paraId="31C67983" w14:textId="77777777" w:rsidR="00C40ACB" w:rsidRDefault="00C40ACB" w:rsidP="00467021"/>
    <w:p w14:paraId="28875DF7" w14:textId="77777777" w:rsidR="00C40ACB" w:rsidRDefault="00C40ACB" w:rsidP="00467021"/>
    <w:p w14:paraId="07190B10" w14:textId="77777777" w:rsidR="00C40ACB" w:rsidRDefault="00C40ACB" w:rsidP="00467021"/>
    <w:p w14:paraId="6FB13BF8" w14:textId="77777777" w:rsidR="00C40ACB" w:rsidRDefault="00C40ACB" w:rsidP="00467021"/>
    <w:p w14:paraId="7CE51A21" w14:textId="77777777" w:rsidR="00C40ACB" w:rsidRDefault="00C40ACB" w:rsidP="00467021"/>
    <w:p w14:paraId="3630AB2F" w14:textId="77777777" w:rsidR="00C40ACB" w:rsidRDefault="00C40ACB" w:rsidP="00467021"/>
    <w:p w14:paraId="743E3F1C" w14:textId="77777777" w:rsidR="00C40ACB" w:rsidRDefault="00C40ACB" w:rsidP="00467021"/>
    <w:p w14:paraId="3548F6BB" w14:textId="77777777" w:rsidR="00C40ACB" w:rsidRDefault="00C40ACB" w:rsidP="00467021"/>
    <w:p w14:paraId="461EDC75" w14:textId="77777777" w:rsidR="00C40ACB" w:rsidRDefault="00C40ACB" w:rsidP="00467021"/>
    <w:p w14:paraId="73282E32" w14:textId="77777777" w:rsidR="00C40ACB" w:rsidRDefault="00C40ACB" w:rsidP="00467021"/>
    <w:p w14:paraId="639A6245" w14:textId="77777777" w:rsidR="00C40ACB" w:rsidRDefault="00C40ACB" w:rsidP="00467021"/>
    <w:p w14:paraId="31FF046D" w14:textId="77777777" w:rsidR="00C40ACB" w:rsidRDefault="00C40ACB" w:rsidP="00467021"/>
    <w:p w14:paraId="4B89C0C0" w14:textId="77777777" w:rsidR="00C40ACB" w:rsidRDefault="00C40ACB" w:rsidP="00467021"/>
    <w:p w14:paraId="6773A4A8" w14:textId="77777777" w:rsidR="00C40ACB" w:rsidRDefault="00C40ACB" w:rsidP="00467021"/>
    <w:p w14:paraId="15F849B3" w14:textId="77777777" w:rsidR="00C40ACB" w:rsidRDefault="00C40ACB" w:rsidP="00467021"/>
    <w:p w14:paraId="5CBD13F2" w14:textId="77777777" w:rsidR="00C40ACB" w:rsidRDefault="00C40ACB" w:rsidP="00467021"/>
    <w:p w14:paraId="5CFD9870" w14:textId="77777777" w:rsidR="00C40ACB" w:rsidRDefault="00C40ACB" w:rsidP="00467021"/>
    <w:p w14:paraId="7EE3831C" w14:textId="77777777" w:rsidR="00C40ACB" w:rsidRDefault="00C40ACB" w:rsidP="00467021"/>
    <w:p w14:paraId="510E516B" w14:textId="77777777" w:rsidR="00C40ACB" w:rsidRDefault="00C40ACB" w:rsidP="00467021"/>
    <w:p w14:paraId="62E0CEED" w14:textId="77777777" w:rsidR="00C40ACB" w:rsidRDefault="00C40ACB" w:rsidP="00467021"/>
    <w:p w14:paraId="789AF3AA" w14:textId="77777777" w:rsidR="00C40ACB" w:rsidRDefault="00C40ACB" w:rsidP="00467021"/>
    <w:p w14:paraId="0FB90B92" w14:textId="77777777" w:rsidR="00C40ACB" w:rsidRDefault="00C40ACB" w:rsidP="00467021"/>
    <w:p w14:paraId="41F18D8F" w14:textId="77777777" w:rsidR="00C40ACB" w:rsidRDefault="00C40ACB" w:rsidP="00467021"/>
    <w:p w14:paraId="5A5CE8E6" w14:textId="77777777" w:rsidR="00C40ACB" w:rsidRDefault="00C40ACB" w:rsidP="00467021"/>
    <w:p w14:paraId="28385391" w14:textId="77777777" w:rsidR="00C40ACB" w:rsidRDefault="00C40ACB" w:rsidP="00467021"/>
    <w:p w14:paraId="2B2376ED" w14:textId="77777777" w:rsidR="00C40ACB" w:rsidRDefault="00C40ACB" w:rsidP="00467021"/>
    <w:p w14:paraId="3D55DC97" w14:textId="77777777" w:rsidR="00C40ACB" w:rsidRDefault="00C40ACB" w:rsidP="00467021"/>
    <w:p w14:paraId="6816EDB3" w14:textId="77777777" w:rsidR="00C40ACB" w:rsidRDefault="00C40ACB" w:rsidP="00467021"/>
    <w:p w14:paraId="5A2378C3" w14:textId="77777777" w:rsidR="00C40ACB" w:rsidRDefault="00C40ACB" w:rsidP="00467021"/>
    <w:p w14:paraId="375E51EF" w14:textId="77777777" w:rsidR="00C40ACB" w:rsidRDefault="00C40ACB" w:rsidP="00467021"/>
    <w:p w14:paraId="5EDE44DE" w14:textId="2A547C60" w:rsidR="00C40ACB" w:rsidRPr="00067E4C" w:rsidRDefault="00C40ACB" w:rsidP="00C40ACB">
      <w:pPr>
        <w:pStyle w:val="TitreAnnexe"/>
        <w:rPr>
          <w:b/>
          <w:bCs/>
        </w:rPr>
      </w:pPr>
      <w:r w:rsidRPr="00306EFF">
        <w:lastRenderedPageBreak/>
        <w:t xml:space="preserve">ANNEXE </w:t>
      </w:r>
      <w:r>
        <w:t>3</w:t>
      </w:r>
      <w:r w:rsidRPr="00306EFF">
        <w:t xml:space="preserve"> : </w:t>
      </w:r>
      <w:r w:rsidR="00FF01B7" w:rsidRPr="00651639">
        <w:t>Assistance juridique et sociale</w:t>
      </w:r>
    </w:p>
    <w:p w14:paraId="3C8941D9" w14:textId="77777777" w:rsidR="00C40ACB" w:rsidRDefault="00C40ACB" w:rsidP="00467021"/>
    <w:p w14:paraId="5BA678E7" w14:textId="77777777" w:rsidR="00FF01B7" w:rsidRPr="00DB521D" w:rsidRDefault="00FF01B7" w:rsidP="00FF01B7">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Objet</w:t>
      </w:r>
    </w:p>
    <w:p w14:paraId="1C7911F8" w14:textId="77777777" w:rsidR="00FF01B7" w:rsidRPr="00DB521D" w:rsidRDefault="00FF01B7" w:rsidP="00FF01B7">
      <w:pPr>
        <w:jc w:val="both"/>
        <w:rPr>
          <w:rFonts w:ascii="Arial" w:hAnsi="Arial" w:cstheme="minorHAnsi"/>
          <w:kern w:val="0"/>
          <w:sz w:val="22"/>
          <w:szCs w:val="24"/>
        </w:rPr>
      </w:pPr>
    </w:p>
    <w:p w14:paraId="6BB3235E" w14:textId="77777777" w:rsidR="00FF01B7" w:rsidRPr="00DB521D" w:rsidRDefault="00FF01B7" w:rsidP="00FF01B7">
      <w:pPr>
        <w:jc w:val="both"/>
        <w:rPr>
          <w:rFonts w:ascii="Arial" w:hAnsi="Arial" w:cstheme="minorHAnsi"/>
          <w:kern w:val="0"/>
          <w:sz w:val="22"/>
          <w:szCs w:val="24"/>
        </w:rPr>
      </w:pPr>
      <w:r w:rsidRPr="00DB521D">
        <w:rPr>
          <w:rFonts w:ascii="Arial" w:hAnsi="Arial" w:cstheme="minorHAnsi"/>
          <w:kern w:val="0"/>
          <w:sz w:val="22"/>
          <w:szCs w:val="24"/>
        </w:rPr>
        <w:t xml:space="preserve">À la demande expresse du </w:t>
      </w:r>
      <w:r>
        <w:rPr>
          <w:rFonts w:ascii="Arial" w:hAnsi="Arial" w:cstheme="minorHAnsi"/>
          <w:kern w:val="0"/>
          <w:sz w:val="22"/>
          <w:szCs w:val="24"/>
        </w:rPr>
        <w:t>c</w:t>
      </w:r>
      <w:r w:rsidRPr="00DB521D">
        <w:rPr>
          <w:rFonts w:ascii="Arial" w:hAnsi="Arial" w:cstheme="minorHAnsi"/>
          <w:kern w:val="0"/>
          <w:sz w:val="22"/>
          <w:szCs w:val="24"/>
        </w:rPr>
        <w:t xml:space="preserve">lient, certaines missions d’assistance juridique et sociale </w:t>
      </w:r>
      <w:r>
        <w:rPr>
          <w:rFonts w:ascii="Arial" w:hAnsi="Arial" w:cstheme="minorHAnsi"/>
          <w:kern w:val="0"/>
          <w:sz w:val="22"/>
          <w:szCs w:val="24"/>
        </w:rPr>
        <w:t>sont</w:t>
      </w:r>
      <w:r w:rsidRPr="00DB521D">
        <w:rPr>
          <w:rFonts w:ascii="Arial" w:hAnsi="Arial" w:cstheme="minorHAnsi"/>
          <w:kern w:val="0"/>
          <w:sz w:val="22"/>
          <w:szCs w:val="24"/>
        </w:rPr>
        <w:t xml:space="preserve"> confiées à un cabinet d’avocat</w:t>
      </w:r>
      <w:r>
        <w:rPr>
          <w:rFonts w:ascii="Arial" w:hAnsi="Arial" w:cstheme="minorHAnsi"/>
          <w:kern w:val="0"/>
          <w:sz w:val="22"/>
          <w:szCs w:val="24"/>
        </w:rPr>
        <w:t>s</w:t>
      </w:r>
      <w:r w:rsidRPr="00DB521D">
        <w:rPr>
          <w:rFonts w:ascii="Arial" w:hAnsi="Arial" w:cstheme="minorHAnsi"/>
          <w:kern w:val="0"/>
          <w:sz w:val="22"/>
          <w:szCs w:val="24"/>
        </w:rPr>
        <w:t xml:space="preserve"> indépendant, à savoir :</w:t>
      </w:r>
    </w:p>
    <w:p w14:paraId="5260C9E7" w14:textId="77777777" w:rsidR="00FF01B7" w:rsidRPr="00DB521D" w:rsidRDefault="00FF01B7" w:rsidP="00FF01B7">
      <w:pPr>
        <w:jc w:val="both"/>
        <w:rPr>
          <w:rFonts w:ascii="Arial" w:hAnsi="Arial" w:cstheme="minorHAnsi"/>
          <w:kern w:val="0"/>
          <w:sz w:val="22"/>
          <w:szCs w:val="24"/>
        </w:rPr>
      </w:pPr>
    </w:p>
    <w:p w14:paraId="662E8D64" w14:textId="77777777" w:rsidR="00FF01B7" w:rsidRDefault="00FF01B7" w:rsidP="00FF01B7">
      <w:pPr>
        <w:jc w:val="center"/>
        <w:rPr>
          <w:rFonts w:ascii="Arial" w:hAnsi="Arial" w:cstheme="minorHAnsi"/>
          <w:kern w:val="0"/>
          <w:sz w:val="22"/>
          <w:szCs w:val="24"/>
        </w:rPr>
      </w:pPr>
      <w:r>
        <w:rPr>
          <w:rFonts w:ascii="Arial" w:hAnsi="Arial" w:cstheme="minorHAnsi"/>
          <w:kern w:val="0"/>
          <w:sz w:val="22"/>
          <w:szCs w:val="24"/>
        </w:rPr>
        <w:t>Cabinet</w:t>
      </w:r>
      <w:r w:rsidRPr="00DB521D">
        <w:rPr>
          <w:rFonts w:ascii="Arial" w:hAnsi="Arial" w:cstheme="minorHAnsi"/>
          <w:kern w:val="0"/>
          <w:sz w:val="22"/>
          <w:szCs w:val="24"/>
        </w:rPr>
        <w:t xml:space="preserve"> J. PEPIN AVOCAT</w:t>
      </w:r>
    </w:p>
    <w:p w14:paraId="22F31371" w14:textId="77777777" w:rsidR="00FF01B7" w:rsidRDefault="00FF01B7" w:rsidP="00FF01B7">
      <w:pPr>
        <w:jc w:val="both"/>
        <w:rPr>
          <w:rFonts w:ascii="Arial" w:hAnsi="Arial" w:cstheme="minorHAnsi"/>
          <w:kern w:val="0"/>
          <w:sz w:val="22"/>
          <w:szCs w:val="24"/>
        </w:rPr>
      </w:pPr>
    </w:p>
    <w:p w14:paraId="623D8EEB" w14:textId="77777777" w:rsidR="00FF01B7" w:rsidRPr="00DB521D" w:rsidRDefault="00FF01B7" w:rsidP="00FF01B7">
      <w:pPr>
        <w:jc w:val="both"/>
        <w:rPr>
          <w:rFonts w:ascii="Arial" w:hAnsi="Arial" w:cstheme="minorHAnsi"/>
          <w:kern w:val="0"/>
          <w:sz w:val="22"/>
          <w:szCs w:val="24"/>
        </w:rPr>
      </w:pPr>
    </w:p>
    <w:p w14:paraId="6EA0C867" w14:textId="77777777" w:rsidR="00FF01B7" w:rsidRPr="00DB521D" w:rsidRDefault="00FF01B7" w:rsidP="00FF01B7">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Missions concernées</w:t>
      </w:r>
    </w:p>
    <w:p w14:paraId="2934FB00" w14:textId="77777777" w:rsidR="00FF01B7" w:rsidRPr="00DB521D" w:rsidRDefault="00FF01B7" w:rsidP="00FF01B7">
      <w:pPr>
        <w:jc w:val="both"/>
        <w:rPr>
          <w:rFonts w:ascii="Arial" w:hAnsi="Arial" w:cstheme="minorHAnsi"/>
          <w:kern w:val="0"/>
          <w:sz w:val="22"/>
          <w:szCs w:val="24"/>
        </w:rPr>
      </w:pPr>
    </w:p>
    <w:p w14:paraId="708DF1E9" w14:textId="77777777" w:rsidR="00FF01B7" w:rsidRPr="00DB521D" w:rsidRDefault="00FF01B7" w:rsidP="00FF01B7">
      <w:pPr>
        <w:jc w:val="both"/>
        <w:rPr>
          <w:rFonts w:ascii="Arial" w:hAnsi="Arial" w:cstheme="minorHAnsi"/>
          <w:kern w:val="0"/>
          <w:sz w:val="22"/>
          <w:szCs w:val="24"/>
        </w:rPr>
      </w:pPr>
      <w:r w:rsidRPr="00DB521D">
        <w:rPr>
          <w:rFonts w:ascii="Arial" w:hAnsi="Arial" w:cstheme="minorHAnsi"/>
          <w:kern w:val="0"/>
          <w:sz w:val="22"/>
          <w:szCs w:val="24"/>
        </w:rPr>
        <w:t xml:space="preserve">Les missions </w:t>
      </w:r>
      <w:r>
        <w:rPr>
          <w:rFonts w:ascii="Arial" w:hAnsi="Arial" w:cstheme="minorHAnsi"/>
          <w:kern w:val="0"/>
          <w:sz w:val="22"/>
          <w:szCs w:val="24"/>
        </w:rPr>
        <w:t>confiées incluent notamment les prestations suivantes, sans que cette liste présente un caractère limitatif</w:t>
      </w:r>
      <w:r w:rsidRPr="00DB521D">
        <w:rPr>
          <w:rFonts w:ascii="Arial" w:hAnsi="Arial" w:cstheme="minorHAnsi"/>
          <w:kern w:val="0"/>
          <w:sz w:val="22"/>
          <w:szCs w:val="24"/>
        </w:rPr>
        <w:t xml:space="preserve"> :</w:t>
      </w:r>
    </w:p>
    <w:p w14:paraId="1086595B" w14:textId="77777777" w:rsidR="00FF01B7" w:rsidRPr="00DB521D" w:rsidRDefault="00FF01B7" w:rsidP="00FF01B7">
      <w:pPr>
        <w:jc w:val="both"/>
        <w:rPr>
          <w:rFonts w:ascii="Arial" w:hAnsi="Arial" w:cstheme="minorHAnsi"/>
          <w:kern w:val="0"/>
          <w:sz w:val="22"/>
          <w:szCs w:val="24"/>
        </w:rPr>
      </w:pPr>
    </w:p>
    <w:p w14:paraId="0D1EA625" w14:textId="77777777" w:rsidR="00FF01B7" w:rsidRPr="00DB521D" w:rsidRDefault="00FF01B7" w:rsidP="00FF01B7">
      <w:pPr>
        <w:jc w:val="both"/>
        <w:rPr>
          <w:rFonts w:ascii="Arial" w:hAnsi="Arial" w:cstheme="minorHAnsi"/>
          <w:b/>
          <w:bCs/>
          <w:i/>
          <w:iCs/>
          <w:kern w:val="0"/>
          <w:sz w:val="22"/>
          <w:szCs w:val="24"/>
        </w:rPr>
      </w:pPr>
      <w:r w:rsidRPr="00DB521D">
        <w:rPr>
          <w:rFonts w:ascii="Arial" w:hAnsi="Arial" w:cstheme="minorHAnsi"/>
          <w:b/>
          <w:bCs/>
          <w:i/>
          <w:iCs/>
          <w:kern w:val="0"/>
          <w:sz w:val="22"/>
          <w:szCs w:val="24"/>
        </w:rPr>
        <w:t>ASSEMBLÉES GÉNÉRALES ORDINAIRES (AGO)</w:t>
      </w:r>
    </w:p>
    <w:p w14:paraId="6BD881C0" w14:textId="77777777" w:rsidR="00FF01B7" w:rsidRPr="00DB521D" w:rsidRDefault="00FF01B7" w:rsidP="00FF01B7">
      <w:pPr>
        <w:jc w:val="both"/>
        <w:rPr>
          <w:rFonts w:ascii="Arial" w:hAnsi="Arial" w:cstheme="minorHAnsi"/>
          <w:kern w:val="0"/>
          <w:sz w:val="22"/>
          <w:szCs w:val="24"/>
        </w:rPr>
      </w:pPr>
    </w:p>
    <w:p w14:paraId="6BF6984F" w14:textId="77777777" w:rsidR="00FF01B7" w:rsidRPr="00DB521D" w:rsidRDefault="00FF01B7" w:rsidP="00FF01B7">
      <w:pPr>
        <w:pStyle w:val="Paragraphedeliste"/>
        <w:numPr>
          <w:ilvl w:val="0"/>
          <w:numId w:val="6"/>
        </w:numPr>
        <w:jc w:val="both"/>
        <w:rPr>
          <w:rFonts w:ascii="Arial" w:hAnsi="Arial" w:cstheme="minorHAnsi"/>
          <w:kern w:val="0"/>
          <w:sz w:val="22"/>
          <w:szCs w:val="24"/>
        </w:rPr>
      </w:pPr>
      <w:r w:rsidRPr="00DB521D">
        <w:rPr>
          <w:rFonts w:ascii="Arial" w:hAnsi="Arial" w:cstheme="minorHAnsi"/>
          <w:kern w:val="0"/>
          <w:sz w:val="22"/>
          <w:szCs w:val="24"/>
        </w:rPr>
        <w:t>Rédaction de l’assemblée générale ordinaire</w:t>
      </w:r>
    </w:p>
    <w:p w14:paraId="6E3E0EC0" w14:textId="77777777" w:rsidR="00FF01B7" w:rsidRPr="00DB521D" w:rsidRDefault="00FF01B7" w:rsidP="00FF01B7">
      <w:pPr>
        <w:jc w:val="both"/>
        <w:rPr>
          <w:rFonts w:ascii="Arial" w:hAnsi="Arial" w:cstheme="minorHAnsi"/>
          <w:kern w:val="0"/>
          <w:sz w:val="22"/>
          <w:szCs w:val="24"/>
        </w:rPr>
      </w:pPr>
    </w:p>
    <w:p w14:paraId="5DC8C5EC" w14:textId="77777777" w:rsidR="00FF01B7" w:rsidRPr="00DB521D" w:rsidRDefault="00FF01B7" w:rsidP="00FF01B7">
      <w:pPr>
        <w:pStyle w:val="Paragraphedeliste"/>
        <w:numPr>
          <w:ilvl w:val="0"/>
          <w:numId w:val="6"/>
        </w:numPr>
        <w:jc w:val="both"/>
        <w:rPr>
          <w:rFonts w:ascii="Arial" w:hAnsi="Arial" w:cstheme="minorHAnsi"/>
          <w:kern w:val="0"/>
          <w:sz w:val="22"/>
          <w:szCs w:val="24"/>
        </w:rPr>
      </w:pPr>
      <w:r w:rsidRPr="00DB521D">
        <w:rPr>
          <w:rFonts w:ascii="Arial" w:hAnsi="Arial" w:cstheme="minorHAnsi"/>
          <w:kern w:val="0"/>
          <w:sz w:val="22"/>
          <w:szCs w:val="24"/>
        </w:rPr>
        <w:t>Formalités liées à l’assemblée générale auprès des instances compétentes</w:t>
      </w:r>
    </w:p>
    <w:p w14:paraId="7A5DD768" w14:textId="77777777" w:rsidR="00FF01B7" w:rsidRPr="00DB521D" w:rsidRDefault="00FF01B7" w:rsidP="00FF01B7">
      <w:pPr>
        <w:jc w:val="both"/>
        <w:rPr>
          <w:rFonts w:ascii="Arial" w:hAnsi="Arial" w:cstheme="minorHAnsi"/>
          <w:kern w:val="0"/>
          <w:sz w:val="22"/>
          <w:szCs w:val="24"/>
        </w:rPr>
      </w:pPr>
    </w:p>
    <w:p w14:paraId="7D1DA777" w14:textId="77777777" w:rsidR="00FF01B7" w:rsidRPr="00DB521D" w:rsidRDefault="00FF01B7" w:rsidP="00FF01B7">
      <w:pPr>
        <w:jc w:val="both"/>
        <w:rPr>
          <w:rFonts w:ascii="Arial" w:hAnsi="Arial" w:cstheme="minorHAnsi"/>
          <w:b/>
          <w:bCs/>
          <w:i/>
          <w:iCs/>
          <w:kern w:val="0"/>
          <w:sz w:val="22"/>
          <w:szCs w:val="24"/>
        </w:rPr>
      </w:pPr>
      <w:r w:rsidRPr="00DB521D">
        <w:rPr>
          <w:rFonts w:ascii="Arial" w:hAnsi="Arial" w:cstheme="minorHAnsi"/>
          <w:b/>
          <w:bCs/>
          <w:i/>
          <w:iCs/>
          <w:kern w:val="0"/>
          <w:sz w:val="22"/>
          <w:szCs w:val="24"/>
        </w:rPr>
        <w:t>SOCIAL – Salariés</w:t>
      </w:r>
    </w:p>
    <w:p w14:paraId="75AE75A4" w14:textId="77777777" w:rsidR="00FF01B7" w:rsidRPr="00DB521D" w:rsidRDefault="00FF01B7" w:rsidP="00FF01B7">
      <w:pPr>
        <w:jc w:val="both"/>
        <w:rPr>
          <w:rFonts w:ascii="Arial" w:hAnsi="Arial" w:cstheme="minorHAnsi"/>
          <w:kern w:val="0"/>
          <w:sz w:val="22"/>
          <w:szCs w:val="24"/>
        </w:rPr>
      </w:pPr>
    </w:p>
    <w:p w14:paraId="40E406B2" w14:textId="77777777" w:rsidR="00FF01B7" w:rsidRPr="00DB521D" w:rsidRDefault="00FF01B7" w:rsidP="00FF01B7">
      <w:pPr>
        <w:pStyle w:val="Paragraphedeliste"/>
        <w:numPr>
          <w:ilvl w:val="0"/>
          <w:numId w:val="24"/>
        </w:numPr>
        <w:jc w:val="both"/>
        <w:rPr>
          <w:rFonts w:ascii="Arial" w:hAnsi="Arial" w:cstheme="minorHAnsi"/>
          <w:kern w:val="0"/>
          <w:sz w:val="22"/>
          <w:szCs w:val="24"/>
        </w:rPr>
      </w:pPr>
      <w:r w:rsidRPr="00DB521D">
        <w:rPr>
          <w:rFonts w:ascii="Arial" w:hAnsi="Arial" w:cstheme="minorHAnsi"/>
          <w:kern w:val="0"/>
          <w:sz w:val="22"/>
          <w:szCs w:val="24"/>
        </w:rPr>
        <w:t>Formalités d’embauche</w:t>
      </w:r>
    </w:p>
    <w:p w14:paraId="06E1A6B8" w14:textId="77777777" w:rsidR="00FF01B7" w:rsidRPr="00DB521D" w:rsidRDefault="00FF01B7" w:rsidP="00FF01B7">
      <w:pPr>
        <w:jc w:val="both"/>
        <w:rPr>
          <w:rFonts w:ascii="Arial" w:hAnsi="Arial" w:cstheme="minorHAnsi"/>
          <w:kern w:val="0"/>
          <w:sz w:val="22"/>
          <w:szCs w:val="24"/>
        </w:rPr>
      </w:pPr>
    </w:p>
    <w:p w14:paraId="19C5A255" w14:textId="77777777" w:rsidR="00FF01B7" w:rsidRPr="00DB521D" w:rsidRDefault="00FF01B7" w:rsidP="00FF01B7">
      <w:pPr>
        <w:pStyle w:val="Paragraphedeliste"/>
        <w:numPr>
          <w:ilvl w:val="0"/>
          <w:numId w:val="24"/>
        </w:numPr>
        <w:jc w:val="both"/>
        <w:rPr>
          <w:rFonts w:ascii="Arial" w:hAnsi="Arial" w:cstheme="minorHAnsi"/>
          <w:kern w:val="0"/>
          <w:sz w:val="22"/>
          <w:szCs w:val="24"/>
        </w:rPr>
      </w:pPr>
      <w:r w:rsidRPr="00DB521D">
        <w:rPr>
          <w:rFonts w:ascii="Arial" w:hAnsi="Arial" w:cstheme="minorHAnsi"/>
          <w:kern w:val="0"/>
          <w:sz w:val="22"/>
          <w:szCs w:val="24"/>
        </w:rPr>
        <w:t>Rédaction des contrats de travail</w:t>
      </w:r>
    </w:p>
    <w:p w14:paraId="4DF16747" w14:textId="77777777" w:rsidR="00FF01B7" w:rsidRPr="00DB521D" w:rsidRDefault="00FF01B7" w:rsidP="00FF01B7">
      <w:pPr>
        <w:jc w:val="both"/>
        <w:rPr>
          <w:rFonts w:ascii="Arial" w:hAnsi="Arial" w:cstheme="minorHAnsi"/>
          <w:kern w:val="0"/>
          <w:sz w:val="22"/>
          <w:szCs w:val="24"/>
        </w:rPr>
      </w:pPr>
    </w:p>
    <w:p w14:paraId="4113E4D0" w14:textId="77777777" w:rsidR="00FF01B7" w:rsidRDefault="00FF01B7" w:rsidP="00FF01B7">
      <w:pPr>
        <w:jc w:val="both"/>
        <w:rPr>
          <w:rFonts w:ascii="Arial" w:hAnsi="Arial" w:cstheme="minorHAnsi"/>
          <w:kern w:val="0"/>
          <w:sz w:val="22"/>
          <w:szCs w:val="24"/>
        </w:rPr>
      </w:pPr>
      <w:r w:rsidRPr="00DB521D">
        <w:rPr>
          <w:rFonts w:ascii="Arial" w:hAnsi="Arial" w:cstheme="minorHAnsi"/>
          <w:kern w:val="0"/>
          <w:sz w:val="22"/>
          <w:szCs w:val="24"/>
        </w:rPr>
        <w:t xml:space="preserve">Ces missions sont réalisées exclusivement par le </w:t>
      </w:r>
      <w:r>
        <w:rPr>
          <w:rFonts w:ascii="Arial" w:hAnsi="Arial" w:cstheme="minorHAnsi"/>
          <w:kern w:val="0"/>
          <w:sz w:val="22"/>
          <w:szCs w:val="24"/>
        </w:rPr>
        <w:t>c</w:t>
      </w:r>
      <w:r w:rsidRPr="00DB521D">
        <w:rPr>
          <w:rFonts w:ascii="Arial" w:hAnsi="Arial" w:cstheme="minorHAnsi"/>
          <w:kern w:val="0"/>
          <w:sz w:val="22"/>
          <w:szCs w:val="24"/>
        </w:rPr>
        <w:t xml:space="preserve">abinet J. PEPIN AVOCAT, à la demande du </w:t>
      </w:r>
      <w:r>
        <w:rPr>
          <w:rFonts w:ascii="Arial" w:hAnsi="Arial" w:cstheme="minorHAnsi"/>
          <w:kern w:val="0"/>
          <w:sz w:val="22"/>
          <w:szCs w:val="24"/>
        </w:rPr>
        <w:t>c</w:t>
      </w:r>
      <w:r w:rsidRPr="00DB521D">
        <w:rPr>
          <w:rFonts w:ascii="Arial" w:hAnsi="Arial" w:cstheme="minorHAnsi"/>
          <w:kern w:val="0"/>
          <w:sz w:val="22"/>
          <w:szCs w:val="24"/>
        </w:rPr>
        <w:t>lient.</w:t>
      </w:r>
    </w:p>
    <w:p w14:paraId="333DC71F" w14:textId="77777777" w:rsidR="00FF01B7" w:rsidRPr="00DB521D" w:rsidRDefault="00FF01B7" w:rsidP="00FF01B7">
      <w:pPr>
        <w:jc w:val="both"/>
        <w:rPr>
          <w:rFonts w:ascii="Arial" w:hAnsi="Arial" w:cstheme="minorHAnsi"/>
          <w:kern w:val="0"/>
          <w:sz w:val="22"/>
          <w:szCs w:val="24"/>
        </w:rPr>
      </w:pPr>
    </w:p>
    <w:p w14:paraId="640CB5A5" w14:textId="77777777" w:rsidR="00FF01B7" w:rsidRPr="00DB521D" w:rsidRDefault="00FF01B7" w:rsidP="00FF01B7">
      <w:pPr>
        <w:jc w:val="both"/>
        <w:rPr>
          <w:rFonts w:ascii="Arial" w:hAnsi="Arial" w:cstheme="minorHAnsi"/>
          <w:kern w:val="0"/>
          <w:sz w:val="22"/>
          <w:szCs w:val="24"/>
        </w:rPr>
      </w:pPr>
    </w:p>
    <w:p w14:paraId="56A15C6C" w14:textId="77777777" w:rsidR="00FF01B7" w:rsidRPr="00DB521D" w:rsidRDefault="00FF01B7" w:rsidP="00FF01B7">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Responsabilité</w:t>
      </w:r>
    </w:p>
    <w:p w14:paraId="07638124" w14:textId="77777777" w:rsidR="00FF01B7" w:rsidRPr="00DB521D" w:rsidRDefault="00FF01B7" w:rsidP="00FF01B7">
      <w:pPr>
        <w:jc w:val="both"/>
        <w:rPr>
          <w:rFonts w:ascii="Arial" w:hAnsi="Arial" w:cstheme="minorHAnsi"/>
          <w:kern w:val="0"/>
          <w:sz w:val="22"/>
          <w:szCs w:val="24"/>
        </w:rPr>
      </w:pPr>
    </w:p>
    <w:p w14:paraId="0F5DF6C2" w14:textId="77777777" w:rsidR="00FF01B7" w:rsidRPr="00DB521D" w:rsidRDefault="00FF01B7" w:rsidP="00FF01B7">
      <w:pPr>
        <w:jc w:val="both"/>
        <w:rPr>
          <w:rFonts w:ascii="Arial" w:hAnsi="Arial" w:cstheme="minorHAnsi"/>
          <w:kern w:val="0"/>
          <w:sz w:val="22"/>
          <w:szCs w:val="24"/>
        </w:rPr>
      </w:pPr>
      <w:r w:rsidRPr="00DB521D">
        <w:rPr>
          <w:rFonts w:ascii="Arial" w:hAnsi="Arial" w:cstheme="minorHAnsi"/>
          <w:kern w:val="0"/>
          <w:sz w:val="22"/>
          <w:szCs w:val="24"/>
        </w:rPr>
        <w:t>Le Client reconnaît expressément que :</w:t>
      </w:r>
    </w:p>
    <w:p w14:paraId="22D01831" w14:textId="77777777" w:rsidR="00FF01B7" w:rsidRPr="00DB521D" w:rsidRDefault="00FF01B7" w:rsidP="00FF01B7">
      <w:pPr>
        <w:jc w:val="both"/>
        <w:rPr>
          <w:rFonts w:ascii="Arial" w:hAnsi="Arial" w:cstheme="minorHAnsi"/>
          <w:kern w:val="0"/>
          <w:sz w:val="22"/>
          <w:szCs w:val="24"/>
        </w:rPr>
      </w:pPr>
    </w:p>
    <w:p w14:paraId="243CCD9E" w14:textId="77777777" w:rsidR="00FF01B7" w:rsidRPr="00DB521D" w:rsidRDefault="00FF01B7" w:rsidP="00FF01B7">
      <w:pPr>
        <w:pStyle w:val="Paragraphedeliste"/>
        <w:numPr>
          <w:ilvl w:val="0"/>
          <w:numId w:val="25"/>
        </w:numPr>
        <w:jc w:val="both"/>
        <w:rPr>
          <w:rFonts w:ascii="Arial" w:hAnsi="Arial" w:cstheme="minorHAnsi"/>
          <w:kern w:val="0"/>
          <w:sz w:val="22"/>
          <w:szCs w:val="24"/>
        </w:rPr>
      </w:pPr>
      <w:r w:rsidRPr="00DB521D">
        <w:rPr>
          <w:rFonts w:ascii="Arial" w:hAnsi="Arial" w:cstheme="minorHAnsi"/>
          <w:kern w:val="0"/>
          <w:sz w:val="22"/>
          <w:szCs w:val="24"/>
        </w:rPr>
        <w:t xml:space="preserve">Les missions susmentionnées relèvent exclusivement de la compétence et de la responsabilité professionnelle du </w:t>
      </w:r>
      <w:r>
        <w:rPr>
          <w:rFonts w:ascii="Arial" w:hAnsi="Arial" w:cstheme="minorHAnsi"/>
          <w:kern w:val="0"/>
          <w:sz w:val="22"/>
          <w:szCs w:val="24"/>
        </w:rPr>
        <w:t>c</w:t>
      </w:r>
      <w:r w:rsidRPr="00DB521D">
        <w:rPr>
          <w:rFonts w:ascii="Arial" w:hAnsi="Arial" w:cstheme="minorHAnsi"/>
          <w:kern w:val="0"/>
          <w:sz w:val="22"/>
          <w:szCs w:val="24"/>
        </w:rPr>
        <w:t>abinet J. PEPIN AVOCAT</w:t>
      </w:r>
      <w:r>
        <w:rPr>
          <w:rFonts w:ascii="Arial" w:hAnsi="Arial" w:cstheme="minorHAnsi"/>
          <w:kern w:val="0"/>
          <w:sz w:val="22"/>
          <w:szCs w:val="24"/>
        </w:rPr>
        <w:t xml:space="preserve"> </w:t>
      </w:r>
      <w:r w:rsidRPr="00DB521D">
        <w:rPr>
          <w:rFonts w:ascii="Arial" w:hAnsi="Arial" w:cstheme="minorHAnsi"/>
          <w:kern w:val="0"/>
          <w:sz w:val="22"/>
          <w:szCs w:val="24"/>
        </w:rPr>
        <w:t>;</w:t>
      </w:r>
    </w:p>
    <w:p w14:paraId="4BA8FA9E" w14:textId="77777777" w:rsidR="00FF01B7" w:rsidRPr="00DB521D" w:rsidRDefault="00FF01B7" w:rsidP="00FF01B7">
      <w:pPr>
        <w:jc w:val="both"/>
        <w:rPr>
          <w:rFonts w:ascii="Arial" w:hAnsi="Arial" w:cstheme="minorHAnsi"/>
          <w:kern w:val="0"/>
          <w:sz w:val="22"/>
          <w:szCs w:val="24"/>
        </w:rPr>
      </w:pPr>
    </w:p>
    <w:p w14:paraId="2CA35F88" w14:textId="77777777" w:rsidR="00FF01B7" w:rsidRPr="00DB521D" w:rsidRDefault="00FF01B7" w:rsidP="00FF01B7">
      <w:pPr>
        <w:pStyle w:val="Paragraphedeliste"/>
        <w:numPr>
          <w:ilvl w:val="0"/>
          <w:numId w:val="25"/>
        </w:numPr>
        <w:jc w:val="both"/>
        <w:rPr>
          <w:rFonts w:ascii="Arial" w:hAnsi="Arial" w:cstheme="minorHAnsi"/>
          <w:kern w:val="0"/>
          <w:sz w:val="22"/>
          <w:szCs w:val="24"/>
        </w:rPr>
      </w:pPr>
      <w:r w:rsidRPr="00DB521D">
        <w:rPr>
          <w:rFonts w:ascii="Arial" w:hAnsi="Arial" w:cstheme="minorHAnsi"/>
          <w:kern w:val="0"/>
          <w:sz w:val="22"/>
          <w:szCs w:val="24"/>
        </w:rPr>
        <w:t xml:space="preserve">Elles n’entrent pas dans le champ des missions couvertes par la lettre de mission conclue avec le </w:t>
      </w:r>
      <w:r>
        <w:rPr>
          <w:rFonts w:ascii="Arial" w:hAnsi="Arial" w:cstheme="minorHAnsi"/>
          <w:kern w:val="0"/>
          <w:sz w:val="22"/>
          <w:szCs w:val="24"/>
        </w:rPr>
        <w:t>c</w:t>
      </w:r>
      <w:r w:rsidRPr="00DB521D">
        <w:rPr>
          <w:rFonts w:ascii="Arial" w:hAnsi="Arial" w:cstheme="minorHAnsi"/>
          <w:kern w:val="0"/>
          <w:sz w:val="22"/>
          <w:szCs w:val="24"/>
        </w:rPr>
        <w:t>abinet S</w:t>
      </w:r>
      <w:r>
        <w:rPr>
          <w:rFonts w:ascii="Arial" w:hAnsi="Arial" w:cstheme="minorHAnsi"/>
          <w:kern w:val="0"/>
          <w:sz w:val="22"/>
          <w:szCs w:val="24"/>
        </w:rPr>
        <w:t>UD ALPES AUDIT</w:t>
      </w:r>
      <w:r w:rsidRPr="00DB521D">
        <w:rPr>
          <w:rFonts w:ascii="Arial" w:hAnsi="Arial" w:cstheme="minorHAnsi"/>
          <w:kern w:val="0"/>
          <w:sz w:val="22"/>
          <w:szCs w:val="24"/>
        </w:rPr>
        <w:t xml:space="preserve"> ;</w:t>
      </w:r>
    </w:p>
    <w:p w14:paraId="1294BFF9" w14:textId="77777777" w:rsidR="00FF01B7" w:rsidRPr="00DB521D" w:rsidRDefault="00FF01B7" w:rsidP="00FF01B7">
      <w:pPr>
        <w:jc w:val="both"/>
        <w:rPr>
          <w:rFonts w:ascii="Arial" w:hAnsi="Arial" w:cstheme="minorHAnsi"/>
          <w:kern w:val="0"/>
          <w:sz w:val="22"/>
          <w:szCs w:val="24"/>
        </w:rPr>
      </w:pPr>
    </w:p>
    <w:p w14:paraId="6F956595" w14:textId="77777777" w:rsidR="00FF01B7" w:rsidRDefault="00FF01B7" w:rsidP="00FF01B7">
      <w:pPr>
        <w:pStyle w:val="Paragraphedeliste"/>
        <w:numPr>
          <w:ilvl w:val="0"/>
          <w:numId w:val="25"/>
        </w:numPr>
        <w:jc w:val="both"/>
        <w:rPr>
          <w:rFonts w:ascii="Arial" w:hAnsi="Arial" w:cstheme="minorHAnsi"/>
          <w:kern w:val="0"/>
          <w:sz w:val="22"/>
          <w:szCs w:val="24"/>
        </w:rPr>
      </w:pPr>
      <w:r w:rsidRPr="00DB521D">
        <w:rPr>
          <w:rFonts w:ascii="Arial" w:hAnsi="Arial" w:cstheme="minorHAnsi"/>
          <w:kern w:val="0"/>
          <w:sz w:val="22"/>
          <w:szCs w:val="24"/>
        </w:rPr>
        <w:t xml:space="preserve">Le </w:t>
      </w:r>
      <w:r>
        <w:rPr>
          <w:rFonts w:ascii="Arial" w:hAnsi="Arial" w:cstheme="minorHAnsi"/>
          <w:kern w:val="0"/>
          <w:sz w:val="22"/>
          <w:szCs w:val="24"/>
        </w:rPr>
        <w:t>c</w:t>
      </w:r>
      <w:r w:rsidRPr="00DB521D">
        <w:rPr>
          <w:rFonts w:ascii="Arial" w:hAnsi="Arial" w:cstheme="minorHAnsi"/>
          <w:kern w:val="0"/>
          <w:sz w:val="22"/>
          <w:szCs w:val="24"/>
        </w:rPr>
        <w:t>abinet S</w:t>
      </w:r>
      <w:r>
        <w:rPr>
          <w:rFonts w:ascii="Arial" w:hAnsi="Arial" w:cstheme="minorHAnsi"/>
          <w:kern w:val="0"/>
          <w:sz w:val="22"/>
          <w:szCs w:val="24"/>
        </w:rPr>
        <w:t>UD ALPES AUDIT</w:t>
      </w:r>
      <w:r w:rsidRPr="00DB521D">
        <w:rPr>
          <w:rFonts w:ascii="Arial" w:hAnsi="Arial" w:cstheme="minorHAnsi"/>
          <w:kern w:val="0"/>
          <w:sz w:val="22"/>
          <w:szCs w:val="24"/>
        </w:rPr>
        <w:t xml:space="preserve"> n’intervient pas dans l’exécution juridique des prestations.</w:t>
      </w:r>
    </w:p>
    <w:p w14:paraId="5166F2D3" w14:textId="77777777" w:rsidR="00FF01B7" w:rsidRPr="00DB521D" w:rsidRDefault="00FF01B7" w:rsidP="00FF01B7">
      <w:pPr>
        <w:jc w:val="both"/>
        <w:rPr>
          <w:rFonts w:ascii="Arial" w:hAnsi="Arial" w:cstheme="minorHAnsi"/>
          <w:kern w:val="0"/>
          <w:sz w:val="22"/>
          <w:szCs w:val="24"/>
        </w:rPr>
      </w:pPr>
    </w:p>
    <w:p w14:paraId="757E5F7E" w14:textId="77777777" w:rsidR="00FF01B7" w:rsidRPr="00DB521D" w:rsidRDefault="00FF01B7" w:rsidP="00FF01B7">
      <w:pPr>
        <w:jc w:val="both"/>
        <w:rPr>
          <w:rFonts w:ascii="Arial" w:hAnsi="Arial" w:cstheme="minorHAnsi"/>
          <w:kern w:val="0"/>
          <w:sz w:val="22"/>
          <w:szCs w:val="24"/>
        </w:rPr>
      </w:pPr>
    </w:p>
    <w:p w14:paraId="0C22529F" w14:textId="77777777" w:rsidR="00FF01B7" w:rsidRPr="00DB521D" w:rsidRDefault="00FF01B7" w:rsidP="00FF01B7">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Modalités financières</w:t>
      </w:r>
    </w:p>
    <w:p w14:paraId="1BC85C54" w14:textId="77777777" w:rsidR="00FF01B7" w:rsidRPr="00DB521D" w:rsidRDefault="00FF01B7" w:rsidP="00FF01B7">
      <w:pPr>
        <w:jc w:val="both"/>
        <w:rPr>
          <w:rFonts w:ascii="Arial" w:hAnsi="Arial" w:cstheme="minorHAnsi"/>
          <w:kern w:val="0"/>
          <w:sz w:val="22"/>
          <w:szCs w:val="24"/>
        </w:rPr>
      </w:pPr>
    </w:p>
    <w:p w14:paraId="708ACFB0" w14:textId="77777777" w:rsidR="00FF01B7" w:rsidRPr="00DB521D" w:rsidRDefault="00FF01B7" w:rsidP="00FF01B7">
      <w:pPr>
        <w:jc w:val="both"/>
        <w:rPr>
          <w:rFonts w:ascii="Arial" w:hAnsi="Arial" w:cstheme="minorHAnsi"/>
          <w:kern w:val="0"/>
          <w:sz w:val="22"/>
          <w:szCs w:val="24"/>
        </w:rPr>
      </w:pPr>
      <w:r w:rsidRPr="00DB521D">
        <w:rPr>
          <w:rFonts w:ascii="Arial" w:hAnsi="Arial" w:cstheme="minorHAnsi"/>
          <w:kern w:val="0"/>
          <w:sz w:val="22"/>
          <w:szCs w:val="24"/>
        </w:rPr>
        <w:t>Le Client accepte expressément que :</w:t>
      </w:r>
    </w:p>
    <w:p w14:paraId="184E9697" w14:textId="77777777" w:rsidR="00FF01B7" w:rsidRPr="00DB521D" w:rsidRDefault="00FF01B7" w:rsidP="00FF01B7">
      <w:pPr>
        <w:jc w:val="both"/>
        <w:rPr>
          <w:rFonts w:ascii="Arial" w:hAnsi="Arial" w:cstheme="minorHAnsi"/>
          <w:kern w:val="0"/>
          <w:sz w:val="22"/>
          <w:szCs w:val="24"/>
        </w:rPr>
      </w:pPr>
    </w:p>
    <w:p w14:paraId="19F3D7E1" w14:textId="77777777" w:rsidR="00FF01B7" w:rsidRPr="00DB521D" w:rsidRDefault="00FF01B7" w:rsidP="00FF01B7">
      <w:pPr>
        <w:pStyle w:val="Paragraphedeliste"/>
        <w:numPr>
          <w:ilvl w:val="0"/>
          <w:numId w:val="26"/>
        </w:numPr>
        <w:jc w:val="both"/>
        <w:rPr>
          <w:rFonts w:ascii="Arial" w:hAnsi="Arial" w:cstheme="minorHAnsi"/>
          <w:kern w:val="0"/>
          <w:sz w:val="22"/>
          <w:szCs w:val="24"/>
        </w:rPr>
      </w:pPr>
      <w:r w:rsidRPr="00DB521D">
        <w:rPr>
          <w:rFonts w:ascii="Arial" w:hAnsi="Arial" w:cstheme="minorHAnsi"/>
          <w:kern w:val="0"/>
          <w:sz w:val="22"/>
          <w:szCs w:val="24"/>
        </w:rPr>
        <w:t>Le montant</w:t>
      </w:r>
      <w:r>
        <w:rPr>
          <w:rFonts w:ascii="Arial" w:hAnsi="Arial" w:cstheme="minorHAnsi"/>
          <w:kern w:val="0"/>
          <w:sz w:val="22"/>
          <w:szCs w:val="24"/>
        </w:rPr>
        <w:t xml:space="preserve"> mensuel HT</w:t>
      </w:r>
      <w:r w:rsidRPr="00DB521D">
        <w:rPr>
          <w:rFonts w:ascii="Arial" w:hAnsi="Arial" w:cstheme="minorHAnsi"/>
          <w:kern w:val="0"/>
          <w:sz w:val="22"/>
          <w:szCs w:val="24"/>
        </w:rPr>
        <w:t xml:space="preserve"> de </w:t>
      </w:r>
      <w:sdt>
        <w:sdtPr>
          <w:rPr>
            <w:rFonts w:ascii="Arial" w:hAnsi="Arial" w:cs="Arial"/>
            <w:b/>
            <w:bCs/>
          </w:rPr>
          <w:alias w:val="Montant mensuel HT"/>
          <w:tag w:val="Montant mensuel HT"/>
          <w:id w:val="-1919080822"/>
          <w:placeholder>
            <w:docPart w:val="89F3D1C47405429E8B26B986C8CC4119"/>
          </w:placeholder>
          <w:showingPlcHdr/>
          <w15:color w:val="FF0000"/>
        </w:sdtPr>
        <w:sdtContent>
          <w:r w:rsidRPr="00BD6850">
            <w:rPr>
              <w:rStyle w:val="Textedelespacerserv"/>
              <w:sz w:val="14"/>
              <w:szCs w:val="14"/>
            </w:rPr>
            <w:t>Cliquez ou appuyez ici pour entrer du texte.</w:t>
          </w:r>
        </w:sdtContent>
      </w:sdt>
      <w:r w:rsidRPr="00DB521D">
        <w:rPr>
          <w:rFonts w:ascii="Arial" w:hAnsi="Arial" w:cstheme="minorHAnsi"/>
          <w:kern w:val="0"/>
          <w:sz w:val="22"/>
          <w:szCs w:val="24"/>
        </w:rPr>
        <w:t xml:space="preserve"> euros, correspondant aux missions sus-indiquées,</w:t>
      </w:r>
      <w:r>
        <w:rPr>
          <w:rFonts w:ascii="Arial" w:hAnsi="Arial" w:cstheme="minorHAnsi"/>
          <w:kern w:val="0"/>
          <w:sz w:val="22"/>
          <w:szCs w:val="24"/>
        </w:rPr>
        <w:t xml:space="preserve"> </w:t>
      </w:r>
      <w:r w:rsidRPr="00DB521D">
        <w:rPr>
          <w:rFonts w:ascii="Arial" w:hAnsi="Arial" w:cstheme="minorHAnsi"/>
          <w:kern w:val="0"/>
          <w:sz w:val="22"/>
          <w:szCs w:val="24"/>
        </w:rPr>
        <w:t xml:space="preserve">soit facturé et prélevé par le </w:t>
      </w:r>
      <w:r>
        <w:rPr>
          <w:rFonts w:ascii="Arial" w:hAnsi="Arial" w:cstheme="minorHAnsi"/>
          <w:kern w:val="0"/>
          <w:sz w:val="22"/>
          <w:szCs w:val="24"/>
        </w:rPr>
        <w:t>c</w:t>
      </w:r>
      <w:r w:rsidRPr="00DB521D">
        <w:rPr>
          <w:rFonts w:ascii="Arial" w:hAnsi="Arial" w:cstheme="minorHAnsi"/>
          <w:kern w:val="0"/>
          <w:sz w:val="22"/>
          <w:szCs w:val="24"/>
        </w:rPr>
        <w:t>abinet S</w:t>
      </w:r>
      <w:r>
        <w:rPr>
          <w:rFonts w:ascii="Arial" w:hAnsi="Arial" w:cstheme="minorHAnsi"/>
          <w:kern w:val="0"/>
          <w:sz w:val="22"/>
          <w:szCs w:val="24"/>
        </w:rPr>
        <w:t xml:space="preserve">UD ALPES AUDIT </w:t>
      </w:r>
      <w:r w:rsidRPr="00DB521D">
        <w:rPr>
          <w:rFonts w:ascii="Arial" w:hAnsi="Arial" w:cstheme="minorHAnsi"/>
          <w:kern w:val="0"/>
          <w:sz w:val="22"/>
          <w:szCs w:val="24"/>
        </w:rPr>
        <w:t>;</w:t>
      </w:r>
    </w:p>
    <w:p w14:paraId="3AAD8EFB" w14:textId="77777777" w:rsidR="00FF01B7" w:rsidRPr="00DB521D" w:rsidRDefault="00FF01B7" w:rsidP="00FF01B7">
      <w:pPr>
        <w:jc w:val="both"/>
        <w:rPr>
          <w:rFonts w:ascii="Arial" w:hAnsi="Arial" w:cstheme="minorHAnsi"/>
          <w:kern w:val="0"/>
          <w:sz w:val="22"/>
          <w:szCs w:val="24"/>
        </w:rPr>
      </w:pPr>
    </w:p>
    <w:p w14:paraId="2F530E86" w14:textId="77777777" w:rsidR="00FF01B7" w:rsidRPr="00287E7D" w:rsidRDefault="00FF01B7" w:rsidP="00FF01B7">
      <w:pPr>
        <w:pStyle w:val="Paragraphedeliste"/>
        <w:numPr>
          <w:ilvl w:val="0"/>
          <w:numId w:val="26"/>
        </w:numPr>
        <w:jc w:val="both"/>
        <w:rPr>
          <w:rFonts w:ascii="Arial" w:hAnsi="Arial" w:cstheme="minorHAnsi"/>
          <w:kern w:val="0"/>
          <w:sz w:val="22"/>
          <w:szCs w:val="24"/>
        </w:rPr>
      </w:pPr>
      <w:r w:rsidRPr="00DB521D">
        <w:rPr>
          <w:rFonts w:ascii="Arial" w:hAnsi="Arial" w:cstheme="minorHAnsi"/>
          <w:kern w:val="0"/>
          <w:sz w:val="22"/>
          <w:szCs w:val="24"/>
        </w:rPr>
        <w:t xml:space="preserve">Le </w:t>
      </w:r>
      <w:r>
        <w:rPr>
          <w:rFonts w:ascii="Arial" w:hAnsi="Arial" w:cstheme="minorHAnsi"/>
          <w:kern w:val="0"/>
          <w:sz w:val="22"/>
          <w:szCs w:val="24"/>
        </w:rPr>
        <w:t>c</w:t>
      </w:r>
      <w:r w:rsidRPr="00DB521D">
        <w:rPr>
          <w:rFonts w:ascii="Arial" w:hAnsi="Arial" w:cstheme="minorHAnsi"/>
          <w:kern w:val="0"/>
          <w:sz w:val="22"/>
          <w:szCs w:val="24"/>
        </w:rPr>
        <w:t>abinet</w:t>
      </w:r>
      <w:r>
        <w:rPr>
          <w:rFonts w:ascii="Arial" w:hAnsi="Arial" w:cstheme="minorHAnsi"/>
          <w:kern w:val="0"/>
          <w:sz w:val="22"/>
          <w:szCs w:val="24"/>
        </w:rPr>
        <w:t xml:space="preserve"> </w:t>
      </w:r>
      <w:r w:rsidRPr="00DB521D">
        <w:rPr>
          <w:rFonts w:ascii="Arial" w:hAnsi="Arial" w:cstheme="minorHAnsi"/>
          <w:kern w:val="0"/>
          <w:sz w:val="22"/>
          <w:szCs w:val="24"/>
        </w:rPr>
        <w:t>S</w:t>
      </w:r>
      <w:r>
        <w:rPr>
          <w:rFonts w:ascii="Arial" w:hAnsi="Arial" w:cstheme="minorHAnsi"/>
          <w:kern w:val="0"/>
          <w:sz w:val="22"/>
          <w:szCs w:val="24"/>
        </w:rPr>
        <w:t>UD ALPES AUDIT</w:t>
      </w:r>
      <w:r w:rsidRPr="00DB521D">
        <w:rPr>
          <w:rFonts w:ascii="Arial" w:hAnsi="Arial" w:cstheme="minorHAnsi"/>
          <w:kern w:val="0"/>
          <w:sz w:val="22"/>
          <w:szCs w:val="24"/>
        </w:rPr>
        <w:t xml:space="preserve"> procède ensuite au reversement de cette somme au </w:t>
      </w:r>
      <w:r>
        <w:rPr>
          <w:rFonts w:ascii="Arial" w:hAnsi="Arial" w:cstheme="minorHAnsi"/>
          <w:kern w:val="0"/>
          <w:sz w:val="22"/>
          <w:szCs w:val="24"/>
        </w:rPr>
        <w:t>c</w:t>
      </w:r>
      <w:r w:rsidRPr="00DB521D">
        <w:rPr>
          <w:rFonts w:ascii="Arial" w:hAnsi="Arial" w:cstheme="minorHAnsi"/>
          <w:kern w:val="0"/>
          <w:sz w:val="22"/>
          <w:szCs w:val="24"/>
        </w:rPr>
        <w:t>abinet J. PEPIN AVOCAT.</w:t>
      </w:r>
    </w:p>
    <w:p w14:paraId="2060EE44" w14:textId="77777777" w:rsidR="00FF01B7" w:rsidRDefault="00FF01B7" w:rsidP="00FF01B7">
      <w:pPr>
        <w:jc w:val="both"/>
        <w:rPr>
          <w:rFonts w:ascii="Arial" w:hAnsi="Arial" w:cstheme="minorHAnsi"/>
          <w:kern w:val="0"/>
          <w:sz w:val="22"/>
          <w:szCs w:val="24"/>
        </w:rPr>
      </w:pPr>
      <w:r w:rsidRPr="00DB521D">
        <w:rPr>
          <w:rFonts w:ascii="Arial" w:hAnsi="Arial" w:cstheme="minorHAnsi"/>
          <w:kern w:val="0"/>
          <w:sz w:val="22"/>
          <w:szCs w:val="24"/>
        </w:rPr>
        <w:lastRenderedPageBreak/>
        <w:t xml:space="preserve">Le </w:t>
      </w:r>
      <w:r>
        <w:rPr>
          <w:rFonts w:ascii="Arial" w:hAnsi="Arial" w:cstheme="minorHAnsi"/>
          <w:kern w:val="0"/>
          <w:sz w:val="22"/>
          <w:szCs w:val="24"/>
        </w:rPr>
        <w:t>c</w:t>
      </w:r>
      <w:r w:rsidRPr="00DB521D">
        <w:rPr>
          <w:rFonts w:ascii="Arial" w:hAnsi="Arial" w:cstheme="minorHAnsi"/>
          <w:kern w:val="0"/>
          <w:sz w:val="22"/>
          <w:szCs w:val="24"/>
        </w:rPr>
        <w:t xml:space="preserve">lient autorise en conséquence le </w:t>
      </w:r>
      <w:r>
        <w:rPr>
          <w:rFonts w:ascii="Arial" w:hAnsi="Arial" w:cstheme="minorHAnsi"/>
          <w:kern w:val="0"/>
          <w:sz w:val="22"/>
          <w:szCs w:val="24"/>
        </w:rPr>
        <w:t>c</w:t>
      </w:r>
      <w:r w:rsidRPr="00DB521D">
        <w:rPr>
          <w:rFonts w:ascii="Arial" w:hAnsi="Arial" w:cstheme="minorHAnsi"/>
          <w:kern w:val="0"/>
          <w:sz w:val="22"/>
          <w:szCs w:val="24"/>
        </w:rPr>
        <w:t>abinet S</w:t>
      </w:r>
      <w:r>
        <w:rPr>
          <w:rFonts w:ascii="Arial" w:hAnsi="Arial" w:cstheme="minorHAnsi"/>
          <w:kern w:val="0"/>
          <w:sz w:val="22"/>
          <w:szCs w:val="24"/>
        </w:rPr>
        <w:t>UD ALPES AUDIT</w:t>
      </w:r>
      <w:r w:rsidRPr="00DB521D">
        <w:rPr>
          <w:rFonts w:ascii="Arial" w:hAnsi="Arial" w:cstheme="minorHAnsi"/>
          <w:kern w:val="0"/>
          <w:sz w:val="22"/>
          <w:szCs w:val="24"/>
        </w:rPr>
        <w:t xml:space="preserve"> à procéder au prélèvement ou à l’encaissement des honoraires correspondants selon les modalités prévues dans la lettre de mission principale.</w:t>
      </w:r>
    </w:p>
    <w:p w14:paraId="41A17A66" w14:textId="77777777" w:rsidR="00FF01B7" w:rsidRPr="00DB521D" w:rsidRDefault="00FF01B7" w:rsidP="00FF01B7">
      <w:pPr>
        <w:jc w:val="both"/>
        <w:rPr>
          <w:rFonts w:ascii="Arial" w:hAnsi="Arial" w:cstheme="minorHAnsi"/>
          <w:kern w:val="0"/>
          <w:sz w:val="22"/>
          <w:szCs w:val="24"/>
        </w:rPr>
      </w:pPr>
    </w:p>
    <w:p w14:paraId="6AE170C5" w14:textId="77777777" w:rsidR="00FF01B7" w:rsidRPr="00DB521D" w:rsidRDefault="00FF01B7" w:rsidP="00FF01B7">
      <w:pPr>
        <w:jc w:val="both"/>
        <w:rPr>
          <w:rFonts w:ascii="Arial" w:hAnsi="Arial" w:cstheme="minorHAnsi"/>
          <w:kern w:val="0"/>
          <w:sz w:val="22"/>
          <w:szCs w:val="24"/>
        </w:rPr>
      </w:pPr>
    </w:p>
    <w:p w14:paraId="65B02DF9" w14:textId="77777777" w:rsidR="00FF01B7" w:rsidRPr="00DB521D" w:rsidRDefault="00FF01B7" w:rsidP="00FF01B7">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Acceptation</w:t>
      </w:r>
    </w:p>
    <w:p w14:paraId="32E0A5C4" w14:textId="77777777" w:rsidR="00FF01B7" w:rsidRPr="00DB521D" w:rsidRDefault="00FF01B7" w:rsidP="00FF01B7">
      <w:pPr>
        <w:jc w:val="both"/>
        <w:rPr>
          <w:rFonts w:ascii="Arial" w:hAnsi="Arial" w:cstheme="minorHAnsi"/>
          <w:kern w:val="0"/>
          <w:sz w:val="22"/>
          <w:szCs w:val="24"/>
        </w:rPr>
      </w:pPr>
    </w:p>
    <w:p w14:paraId="6F4410CA" w14:textId="77777777" w:rsidR="00FF01B7" w:rsidRPr="00DB521D" w:rsidRDefault="00FF01B7" w:rsidP="00FF01B7">
      <w:pPr>
        <w:jc w:val="both"/>
        <w:rPr>
          <w:rFonts w:ascii="Arial" w:hAnsi="Arial" w:cstheme="minorHAnsi"/>
          <w:kern w:val="0"/>
          <w:sz w:val="22"/>
          <w:szCs w:val="24"/>
        </w:rPr>
      </w:pPr>
      <w:r w:rsidRPr="00DB521D">
        <w:rPr>
          <w:rFonts w:ascii="Arial" w:hAnsi="Arial" w:cstheme="minorHAnsi"/>
          <w:kern w:val="0"/>
          <w:sz w:val="22"/>
          <w:szCs w:val="24"/>
        </w:rPr>
        <w:t xml:space="preserve">Le </w:t>
      </w:r>
      <w:r>
        <w:rPr>
          <w:rFonts w:ascii="Arial" w:hAnsi="Arial" w:cstheme="minorHAnsi"/>
          <w:kern w:val="0"/>
          <w:sz w:val="22"/>
          <w:szCs w:val="24"/>
        </w:rPr>
        <w:t>c</w:t>
      </w:r>
      <w:r w:rsidRPr="00DB521D">
        <w:rPr>
          <w:rFonts w:ascii="Arial" w:hAnsi="Arial" w:cstheme="minorHAnsi"/>
          <w:kern w:val="0"/>
          <w:sz w:val="22"/>
          <w:szCs w:val="24"/>
        </w:rPr>
        <w:t>lient :</w:t>
      </w:r>
    </w:p>
    <w:p w14:paraId="21450541" w14:textId="77777777" w:rsidR="00FF01B7" w:rsidRPr="00DB521D" w:rsidRDefault="00FF01B7" w:rsidP="00FF01B7">
      <w:pPr>
        <w:jc w:val="both"/>
        <w:rPr>
          <w:rFonts w:ascii="Arial" w:hAnsi="Arial" w:cstheme="minorHAnsi"/>
          <w:kern w:val="0"/>
          <w:sz w:val="22"/>
          <w:szCs w:val="24"/>
        </w:rPr>
      </w:pPr>
    </w:p>
    <w:p w14:paraId="6FE7496E" w14:textId="77777777" w:rsidR="00FF01B7" w:rsidRPr="00DB521D" w:rsidRDefault="00FF01B7" w:rsidP="00FF01B7">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 xml:space="preserve">Déclare avoir été pleinement informé de la nature des missions confiées au </w:t>
      </w:r>
      <w:r>
        <w:rPr>
          <w:rFonts w:ascii="Arial" w:hAnsi="Arial" w:cstheme="minorHAnsi"/>
          <w:kern w:val="0"/>
          <w:sz w:val="22"/>
          <w:szCs w:val="24"/>
        </w:rPr>
        <w:t>c</w:t>
      </w:r>
      <w:r w:rsidRPr="00DB521D">
        <w:rPr>
          <w:rFonts w:ascii="Arial" w:hAnsi="Arial" w:cstheme="minorHAnsi"/>
          <w:kern w:val="0"/>
          <w:sz w:val="22"/>
          <w:szCs w:val="24"/>
        </w:rPr>
        <w:t>abinet J. PEPIN AVOCAT</w:t>
      </w:r>
      <w:r>
        <w:rPr>
          <w:rFonts w:ascii="Arial" w:hAnsi="Arial" w:cstheme="minorHAnsi"/>
          <w:kern w:val="0"/>
          <w:sz w:val="22"/>
          <w:szCs w:val="24"/>
        </w:rPr>
        <w:t xml:space="preserve"> </w:t>
      </w:r>
      <w:r w:rsidRPr="00DB521D">
        <w:rPr>
          <w:rFonts w:ascii="Arial" w:hAnsi="Arial" w:cstheme="minorHAnsi"/>
          <w:kern w:val="0"/>
          <w:sz w:val="22"/>
          <w:szCs w:val="24"/>
        </w:rPr>
        <w:t>;</w:t>
      </w:r>
    </w:p>
    <w:p w14:paraId="16F8F15B" w14:textId="77777777" w:rsidR="00FF01B7" w:rsidRPr="00DB521D" w:rsidRDefault="00FF01B7" w:rsidP="00FF01B7">
      <w:pPr>
        <w:jc w:val="both"/>
        <w:rPr>
          <w:rFonts w:ascii="Arial" w:hAnsi="Arial" w:cstheme="minorHAnsi"/>
          <w:kern w:val="0"/>
          <w:sz w:val="22"/>
          <w:szCs w:val="24"/>
        </w:rPr>
      </w:pPr>
    </w:p>
    <w:p w14:paraId="674FF537" w14:textId="77777777" w:rsidR="00FF01B7" w:rsidRPr="00DB521D" w:rsidRDefault="00FF01B7" w:rsidP="00FF01B7">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Reconnaît avoir été informé du mode de facturation ;</w:t>
      </w:r>
    </w:p>
    <w:p w14:paraId="017F31ED" w14:textId="77777777" w:rsidR="00FF01B7" w:rsidRPr="00DB521D" w:rsidRDefault="00FF01B7" w:rsidP="00FF01B7">
      <w:pPr>
        <w:jc w:val="both"/>
        <w:rPr>
          <w:rFonts w:ascii="Arial" w:hAnsi="Arial" w:cstheme="minorHAnsi"/>
          <w:kern w:val="0"/>
          <w:sz w:val="22"/>
          <w:szCs w:val="24"/>
        </w:rPr>
      </w:pPr>
    </w:p>
    <w:p w14:paraId="07AAF6A4" w14:textId="77777777" w:rsidR="00FF01B7" w:rsidRPr="00DB521D" w:rsidRDefault="00FF01B7" w:rsidP="00FF01B7">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Donne son accord exprès pour la mise en œuvre de cette mission d’assistance juridique et sociale ;</w:t>
      </w:r>
    </w:p>
    <w:p w14:paraId="44C4A521" w14:textId="77777777" w:rsidR="00FF01B7" w:rsidRPr="00DB521D" w:rsidRDefault="00FF01B7" w:rsidP="00FF01B7">
      <w:pPr>
        <w:jc w:val="both"/>
        <w:rPr>
          <w:rFonts w:ascii="Arial" w:hAnsi="Arial" w:cstheme="minorHAnsi"/>
          <w:kern w:val="0"/>
          <w:sz w:val="22"/>
          <w:szCs w:val="24"/>
        </w:rPr>
      </w:pPr>
    </w:p>
    <w:p w14:paraId="46FFC721" w14:textId="77777777" w:rsidR="00FF01B7" w:rsidRDefault="00FF01B7" w:rsidP="00FF01B7">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 xml:space="preserve">Accepte d’être prélevé par le </w:t>
      </w:r>
      <w:r>
        <w:rPr>
          <w:rFonts w:ascii="Arial" w:hAnsi="Arial" w:cstheme="minorHAnsi"/>
          <w:kern w:val="0"/>
          <w:sz w:val="22"/>
          <w:szCs w:val="24"/>
        </w:rPr>
        <w:t>c</w:t>
      </w:r>
      <w:r w:rsidRPr="00DB521D">
        <w:rPr>
          <w:rFonts w:ascii="Arial" w:hAnsi="Arial" w:cstheme="minorHAnsi"/>
          <w:kern w:val="0"/>
          <w:sz w:val="22"/>
          <w:szCs w:val="24"/>
        </w:rPr>
        <w:t>abinet S</w:t>
      </w:r>
      <w:r>
        <w:rPr>
          <w:rFonts w:ascii="Arial" w:hAnsi="Arial" w:cstheme="minorHAnsi"/>
          <w:kern w:val="0"/>
          <w:sz w:val="22"/>
          <w:szCs w:val="24"/>
        </w:rPr>
        <w:t>UD ALPES AUDIT</w:t>
      </w:r>
      <w:r w:rsidRPr="00DB521D">
        <w:rPr>
          <w:rFonts w:ascii="Arial" w:hAnsi="Arial" w:cstheme="minorHAnsi"/>
          <w:kern w:val="0"/>
          <w:sz w:val="22"/>
          <w:szCs w:val="24"/>
        </w:rPr>
        <w:t xml:space="preserve"> pour la rémunération des prestations réalisées par le </w:t>
      </w:r>
      <w:r>
        <w:rPr>
          <w:rFonts w:ascii="Arial" w:hAnsi="Arial" w:cstheme="minorHAnsi"/>
          <w:kern w:val="0"/>
          <w:sz w:val="22"/>
          <w:szCs w:val="24"/>
        </w:rPr>
        <w:t>c</w:t>
      </w:r>
      <w:r w:rsidRPr="00DB521D">
        <w:rPr>
          <w:rFonts w:ascii="Arial" w:hAnsi="Arial" w:cstheme="minorHAnsi"/>
          <w:kern w:val="0"/>
          <w:sz w:val="22"/>
          <w:szCs w:val="24"/>
        </w:rPr>
        <w:t>abinet J. PEPIN AVOCAT.</w:t>
      </w:r>
    </w:p>
    <w:p w14:paraId="5D8720F1" w14:textId="77777777" w:rsidR="00FF01B7" w:rsidRDefault="00FF01B7" w:rsidP="00FF01B7">
      <w:pPr>
        <w:jc w:val="both"/>
        <w:rPr>
          <w:rFonts w:ascii="Arial" w:hAnsi="Arial" w:cstheme="minorHAnsi"/>
          <w:kern w:val="0"/>
          <w:sz w:val="22"/>
          <w:szCs w:val="24"/>
        </w:rPr>
      </w:pPr>
    </w:p>
    <w:p w14:paraId="2407A33B" w14:textId="77777777" w:rsidR="00FF01B7" w:rsidRPr="00DB521D" w:rsidRDefault="00FF01B7" w:rsidP="00FF01B7">
      <w:pPr>
        <w:jc w:val="both"/>
        <w:rPr>
          <w:rFonts w:ascii="Arial" w:hAnsi="Arial" w:cstheme="minorHAnsi"/>
          <w:kern w:val="0"/>
          <w:sz w:val="22"/>
          <w:szCs w:val="24"/>
        </w:rPr>
      </w:pPr>
    </w:p>
    <w:p w14:paraId="540DD491" w14:textId="77777777" w:rsidR="00FF01B7" w:rsidRPr="00DB521D" w:rsidRDefault="00FF01B7" w:rsidP="00FF01B7">
      <w:pPr>
        <w:jc w:val="both"/>
        <w:rPr>
          <w:rFonts w:ascii="Arial" w:hAnsi="Arial" w:cstheme="minorHAnsi"/>
          <w:kern w:val="0"/>
          <w:sz w:val="22"/>
          <w:szCs w:val="24"/>
        </w:rPr>
      </w:pPr>
    </w:p>
    <w:p w14:paraId="31A0991E" w14:textId="6E2CCDD5" w:rsidR="00FF01B7" w:rsidRPr="00DB521D" w:rsidRDefault="00F37C73" w:rsidP="00FF01B7">
      <w:pPr>
        <w:ind w:left="4254" w:firstLine="709"/>
        <w:jc w:val="both"/>
        <w:rPr>
          <w:rFonts w:ascii="Arial" w:hAnsi="Arial" w:cstheme="minorHAnsi"/>
          <w:kern w:val="0"/>
          <w:sz w:val="22"/>
          <w:szCs w:val="24"/>
        </w:rPr>
      </w:pPr>
      <w:r w:rsidRPr="00A458B1">
        <w:rPr>
          <w:rFonts w:ascii="Arial" w:hAnsi="Arial" w:cs="Arial"/>
          <w:sz w:val="22"/>
          <w:szCs w:val="22"/>
        </w:rPr>
        <w:t>À</w:t>
      </w:r>
      <w:r>
        <w:rPr>
          <w:rFonts w:ascii="Arial" w:hAnsi="Arial" w:cs="Arial"/>
          <w:sz w:val="22"/>
          <w:szCs w:val="22"/>
        </w:rPr>
        <w:t xml:space="preserve"> </w:t>
      </w:r>
      <w:sdt>
        <w:sdtPr>
          <w:rPr>
            <w:rFonts w:ascii="Arial" w:hAnsi="Arial" w:cs="Arial"/>
            <w:sz w:val="22"/>
            <w:szCs w:val="22"/>
          </w:rPr>
          <w:alias w:val="Ville de signature"/>
          <w:tag w:val="Ville de signature"/>
          <w:id w:val="-735325316"/>
          <w:placeholder>
            <w:docPart w:val="0A3418BF9224482CBA22DE0747386988"/>
          </w:placeholder>
          <w:showingPlcHdr/>
          <w15:color w:val="FF0000"/>
        </w:sdtPr>
        <w:sdtContent>
          <w:r w:rsidR="00FF01B7" w:rsidRPr="00F15FD7">
            <w:rPr>
              <w:rStyle w:val="Textedelespacerserv"/>
            </w:rPr>
            <w:t>Cliquez ou appuyez ici pour entrer du texte.</w:t>
          </w:r>
        </w:sdtContent>
      </w:sdt>
    </w:p>
    <w:p w14:paraId="791ED096" w14:textId="70B4D255" w:rsidR="00FF01B7" w:rsidRPr="00DB521D" w:rsidRDefault="00FF01B7" w:rsidP="00FF01B7">
      <w:pPr>
        <w:ind w:left="4254" w:firstLine="709"/>
        <w:jc w:val="both"/>
        <w:rPr>
          <w:rFonts w:ascii="Arial" w:hAnsi="Arial" w:cstheme="minorHAnsi"/>
          <w:kern w:val="0"/>
          <w:sz w:val="22"/>
          <w:szCs w:val="24"/>
        </w:rPr>
      </w:pPr>
      <w:r w:rsidRPr="00DB521D">
        <w:rPr>
          <w:rFonts w:ascii="Arial" w:hAnsi="Arial" w:cstheme="minorHAnsi"/>
          <w:kern w:val="0"/>
          <w:sz w:val="22"/>
          <w:szCs w:val="24"/>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59416B">
        <w:rPr>
          <w:rFonts w:ascii="Arial" w:hAnsi="Arial" w:cs="Arial"/>
          <w:noProof/>
          <w:sz w:val="22"/>
          <w:szCs w:val="22"/>
        </w:rPr>
        <w:t>21/02/2026</w:t>
      </w:r>
      <w:r w:rsidRPr="00A458B1">
        <w:rPr>
          <w:rFonts w:ascii="Arial" w:hAnsi="Arial" w:cs="Arial"/>
          <w:sz w:val="22"/>
          <w:szCs w:val="22"/>
        </w:rPr>
        <w:fldChar w:fldCharType="end"/>
      </w:r>
    </w:p>
    <w:p w14:paraId="2E350FA4" w14:textId="77777777" w:rsidR="00FF01B7" w:rsidRDefault="00FF01B7" w:rsidP="00FF01B7">
      <w:pPr>
        <w:jc w:val="both"/>
        <w:rPr>
          <w:rFonts w:ascii="Arial" w:hAnsi="Arial" w:cstheme="minorHAnsi"/>
          <w:kern w:val="0"/>
          <w:sz w:val="22"/>
          <w:szCs w:val="24"/>
        </w:rPr>
      </w:pPr>
    </w:p>
    <w:p w14:paraId="44A5D7E0" w14:textId="77777777" w:rsidR="00FF01B7" w:rsidRPr="00DB521D" w:rsidRDefault="00FF01B7" w:rsidP="00FF01B7">
      <w:pPr>
        <w:jc w:val="both"/>
        <w:rPr>
          <w:rFonts w:ascii="Arial" w:hAnsi="Arial" w:cstheme="minorHAnsi"/>
          <w:kern w:val="0"/>
          <w:sz w:val="22"/>
          <w:szCs w:val="24"/>
        </w:rPr>
      </w:pPr>
    </w:p>
    <w:p w14:paraId="2957894A" w14:textId="77777777" w:rsidR="00FF01B7" w:rsidRDefault="00FF01B7" w:rsidP="00FF01B7">
      <w:pPr>
        <w:jc w:val="both"/>
        <w:rPr>
          <w:rFonts w:ascii="Arial" w:hAnsi="Arial" w:cstheme="minorHAnsi"/>
          <w:kern w:val="0"/>
          <w:sz w:val="22"/>
          <w:szCs w:val="24"/>
        </w:rPr>
      </w:pP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sdt>
        <w:sdtPr>
          <w:rPr>
            <w:szCs w:val="22"/>
          </w:rPr>
          <w:alias w:val="Dénomination sociale + Identité du représentant légal"/>
          <w:tag w:val="Dénomination sociale + Identité du représentant légal"/>
          <w:id w:val="-293205535"/>
          <w:placeholder>
            <w:docPart w:val="9A3659B9011942FAA8ABBEE46D59756F"/>
          </w:placeholder>
          <w:showingPlcHdr/>
          <w15:color w:val="FF0000"/>
        </w:sdtPr>
        <w:sdtContent>
          <w:r w:rsidRPr="000C56B0">
            <w:rPr>
              <w:rStyle w:val="Textedelespacerserv"/>
            </w:rPr>
            <w:t>Cliquez ou appuyez ici pour entrer du texte.</w:t>
          </w:r>
        </w:sdtContent>
      </w:sdt>
    </w:p>
    <w:p w14:paraId="1E3A985A" w14:textId="77777777" w:rsidR="00FF01B7" w:rsidRDefault="00FF01B7" w:rsidP="00FF01B7">
      <w:pPr>
        <w:jc w:val="both"/>
        <w:rPr>
          <w:rFonts w:ascii="Arial" w:hAnsi="Arial" w:cstheme="minorHAnsi"/>
          <w:kern w:val="0"/>
          <w:sz w:val="22"/>
          <w:szCs w:val="24"/>
        </w:rPr>
      </w:pPr>
    </w:p>
    <w:p w14:paraId="48F37E93" w14:textId="77777777" w:rsidR="00FF01B7" w:rsidRDefault="00FF01B7" w:rsidP="00FF01B7">
      <w:pPr>
        <w:ind w:left="4254" w:firstLine="709"/>
        <w:jc w:val="both"/>
        <w:rPr>
          <w:rFonts w:ascii="Arial" w:hAnsi="Arial" w:cstheme="minorHAnsi"/>
          <w:kern w:val="0"/>
          <w:sz w:val="22"/>
          <w:szCs w:val="24"/>
        </w:rPr>
      </w:pPr>
      <w:r w:rsidRPr="00DB521D">
        <w:rPr>
          <w:rFonts w:ascii="Arial" w:hAnsi="Arial" w:cstheme="minorHAnsi"/>
          <w:kern w:val="0"/>
          <w:sz w:val="22"/>
          <w:szCs w:val="24"/>
        </w:rPr>
        <w:t xml:space="preserve">Signature du </w:t>
      </w:r>
      <w:r>
        <w:rPr>
          <w:rFonts w:ascii="Arial" w:hAnsi="Arial" w:cstheme="minorHAnsi"/>
          <w:kern w:val="0"/>
          <w:sz w:val="22"/>
          <w:szCs w:val="24"/>
        </w:rPr>
        <w:t>c</w:t>
      </w:r>
      <w:r w:rsidRPr="00DB521D">
        <w:rPr>
          <w:rFonts w:ascii="Arial" w:hAnsi="Arial" w:cstheme="minorHAnsi"/>
          <w:kern w:val="0"/>
          <w:sz w:val="22"/>
          <w:szCs w:val="24"/>
        </w:rPr>
        <w:t>lient</w:t>
      </w:r>
    </w:p>
    <w:p w14:paraId="404BAAFD" w14:textId="77777777" w:rsidR="00FF01B7" w:rsidRDefault="00FF01B7" w:rsidP="00FF01B7">
      <w:pPr>
        <w:ind w:left="4254" w:firstLine="709"/>
        <w:jc w:val="both"/>
        <w:rPr>
          <w:rFonts w:ascii="Arial" w:hAnsi="Arial" w:cstheme="minorHAnsi"/>
          <w:kern w:val="0"/>
          <w:sz w:val="22"/>
          <w:szCs w:val="24"/>
        </w:rPr>
      </w:pPr>
      <w:r w:rsidRPr="00DB521D">
        <w:rPr>
          <w:rFonts w:ascii="Arial" w:hAnsi="Arial" w:cstheme="minorHAnsi"/>
          <w:kern w:val="0"/>
          <w:sz w:val="22"/>
          <w:szCs w:val="24"/>
        </w:rPr>
        <w:t>(Précédée de la mention manuscrite :</w:t>
      </w:r>
    </w:p>
    <w:p w14:paraId="31EB80BB" w14:textId="77777777" w:rsidR="00FF01B7" w:rsidRPr="00DB521D" w:rsidRDefault="00FF01B7" w:rsidP="00FF01B7">
      <w:pPr>
        <w:ind w:left="4254" w:firstLine="709"/>
        <w:jc w:val="both"/>
        <w:rPr>
          <w:rFonts w:ascii="Arial" w:hAnsi="Arial" w:cstheme="minorHAnsi"/>
          <w:kern w:val="0"/>
          <w:sz w:val="22"/>
          <w:szCs w:val="24"/>
        </w:rPr>
      </w:pPr>
      <w:r w:rsidRPr="00DB521D">
        <w:rPr>
          <w:rFonts w:ascii="Arial" w:hAnsi="Arial" w:cstheme="minorHAnsi"/>
          <w:kern w:val="0"/>
          <w:sz w:val="22"/>
          <w:szCs w:val="24"/>
        </w:rPr>
        <w:t>« Lu et approuvé – Bon pour acceptation</w:t>
      </w:r>
      <w:r>
        <w:rPr>
          <w:rFonts w:ascii="Arial" w:hAnsi="Arial" w:cstheme="minorHAnsi"/>
          <w:kern w:val="0"/>
          <w:sz w:val="22"/>
          <w:szCs w:val="24"/>
        </w:rPr>
        <w:t xml:space="preserve"> </w:t>
      </w:r>
      <w:r w:rsidRPr="00DB521D">
        <w:rPr>
          <w:rFonts w:ascii="Arial" w:hAnsi="Arial" w:cstheme="minorHAnsi"/>
          <w:kern w:val="0"/>
          <w:sz w:val="22"/>
          <w:szCs w:val="24"/>
        </w:rPr>
        <w:t>»)</w:t>
      </w:r>
    </w:p>
    <w:p w14:paraId="71E3E797" w14:textId="1031A57D" w:rsidR="00C40ACB" w:rsidRDefault="00C40ACB" w:rsidP="00FF01B7"/>
    <w:p w14:paraId="10F816F0" w14:textId="77777777" w:rsidR="00C40ACB" w:rsidRDefault="00C40ACB" w:rsidP="00467021"/>
    <w:p w14:paraId="1AA14D3A" w14:textId="77777777" w:rsidR="00C40ACB" w:rsidRDefault="00C40ACB" w:rsidP="00467021"/>
    <w:p w14:paraId="0F4660A8" w14:textId="77777777" w:rsidR="00C40ACB" w:rsidRDefault="00C40ACB" w:rsidP="00467021"/>
    <w:p w14:paraId="2B917DE6" w14:textId="76826723" w:rsidR="00C40ACB" w:rsidRDefault="00C40ACB" w:rsidP="00467021"/>
    <w:p w14:paraId="601EE5A9" w14:textId="77777777" w:rsidR="00C40ACB" w:rsidRDefault="00C40ACB" w:rsidP="00467021"/>
    <w:p w14:paraId="44DDF681" w14:textId="77777777" w:rsidR="00C40ACB" w:rsidRDefault="00C40ACB" w:rsidP="00467021"/>
    <w:p w14:paraId="36B07127" w14:textId="77777777" w:rsidR="00C40ACB" w:rsidRDefault="00C40ACB" w:rsidP="00467021"/>
    <w:p w14:paraId="36962B4D" w14:textId="77777777" w:rsidR="00C40ACB" w:rsidRDefault="00C40ACB" w:rsidP="00467021"/>
    <w:p w14:paraId="5F3004F1" w14:textId="77777777" w:rsidR="00C40ACB" w:rsidRDefault="00C40ACB" w:rsidP="00467021"/>
    <w:p w14:paraId="6E5E942B" w14:textId="77777777" w:rsidR="00C40ACB" w:rsidRDefault="00C40ACB" w:rsidP="00467021"/>
    <w:p w14:paraId="37DF9B8F" w14:textId="77777777" w:rsidR="00C40ACB" w:rsidRDefault="00C40ACB" w:rsidP="00467021"/>
    <w:p w14:paraId="273F6883" w14:textId="77777777" w:rsidR="00C40ACB" w:rsidRDefault="00C40ACB" w:rsidP="00467021"/>
    <w:p w14:paraId="7E416136" w14:textId="77777777" w:rsidR="00C40ACB" w:rsidRDefault="00C40ACB" w:rsidP="00467021"/>
    <w:p w14:paraId="56A23FF0" w14:textId="77777777" w:rsidR="00C40ACB" w:rsidRDefault="00C40ACB" w:rsidP="00467021"/>
    <w:p w14:paraId="09406785" w14:textId="77777777" w:rsidR="00C40ACB" w:rsidRDefault="00C40ACB" w:rsidP="00467021"/>
    <w:p w14:paraId="78C95F6C" w14:textId="77777777" w:rsidR="00C40ACB" w:rsidRDefault="00C40ACB" w:rsidP="00467021"/>
    <w:p w14:paraId="28780C79" w14:textId="77777777" w:rsidR="00C40ACB" w:rsidRDefault="00C40ACB" w:rsidP="00467021"/>
    <w:p w14:paraId="672E3CE9" w14:textId="77777777" w:rsidR="00C40ACB" w:rsidRDefault="00C40ACB" w:rsidP="00467021"/>
    <w:p w14:paraId="02045358" w14:textId="77777777" w:rsidR="00C40ACB" w:rsidRDefault="00C40ACB" w:rsidP="00467021"/>
    <w:p w14:paraId="7F060788" w14:textId="77777777" w:rsidR="00C40ACB" w:rsidRDefault="00C40ACB" w:rsidP="00467021"/>
    <w:p w14:paraId="544B9A80" w14:textId="77777777" w:rsidR="00C40ACB" w:rsidRDefault="00C40ACB" w:rsidP="00467021"/>
    <w:p w14:paraId="209563C4" w14:textId="77777777" w:rsidR="00C40ACB" w:rsidRDefault="00C40ACB" w:rsidP="00467021"/>
    <w:p w14:paraId="77688841" w14:textId="77777777" w:rsidR="00C40ACB" w:rsidRDefault="00C40ACB" w:rsidP="00467021"/>
    <w:p w14:paraId="384DD0CB" w14:textId="77777777" w:rsidR="00C40ACB" w:rsidRDefault="00C40ACB" w:rsidP="00467021"/>
    <w:p w14:paraId="3D741F0B" w14:textId="77777777" w:rsidR="00C40ACB" w:rsidRDefault="00C40ACB" w:rsidP="00467021"/>
    <w:p w14:paraId="30FE8D10" w14:textId="77777777" w:rsidR="00C40ACB" w:rsidRDefault="00C40ACB" w:rsidP="00467021"/>
    <w:p w14:paraId="4BEB513F" w14:textId="77777777" w:rsidR="00C40ACB" w:rsidRDefault="00C40ACB" w:rsidP="00467021"/>
    <w:p w14:paraId="054EDD72" w14:textId="77777777" w:rsidR="00C40ACB" w:rsidRDefault="00C40ACB" w:rsidP="00467021"/>
    <w:p w14:paraId="295A7744" w14:textId="77777777" w:rsidR="00C40ACB" w:rsidRDefault="00C40ACB" w:rsidP="00467021"/>
    <w:p w14:paraId="67F5E1A4" w14:textId="77777777" w:rsidR="00C40ACB" w:rsidRDefault="00C40ACB" w:rsidP="00467021"/>
    <w:p w14:paraId="727E1105" w14:textId="564B0CFD" w:rsidR="00C40ACB" w:rsidRDefault="00C40ACB" w:rsidP="00467021">
      <w:pPr>
        <w:sectPr w:rsidR="00C40ACB" w:rsidSect="00C40ACB">
          <w:type w:val="oddPage"/>
          <w:pgSz w:w="11906" w:h="16838" w:code="9"/>
          <w:pgMar w:top="1418" w:right="849" w:bottom="1418" w:left="567" w:header="567" w:footer="567" w:gutter="0"/>
          <w:paperSrc w:first="7" w:other="7"/>
          <w:cols w:space="708"/>
          <w:docGrid w:linePitch="360"/>
        </w:sectPr>
      </w:pPr>
    </w:p>
    <w:p w14:paraId="44083697" w14:textId="3BFEABA8"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127AB" w14:textId="77777777" w:rsidR="00584F16" w:rsidRDefault="00584F16" w:rsidP="00BD54F5">
      <w:r>
        <w:separator/>
      </w:r>
    </w:p>
  </w:endnote>
  <w:endnote w:type="continuationSeparator" w:id="0">
    <w:p w14:paraId="2FC35F16" w14:textId="77777777" w:rsidR="00584F16" w:rsidRDefault="00584F16"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BB1F" w14:textId="77777777" w:rsidR="00E53855" w:rsidRDefault="00E5385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77777777" w:rsidR="00F83CD9" w:rsidRDefault="00F83CD9" w:rsidP="00F83CD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4BE6A10B" w14:textId="77777777" w:rsidR="00F83CD9" w:rsidRDefault="00F83CD9" w:rsidP="00F83CD9">
    <w:pPr>
      <w:pStyle w:val="Pieddepage"/>
      <w:jc w:val="center"/>
      <w:rPr>
        <w:rFonts w:cs="Arial"/>
        <w:b/>
        <w:bCs/>
        <w:sz w:val="16"/>
        <w:szCs w:val="16"/>
      </w:rPr>
    </w:pPr>
    <w:r>
      <w:rPr>
        <w:rFonts w:cs="Arial"/>
        <w:b/>
        <w:bCs/>
        <w:sz w:val="16"/>
        <w:szCs w:val="16"/>
      </w:rPr>
      <w:t>S.A.R.L AU CAPITAL DE 8.000 € - R.C.S. NICE B 420 536 518</w:t>
    </w:r>
  </w:p>
  <w:p w14:paraId="69BD04C6" w14:textId="77777777" w:rsidR="00F83CD9" w:rsidRDefault="00F83CD9" w:rsidP="00F83CD9">
    <w:pPr>
      <w:pStyle w:val="Pieddepage"/>
      <w:jc w:val="center"/>
      <w:rPr>
        <w:rFonts w:cs="Arial"/>
        <w:b/>
        <w:bCs/>
        <w:sz w:val="16"/>
        <w:szCs w:val="16"/>
      </w:rPr>
    </w:pPr>
    <w:r>
      <w:rPr>
        <w:rFonts w:cs="Arial"/>
        <w:b/>
        <w:bCs/>
        <w:sz w:val="16"/>
        <w:szCs w:val="16"/>
      </w:rPr>
      <w:t>SIRET 420 536 518 00046 -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E7F64" w14:textId="77777777" w:rsidR="00584F16" w:rsidRDefault="00584F16" w:rsidP="00BD54F5">
      <w:r>
        <w:separator/>
      </w:r>
    </w:p>
  </w:footnote>
  <w:footnote w:type="continuationSeparator" w:id="0">
    <w:p w14:paraId="359892EF" w14:textId="77777777" w:rsidR="00584F16" w:rsidRDefault="00584F16"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6946" w14:textId="77777777" w:rsidR="00E53855" w:rsidRDefault="00E5385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19D8" w14:textId="77777777" w:rsidR="00E53855" w:rsidRDefault="00E5385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3762DE6F" w:rsidR="00F83CD9" w:rsidRDefault="00F83CD9">
    <w:pPr>
      <w:pStyle w:val="En-tte"/>
    </w:pPr>
    <w:r>
      <w:rPr>
        <w:noProof/>
        <w:sz w:val="24"/>
      </w:rPr>
      <w:drawing>
        <wp:anchor distT="0" distB="0" distL="114300" distR="114300" simplePos="0" relativeHeight="251659264" behindDoc="1" locked="0" layoutInCell="1" allowOverlap="1" wp14:anchorId="66FC0816" wp14:editId="4301C582">
          <wp:simplePos x="0" y="0"/>
          <wp:positionH relativeFrom="margin">
            <wp:posOffset>-190500</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67953"/>
    <w:multiLevelType w:val="hybridMultilevel"/>
    <w:tmpl w:val="8D3479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466820"/>
    <w:multiLevelType w:val="hybridMultilevel"/>
    <w:tmpl w:val="364A3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7"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47154589"/>
    <w:multiLevelType w:val="hybridMultilevel"/>
    <w:tmpl w:val="FBC8DC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7"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8AA30C1"/>
    <w:multiLevelType w:val="hybridMultilevel"/>
    <w:tmpl w:val="8A4E64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956BD"/>
    <w:multiLevelType w:val="hybridMultilevel"/>
    <w:tmpl w:val="B22A84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7"/>
  </w:num>
  <w:num w:numId="2" w16cid:durableId="1369601691">
    <w:abstractNumId w:val="0"/>
  </w:num>
  <w:num w:numId="3" w16cid:durableId="583035118">
    <w:abstractNumId w:val="20"/>
  </w:num>
  <w:num w:numId="4" w16cid:durableId="1214388797">
    <w:abstractNumId w:val="15"/>
  </w:num>
  <w:num w:numId="5" w16cid:durableId="127630811">
    <w:abstractNumId w:val="13"/>
  </w:num>
  <w:num w:numId="6" w16cid:durableId="615719710">
    <w:abstractNumId w:val="1"/>
  </w:num>
  <w:num w:numId="7" w16cid:durableId="1125781807">
    <w:abstractNumId w:val="12"/>
  </w:num>
  <w:num w:numId="8" w16cid:durableId="834305127">
    <w:abstractNumId w:val="4"/>
  </w:num>
  <w:num w:numId="9" w16cid:durableId="938878857">
    <w:abstractNumId w:val="10"/>
  </w:num>
  <w:num w:numId="10" w16cid:durableId="442305334">
    <w:abstractNumId w:val="9"/>
  </w:num>
  <w:num w:numId="11" w16cid:durableId="495151611">
    <w:abstractNumId w:val="23"/>
  </w:num>
  <w:num w:numId="12" w16cid:durableId="2104567790">
    <w:abstractNumId w:val="21"/>
  </w:num>
  <w:num w:numId="13" w16cid:durableId="761534394">
    <w:abstractNumId w:val="22"/>
  </w:num>
  <w:num w:numId="14" w16cid:durableId="2090997384">
    <w:abstractNumId w:val="24"/>
  </w:num>
  <w:num w:numId="15" w16cid:durableId="636495145">
    <w:abstractNumId w:val="5"/>
  </w:num>
  <w:num w:numId="16" w16cid:durableId="1809544907">
    <w:abstractNumId w:val="7"/>
  </w:num>
  <w:num w:numId="17" w16cid:durableId="2141610992">
    <w:abstractNumId w:val="11"/>
  </w:num>
  <w:num w:numId="18" w16cid:durableId="1164930469">
    <w:abstractNumId w:val="8"/>
  </w:num>
  <w:num w:numId="19" w16cid:durableId="1293369239">
    <w:abstractNumId w:val="16"/>
  </w:num>
  <w:num w:numId="20" w16cid:durableId="1602109177">
    <w:abstractNumId w:val="6"/>
  </w:num>
  <w:num w:numId="21" w16cid:durableId="1480223109">
    <w:abstractNumId w:val="19"/>
  </w:num>
  <w:num w:numId="22" w16cid:durableId="1476295755">
    <w:abstractNumId w:val="24"/>
  </w:num>
  <w:num w:numId="23" w16cid:durableId="412242681">
    <w:abstractNumId w:val="18"/>
  </w:num>
  <w:num w:numId="24" w16cid:durableId="1044403165">
    <w:abstractNumId w:val="25"/>
  </w:num>
  <w:num w:numId="25" w16cid:durableId="1509325688">
    <w:abstractNumId w:val="2"/>
  </w:num>
  <w:num w:numId="26" w16cid:durableId="1506827463">
    <w:abstractNumId w:val="3"/>
  </w:num>
  <w:num w:numId="27" w16cid:durableId="1617447078">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7F7"/>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67E4C"/>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587D"/>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1A4"/>
    <w:rsid w:val="00150C30"/>
    <w:rsid w:val="001517A5"/>
    <w:rsid w:val="001522D2"/>
    <w:rsid w:val="001540CF"/>
    <w:rsid w:val="00155C82"/>
    <w:rsid w:val="00155E33"/>
    <w:rsid w:val="00156A10"/>
    <w:rsid w:val="00160A80"/>
    <w:rsid w:val="001635B7"/>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85389"/>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35B"/>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0C64"/>
    <w:rsid w:val="001E29FD"/>
    <w:rsid w:val="001E6D4E"/>
    <w:rsid w:val="001F06A0"/>
    <w:rsid w:val="001F1E21"/>
    <w:rsid w:val="001F37BA"/>
    <w:rsid w:val="001F3861"/>
    <w:rsid w:val="001F72DC"/>
    <w:rsid w:val="002044EC"/>
    <w:rsid w:val="00210342"/>
    <w:rsid w:val="00215032"/>
    <w:rsid w:val="00215181"/>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2F6BE4"/>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004"/>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2BB"/>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44A5"/>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84F16"/>
    <w:rsid w:val="00590107"/>
    <w:rsid w:val="00590A96"/>
    <w:rsid w:val="00590B47"/>
    <w:rsid w:val="00592445"/>
    <w:rsid w:val="0059416B"/>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3F5E"/>
    <w:rsid w:val="005F134D"/>
    <w:rsid w:val="005F27B2"/>
    <w:rsid w:val="005F3390"/>
    <w:rsid w:val="005F479E"/>
    <w:rsid w:val="005F622D"/>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5050"/>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709C"/>
    <w:rsid w:val="00807A9E"/>
    <w:rsid w:val="00810DA2"/>
    <w:rsid w:val="008139B3"/>
    <w:rsid w:val="00816D15"/>
    <w:rsid w:val="00816FF9"/>
    <w:rsid w:val="00821007"/>
    <w:rsid w:val="00821C61"/>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41ED"/>
    <w:rsid w:val="00885A86"/>
    <w:rsid w:val="00885B1D"/>
    <w:rsid w:val="00886D17"/>
    <w:rsid w:val="0088748E"/>
    <w:rsid w:val="00893148"/>
    <w:rsid w:val="00893B5A"/>
    <w:rsid w:val="00893CF2"/>
    <w:rsid w:val="008962C3"/>
    <w:rsid w:val="0089781B"/>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61CA"/>
    <w:rsid w:val="008C6758"/>
    <w:rsid w:val="008C69BE"/>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1497"/>
    <w:rsid w:val="00925160"/>
    <w:rsid w:val="00925EB4"/>
    <w:rsid w:val="00931462"/>
    <w:rsid w:val="00931BB5"/>
    <w:rsid w:val="00932CB3"/>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B663B"/>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2040B"/>
    <w:rsid w:val="00A2216C"/>
    <w:rsid w:val="00A25C64"/>
    <w:rsid w:val="00A272FF"/>
    <w:rsid w:val="00A30CAD"/>
    <w:rsid w:val="00A33AE6"/>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3B8C"/>
    <w:rsid w:val="00B141BF"/>
    <w:rsid w:val="00B14786"/>
    <w:rsid w:val="00B155C4"/>
    <w:rsid w:val="00B157D4"/>
    <w:rsid w:val="00B15DD1"/>
    <w:rsid w:val="00B2013C"/>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5BC"/>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3F6C"/>
    <w:rsid w:val="00B84DBC"/>
    <w:rsid w:val="00B85490"/>
    <w:rsid w:val="00B854B4"/>
    <w:rsid w:val="00B872A1"/>
    <w:rsid w:val="00B92176"/>
    <w:rsid w:val="00B96E33"/>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684"/>
    <w:rsid w:val="00BE580E"/>
    <w:rsid w:val="00BE5B18"/>
    <w:rsid w:val="00BE620A"/>
    <w:rsid w:val="00BF2360"/>
    <w:rsid w:val="00BF5CAC"/>
    <w:rsid w:val="00BF6B35"/>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CB"/>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55A8"/>
    <w:rsid w:val="00C96728"/>
    <w:rsid w:val="00CA1920"/>
    <w:rsid w:val="00CA3353"/>
    <w:rsid w:val="00CA42FB"/>
    <w:rsid w:val="00CA612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13B41"/>
    <w:rsid w:val="00D207A7"/>
    <w:rsid w:val="00D2175E"/>
    <w:rsid w:val="00D21A4E"/>
    <w:rsid w:val="00D24757"/>
    <w:rsid w:val="00D31160"/>
    <w:rsid w:val="00D31D06"/>
    <w:rsid w:val="00D321C6"/>
    <w:rsid w:val="00D3292F"/>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2F2C"/>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7244"/>
    <w:rsid w:val="00E57553"/>
    <w:rsid w:val="00E60B3C"/>
    <w:rsid w:val="00E6408C"/>
    <w:rsid w:val="00E64243"/>
    <w:rsid w:val="00E65640"/>
    <w:rsid w:val="00E667BF"/>
    <w:rsid w:val="00E66BFD"/>
    <w:rsid w:val="00E677FB"/>
    <w:rsid w:val="00E72C38"/>
    <w:rsid w:val="00E7307C"/>
    <w:rsid w:val="00E730A9"/>
    <w:rsid w:val="00E86142"/>
    <w:rsid w:val="00E91552"/>
    <w:rsid w:val="00E9183F"/>
    <w:rsid w:val="00E92183"/>
    <w:rsid w:val="00E94F72"/>
    <w:rsid w:val="00E9621E"/>
    <w:rsid w:val="00E9790E"/>
    <w:rsid w:val="00E97D90"/>
    <w:rsid w:val="00EA0310"/>
    <w:rsid w:val="00EA0A26"/>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4FCB"/>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37C73"/>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65E"/>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01B7"/>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B0A0D77AF78448989365C51C5AE8D141"/>
        <w:category>
          <w:name w:val="Général"/>
          <w:gallery w:val="placeholder"/>
        </w:category>
        <w:types>
          <w:type w:val="bbPlcHdr"/>
        </w:types>
        <w:behaviors>
          <w:behavior w:val="content"/>
        </w:behaviors>
        <w:guid w:val="{06AFCD4E-156B-4F7D-9EF0-2276805503C1}"/>
      </w:docPartPr>
      <w:docPartBody>
        <w:p w:rsidR="00E33908" w:rsidRDefault="00E33908" w:rsidP="00E33908">
          <w:pPr>
            <w:pStyle w:val="B0A0D77AF78448989365C51C5AE8D141"/>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416573445CAA4D68BFF0E723F6600476"/>
        <w:category>
          <w:name w:val="Général"/>
          <w:gallery w:val="placeholder"/>
        </w:category>
        <w:types>
          <w:type w:val="bbPlcHdr"/>
        </w:types>
        <w:behaviors>
          <w:behavior w:val="content"/>
        </w:behaviors>
        <w:guid w:val="{68304411-F8B5-442F-A7C2-C132D44FE8B7}"/>
      </w:docPartPr>
      <w:docPartBody>
        <w:p w:rsidR="00E33908" w:rsidRDefault="00E33908" w:rsidP="00E33908">
          <w:pPr>
            <w:pStyle w:val="416573445CAA4D68BFF0E723F6600476"/>
          </w:pPr>
          <w:r w:rsidRPr="000F48EA">
            <w:rPr>
              <w:rStyle w:val="Textedelespacerserv"/>
              <w:sz w:val="14"/>
              <w:szCs w:val="14"/>
            </w:rPr>
            <w:t>Cliquez ou appuyez ici pour entrer du texte.</w:t>
          </w:r>
        </w:p>
      </w:docPartBody>
    </w:docPart>
    <w:docPart>
      <w:docPartPr>
        <w:name w:val="633ACF8DC0CA4A969F362B948A83BBBA"/>
        <w:category>
          <w:name w:val="Général"/>
          <w:gallery w:val="placeholder"/>
        </w:category>
        <w:types>
          <w:type w:val="bbPlcHdr"/>
        </w:types>
        <w:behaviors>
          <w:behavior w:val="content"/>
        </w:behaviors>
        <w:guid w:val="{AA85407D-BD77-42A5-9296-EC33320D31EE}"/>
      </w:docPartPr>
      <w:docPartBody>
        <w:p w:rsidR="00E33908" w:rsidRDefault="00E33908" w:rsidP="00E33908">
          <w:pPr>
            <w:pStyle w:val="633ACF8DC0CA4A969F362B948A83BBBA"/>
          </w:pPr>
          <w:r w:rsidRPr="000F48EA">
            <w:rPr>
              <w:rStyle w:val="Textedelespacerserv"/>
              <w:sz w:val="14"/>
              <w:szCs w:val="14"/>
            </w:rPr>
            <w:t>Cliquez ou appuyez ici pour entrer du texte.</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
      <w:docPartPr>
        <w:name w:val="622EB86114F54D338509D04AD803DA15"/>
        <w:category>
          <w:name w:val="Général"/>
          <w:gallery w:val="placeholder"/>
        </w:category>
        <w:types>
          <w:type w:val="bbPlcHdr"/>
        </w:types>
        <w:behaviors>
          <w:behavior w:val="content"/>
        </w:behaviors>
        <w:guid w:val="{E6BE83DC-A355-42A0-A196-9C339F9B4516}"/>
      </w:docPartPr>
      <w:docPartBody>
        <w:p w:rsidR="00C71F20" w:rsidRDefault="00C569CD" w:rsidP="00C569CD">
          <w:pPr>
            <w:pStyle w:val="622EB86114F54D338509D04AD803DA15"/>
          </w:pPr>
          <w:r w:rsidRPr="00F15FD7">
            <w:rPr>
              <w:rStyle w:val="Textedelespacerserv"/>
            </w:rPr>
            <w:t>Cliquez ou appuyez ici pour entrer du texte.</w:t>
          </w:r>
        </w:p>
      </w:docPartBody>
    </w:docPart>
    <w:docPart>
      <w:docPartPr>
        <w:name w:val="B8A8F391B1BA41EB88CBC7BAB68183A4"/>
        <w:category>
          <w:name w:val="Général"/>
          <w:gallery w:val="placeholder"/>
        </w:category>
        <w:types>
          <w:type w:val="bbPlcHdr"/>
        </w:types>
        <w:behaviors>
          <w:behavior w:val="content"/>
        </w:behaviors>
        <w:guid w:val="{B9A22FDB-4FD8-4BCB-BE07-E713C5035F95}"/>
      </w:docPartPr>
      <w:docPartBody>
        <w:p w:rsidR="00C71F20" w:rsidRDefault="00C569CD" w:rsidP="00C569CD">
          <w:pPr>
            <w:pStyle w:val="B8A8F391B1BA41EB88CBC7BAB68183A4"/>
          </w:pPr>
          <w:r w:rsidRPr="00F15FD7">
            <w:rPr>
              <w:rStyle w:val="Textedelespacerserv"/>
            </w:rPr>
            <w:t>Cliquez ou appuyez ici pour entrer du texte.</w:t>
          </w:r>
        </w:p>
      </w:docPartBody>
    </w:docPart>
    <w:docPart>
      <w:docPartPr>
        <w:name w:val="89F3D1C47405429E8B26B986C8CC4119"/>
        <w:category>
          <w:name w:val="Général"/>
          <w:gallery w:val="placeholder"/>
        </w:category>
        <w:types>
          <w:type w:val="bbPlcHdr"/>
        </w:types>
        <w:behaviors>
          <w:behavior w:val="content"/>
        </w:behaviors>
        <w:guid w:val="{6AEB24BE-D03D-4B8C-AD3B-BE53D8C593B2}"/>
      </w:docPartPr>
      <w:docPartBody>
        <w:p w:rsidR="00C71F20" w:rsidRDefault="00C569CD" w:rsidP="00C569CD">
          <w:pPr>
            <w:pStyle w:val="89F3D1C47405429E8B26B986C8CC4119"/>
          </w:pPr>
          <w:r w:rsidRPr="00F15FD7">
            <w:rPr>
              <w:rStyle w:val="Textedelespacerserv"/>
            </w:rPr>
            <w:t>Cliquez ou appuyez ici pour entrer du texte.</w:t>
          </w:r>
        </w:p>
      </w:docPartBody>
    </w:docPart>
    <w:docPart>
      <w:docPartPr>
        <w:name w:val="0A3418BF9224482CBA22DE0747386988"/>
        <w:category>
          <w:name w:val="Général"/>
          <w:gallery w:val="placeholder"/>
        </w:category>
        <w:types>
          <w:type w:val="bbPlcHdr"/>
        </w:types>
        <w:behaviors>
          <w:behavior w:val="content"/>
        </w:behaviors>
        <w:guid w:val="{4791ED28-5B22-4FAE-8BA6-607BC355D7D7}"/>
      </w:docPartPr>
      <w:docPartBody>
        <w:p w:rsidR="00C71F20" w:rsidRDefault="00C569CD" w:rsidP="00C569CD">
          <w:pPr>
            <w:pStyle w:val="0A3418BF9224482CBA22DE0747386988"/>
          </w:pPr>
          <w:r w:rsidRPr="00F15FD7">
            <w:rPr>
              <w:rStyle w:val="Textedelespacerserv"/>
            </w:rPr>
            <w:t>Cliquez ou appuyez ici pour entrer du texte.</w:t>
          </w:r>
        </w:p>
      </w:docPartBody>
    </w:docPart>
    <w:docPart>
      <w:docPartPr>
        <w:name w:val="9A3659B9011942FAA8ABBEE46D59756F"/>
        <w:category>
          <w:name w:val="Général"/>
          <w:gallery w:val="placeholder"/>
        </w:category>
        <w:types>
          <w:type w:val="bbPlcHdr"/>
        </w:types>
        <w:behaviors>
          <w:behavior w:val="content"/>
        </w:behaviors>
        <w:guid w:val="{BF7D3020-4607-440F-8CA2-FBBDDBD6019B}"/>
      </w:docPartPr>
      <w:docPartBody>
        <w:p w:rsidR="00C71F20" w:rsidRDefault="00C569CD" w:rsidP="00C569CD">
          <w:pPr>
            <w:pStyle w:val="9A3659B9011942FAA8ABBEE46D59756F"/>
          </w:pPr>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27F7"/>
    <w:rsid w:val="00046206"/>
    <w:rsid w:val="000613A5"/>
    <w:rsid w:val="00076230"/>
    <w:rsid w:val="000C35F3"/>
    <w:rsid w:val="00150C30"/>
    <w:rsid w:val="00184544"/>
    <w:rsid w:val="002C36EC"/>
    <w:rsid w:val="002F6BE4"/>
    <w:rsid w:val="00307E78"/>
    <w:rsid w:val="00370841"/>
    <w:rsid w:val="00400743"/>
    <w:rsid w:val="00557152"/>
    <w:rsid w:val="005A2D8F"/>
    <w:rsid w:val="005E02E6"/>
    <w:rsid w:val="005F479E"/>
    <w:rsid w:val="005F622D"/>
    <w:rsid w:val="00602CF7"/>
    <w:rsid w:val="0061499A"/>
    <w:rsid w:val="006A627C"/>
    <w:rsid w:val="006D1D44"/>
    <w:rsid w:val="00700486"/>
    <w:rsid w:val="007032F0"/>
    <w:rsid w:val="00722804"/>
    <w:rsid w:val="007242B7"/>
    <w:rsid w:val="0072459E"/>
    <w:rsid w:val="00764744"/>
    <w:rsid w:val="00864FC0"/>
    <w:rsid w:val="00876176"/>
    <w:rsid w:val="00885A86"/>
    <w:rsid w:val="00916881"/>
    <w:rsid w:val="00920C44"/>
    <w:rsid w:val="00967F09"/>
    <w:rsid w:val="009A3309"/>
    <w:rsid w:val="009C09F6"/>
    <w:rsid w:val="009D0903"/>
    <w:rsid w:val="009E54D6"/>
    <w:rsid w:val="00A33AE6"/>
    <w:rsid w:val="00AB0814"/>
    <w:rsid w:val="00AF65CE"/>
    <w:rsid w:val="00B13B8C"/>
    <w:rsid w:val="00BF1E92"/>
    <w:rsid w:val="00C1262E"/>
    <w:rsid w:val="00C14E60"/>
    <w:rsid w:val="00C569CD"/>
    <w:rsid w:val="00C71F20"/>
    <w:rsid w:val="00D3292F"/>
    <w:rsid w:val="00D82F2C"/>
    <w:rsid w:val="00DE59E9"/>
    <w:rsid w:val="00E20779"/>
    <w:rsid w:val="00E33908"/>
    <w:rsid w:val="00ED5D49"/>
    <w:rsid w:val="00EF4FCB"/>
    <w:rsid w:val="00F335B1"/>
    <w:rsid w:val="00F52865"/>
    <w:rsid w:val="00F852C9"/>
    <w:rsid w:val="00FA2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569CD"/>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97BCA2BAC4E44DC997F6A30715587DFB">
    <w:name w:val="97BCA2BAC4E44DC997F6A30715587DFB"/>
    <w:rsid w:val="00864FC0"/>
  </w:style>
  <w:style w:type="paragraph" w:customStyle="1" w:styleId="C071242CEA2148559F47DA1A22389F22">
    <w:name w:val="C071242CEA2148559F47DA1A22389F22"/>
    <w:rsid w:val="00864FC0"/>
  </w:style>
  <w:style w:type="paragraph" w:customStyle="1" w:styleId="F0D95B68954244609304DF89C2BC0613">
    <w:name w:val="F0D95B68954244609304DF89C2BC0613"/>
    <w:rsid w:val="00307E78"/>
  </w:style>
  <w:style w:type="paragraph" w:customStyle="1" w:styleId="622EB86114F54D338509D04AD803DA15">
    <w:name w:val="622EB86114F54D338509D04AD803DA15"/>
    <w:rsid w:val="00C569CD"/>
  </w:style>
  <w:style w:type="paragraph" w:customStyle="1" w:styleId="B8A8F391B1BA41EB88CBC7BAB68183A4">
    <w:name w:val="B8A8F391B1BA41EB88CBC7BAB68183A4"/>
    <w:rsid w:val="00C569CD"/>
  </w:style>
  <w:style w:type="paragraph" w:customStyle="1" w:styleId="89F3D1C47405429E8B26B986C8CC4119">
    <w:name w:val="89F3D1C47405429E8B26B986C8CC4119"/>
    <w:rsid w:val="00C569CD"/>
  </w:style>
  <w:style w:type="paragraph" w:customStyle="1" w:styleId="0A3418BF9224482CBA22DE0747386988">
    <w:name w:val="0A3418BF9224482CBA22DE0747386988"/>
    <w:rsid w:val="00C569CD"/>
  </w:style>
  <w:style w:type="paragraph" w:customStyle="1" w:styleId="9A3659B9011942FAA8ABBEE46D59756F">
    <w:name w:val="9A3659B9011942FAA8ABBEE46D59756F"/>
    <w:rsid w:val="00C569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Props1.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2.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3.xml><?xml version="1.0" encoding="utf-8"?>
<ds:datastoreItem xmlns:ds="http://schemas.openxmlformats.org/officeDocument/2006/customXml" ds:itemID="{117E32A1-E9AF-49DA-A17B-5BA1E064A694}"/>
</file>

<file path=customXml/itemProps4.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16</TotalTime>
  <Pages>1</Pages>
  <Words>5976</Words>
  <Characters>32869</Characters>
  <Application>Microsoft Office Word</Application>
  <DocSecurity>0</DocSecurity>
  <Lines>273</Lines>
  <Paragraphs>77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27</cp:revision>
  <cp:lastPrinted>2025-12-12T11:00:00Z</cp:lastPrinted>
  <dcterms:created xsi:type="dcterms:W3CDTF">2025-12-12T11:16:00Z</dcterms:created>
  <dcterms:modified xsi:type="dcterms:W3CDTF">2026-02-21T08:50:00Z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MediaServiceImageTags">
    <vt:lpwstr/>
  </property>
  <property fmtid="{D5CDD505-2E9C-101B-9397-08002B2CF9AE}" pid="11" name="Order">
    <vt:r8>4182100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