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24C68236"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100F68">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4D9C2F1E" w:rsidR="004F3E48" w:rsidRDefault="00DE3E3C" w:rsidP="00F15F3B">
      <w:pPr>
        <w:pStyle w:val="Texte"/>
        <w:rPr>
          <w:color w:val="auto"/>
        </w:rPr>
      </w:pPr>
      <w:r w:rsidRPr="00DE3E3C">
        <w:rPr>
          <w:color w:val="auto"/>
        </w:rPr>
        <w:lastRenderedPageBreak/>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A46E7C8"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459532F"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00F68">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5DC9E01"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644D22" w:rsidRPr="00561995" w14:paraId="23C66A78"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75491CC3" w14:textId="3AD1781C" w:rsidR="00644D22" w:rsidRDefault="004066A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10E148DF" w14:textId="5BBD26C9" w:rsidR="00644D22" w:rsidRDefault="00644D22" w:rsidP="00644D22">
            <w:pPr>
              <w:jc w:val="center"/>
              <w:rPr>
                <w:rFonts w:ascii="Arial" w:hAnsi="Arial" w:cs="Arial"/>
                <w:color w:val="787878"/>
                <w:sz w:val="22"/>
                <w:szCs w:val="22"/>
              </w:rPr>
            </w:pPr>
          </w:p>
        </w:tc>
        <w:tc>
          <w:tcPr>
            <w:tcW w:w="452" w:type="pct"/>
            <w:vAlign w:val="center"/>
          </w:tcPr>
          <w:p w14:paraId="2DB5595F" w14:textId="0A1CF5FB"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1325A7E" w14:textId="3E1EC59A" w:rsidR="00644D22" w:rsidRPr="004700B4" w:rsidRDefault="008955E8"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1C3EDDE6" w14:textId="77777777" w:rsidTr="00426E4A">
        <w:trPr>
          <w:cantSplit/>
          <w:trHeight w:val="289"/>
          <w:tblHeader/>
          <w:jc w:val="center"/>
        </w:trPr>
        <w:tc>
          <w:tcPr>
            <w:tcW w:w="3644" w:type="pct"/>
            <w:tcBorders>
              <w:top w:val="single" w:sz="4" w:space="0" w:color="FFFFFF" w:themeColor="background1"/>
            </w:tcBorders>
            <w:vAlign w:val="center"/>
          </w:tcPr>
          <w:p w14:paraId="3D9DCC3C" w14:textId="6CB35A72" w:rsidR="00644D22" w:rsidRDefault="008B28D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Récupération du certificat de résidence fiscale </w:t>
            </w:r>
            <w:r w:rsidR="001F077F">
              <w:rPr>
                <w:rFonts w:ascii="Arial" w:hAnsi="Arial" w:cs="Arial"/>
                <w:color w:val="787878"/>
                <w:sz w:val="22"/>
                <w:szCs w:val="22"/>
              </w:rPr>
              <w:t>(</w:t>
            </w:r>
            <w:r>
              <w:rPr>
                <w:rFonts w:ascii="Arial" w:hAnsi="Arial" w:cs="Arial"/>
                <w:color w:val="787878"/>
                <w:sz w:val="22"/>
                <w:szCs w:val="22"/>
              </w:rPr>
              <w:t>sous-traitant étranger</w:t>
            </w:r>
            <w:r w:rsidR="001F077F">
              <w:rPr>
                <w:rFonts w:ascii="Arial" w:hAnsi="Arial" w:cs="Arial"/>
                <w:color w:val="787878"/>
                <w:sz w:val="22"/>
                <w:szCs w:val="22"/>
              </w:rPr>
              <w:t>)</w:t>
            </w:r>
          </w:p>
        </w:tc>
        <w:tc>
          <w:tcPr>
            <w:tcW w:w="452" w:type="pct"/>
            <w:vAlign w:val="center"/>
          </w:tcPr>
          <w:p w14:paraId="69B0F6A1" w14:textId="77777777" w:rsidR="00644D22" w:rsidRDefault="00644D22" w:rsidP="00644D22">
            <w:pPr>
              <w:jc w:val="center"/>
              <w:rPr>
                <w:rFonts w:ascii="Arial" w:hAnsi="Arial" w:cs="Arial"/>
                <w:color w:val="787878"/>
                <w:sz w:val="22"/>
                <w:szCs w:val="22"/>
              </w:rPr>
            </w:pPr>
          </w:p>
        </w:tc>
        <w:tc>
          <w:tcPr>
            <w:tcW w:w="452" w:type="pct"/>
            <w:vAlign w:val="center"/>
          </w:tcPr>
          <w:p w14:paraId="44F280B7" w14:textId="14154261"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640BA7C" w14:textId="281BC518" w:rsidR="00644D22" w:rsidRPr="004700B4" w:rsidRDefault="001F077F"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8C1BAFE"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00F68">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3F5B42CB"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C52A" w14:textId="77777777" w:rsidR="00A60EE7" w:rsidRDefault="00A60EE7" w:rsidP="00BD54F5">
      <w:r>
        <w:separator/>
      </w:r>
    </w:p>
  </w:endnote>
  <w:endnote w:type="continuationSeparator" w:id="0">
    <w:p w14:paraId="62A2F412" w14:textId="77777777" w:rsidR="00A60EE7" w:rsidRDefault="00A60EE7"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18A4C" w14:textId="77777777" w:rsidR="00A60EE7" w:rsidRDefault="00A60EE7" w:rsidP="00BD54F5">
      <w:r>
        <w:separator/>
      </w:r>
    </w:p>
  </w:footnote>
  <w:footnote w:type="continuationSeparator" w:id="0">
    <w:p w14:paraId="04272F16" w14:textId="77777777" w:rsidR="00A60EE7" w:rsidRDefault="00A60EE7"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266"/>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68"/>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55A9"/>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62B"/>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5404"/>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C7CFB"/>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29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0EE7"/>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2DA9"/>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4623"/>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1CBD"/>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B5266"/>
    <w:rsid w:val="000C35F3"/>
    <w:rsid w:val="001255A9"/>
    <w:rsid w:val="00150C30"/>
    <w:rsid w:val="001A2423"/>
    <w:rsid w:val="002727CB"/>
    <w:rsid w:val="004203DF"/>
    <w:rsid w:val="00557152"/>
    <w:rsid w:val="006A1315"/>
    <w:rsid w:val="006D5F58"/>
    <w:rsid w:val="00700486"/>
    <w:rsid w:val="007032F0"/>
    <w:rsid w:val="007242B7"/>
    <w:rsid w:val="00764744"/>
    <w:rsid w:val="0086038F"/>
    <w:rsid w:val="00885A86"/>
    <w:rsid w:val="008C53E8"/>
    <w:rsid w:val="00967F09"/>
    <w:rsid w:val="009930C5"/>
    <w:rsid w:val="009C4515"/>
    <w:rsid w:val="009D0903"/>
    <w:rsid w:val="00AE34A3"/>
    <w:rsid w:val="00AF65CE"/>
    <w:rsid w:val="00C12460"/>
    <w:rsid w:val="00C12539"/>
    <w:rsid w:val="00C14E60"/>
    <w:rsid w:val="00C23021"/>
    <w:rsid w:val="00C24D16"/>
    <w:rsid w:val="00C77D0B"/>
    <w:rsid w:val="00D8501B"/>
    <w:rsid w:val="00EC6A65"/>
    <w:rsid w:val="00ED5D4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2C699358-0F6C-4F90-86D6-FFE086140718}"/>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531</TotalTime>
  <Pages>1</Pages>
  <Words>4983</Words>
  <Characters>27410</Characters>
  <Application>Microsoft Office Word</Application>
  <DocSecurity>0</DocSecurity>
  <Lines>228</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315</cp:revision>
  <cp:lastPrinted>2019-11-16T07:44:00Z</cp:lastPrinted>
  <dcterms:created xsi:type="dcterms:W3CDTF">2024-01-23T15:23:00Z</dcterms:created>
  <dcterms:modified xsi:type="dcterms:W3CDTF">2026-03-08T15:44:00Z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4187000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