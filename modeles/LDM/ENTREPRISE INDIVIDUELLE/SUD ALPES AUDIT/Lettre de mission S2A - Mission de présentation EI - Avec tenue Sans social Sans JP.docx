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D2B94" w:rsidRDefault="007937F8" w:rsidP="003D2B94">
      <w:pPr>
        <w:pStyle w:val="Texte"/>
        <w:rPr>
          <w:color w:val="auto"/>
        </w:rPr>
      </w:pPr>
    </w:p>
    <w:sdt>
      <w:sdtPr>
        <w:rPr>
          <w:sz w:val="24"/>
        </w:rPr>
        <w:alias w:val="Dénomination sociale"/>
        <w:tag w:val="Dénomination sociale"/>
        <w:id w:val="1096297431"/>
        <w:placeholder>
          <w:docPart w:val="AE496FB9C70548F38626804A90DFBC7F"/>
        </w:placeholder>
        <w:showingPlcHdr/>
        <w15:color w:val="FF0000"/>
      </w:sdtPr>
      <w:sdtContent>
        <w:p w14:paraId="1303EB79" w14:textId="12611A00"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Identité du représentant légal"/>
        <w:tag w:val="Identité du représentant légal"/>
        <w:id w:val="2111692145"/>
        <w:placeholder>
          <w:docPart w:val="BB4D569001704383AE67C2E8480EA52D"/>
        </w:placeholder>
        <w:showingPlcHdr/>
        <w15:color w:val="FF0000"/>
      </w:sdtPr>
      <w:sdtContent>
        <w:p w14:paraId="320B2648" w14:textId="4D223C9B" w:rsidR="003D2B94" w:rsidRDefault="003D2B94" w:rsidP="003D2B94">
          <w:pPr>
            <w:pStyle w:val="Texte"/>
            <w:ind w:left="4254"/>
            <w:rPr>
              <w:sz w:val="24"/>
            </w:rPr>
          </w:pPr>
          <w:r w:rsidRPr="000C56B0">
            <w:rPr>
              <w:rStyle w:val="Textedelespacerserv"/>
            </w:rPr>
            <w:t>Cliquez ou appuyez ici pour entrer du texte.</w:t>
          </w:r>
        </w:p>
      </w:sdtContent>
    </w:sdt>
    <w:sdt>
      <w:sdtPr>
        <w:rPr>
          <w:sz w:val="24"/>
        </w:rPr>
        <w:alias w:val="Adresse du siège social"/>
        <w:tag w:val="Adresse du siège social"/>
        <w:id w:val="-516235136"/>
        <w:placeholder>
          <w:docPart w:val="36131D52AAA142F9986724CA928772FD"/>
        </w:placeholder>
        <w:showingPlcHdr/>
        <w15:color w:val="FF0000"/>
      </w:sdtPr>
      <w:sdtContent>
        <w:p w14:paraId="5099E58C" w14:textId="0535282A" w:rsidR="003D2B94" w:rsidRDefault="003D2B94" w:rsidP="003D2B94">
          <w:pPr>
            <w:pStyle w:val="Texte"/>
            <w:ind w:left="4254"/>
            <w:rPr>
              <w:sz w:val="24"/>
            </w:rPr>
          </w:pPr>
          <w:r w:rsidRPr="000C56B0">
            <w:rPr>
              <w:rStyle w:val="Textedelespacerserv"/>
            </w:rPr>
            <w:t>Cliquez ou appuyez ici pour entrer du texte.</w:t>
          </w:r>
        </w:p>
      </w:sdtContent>
    </w:sdt>
    <w:p w14:paraId="3E25B1D2" w14:textId="77777777" w:rsidR="003D2B94" w:rsidRDefault="003D2B94" w:rsidP="00223C7F">
      <w:pPr>
        <w:pStyle w:val="Texte"/>
        <w:rPr>
          <w:sz w:val="24"/>
        </w:rPr>
      </w:pPr>
    </w:p>
    <w:p w14:paraId="369E86EA" w14:textId="77777777" w:rsidR="003D2B94" w:rsidRPr="0035146B" w:rsidRDefault="003D2B94" w:rsidP="00223C7F">
      <w:pPr>
        <w:pStyle w:val="Texte"/>
        <w:rPr>
          <w:sz w:val="24"/>
        </w:rPr>
      </w:pPr>
    </w:p>
    <w:p w14:paraId="478063CA" w14:textId="77777777" w:rsidR="00CD1AF1" w:rsidRPr="0035146B" w:rsidRDefault="00CD1AF1" w:rsidP="00223C7F">
      <w:pPr>
        <w:pStyle w:val="Texte"/>
      </w:pPr>
    </w:p>
    <w:p w14:paraId="23811207" w14:textId="797EC7DD" w:rsidR="00CD1AF1" w:rsidRPr="00F94D6F" w:rsidRDefault="00A04F63" w:rsidP="00223C7F">
      <w:pPr>
        <w:pStyle w:val="Texte"/>
        <w:ind w:left="4254"/>
        <w:rPr>
          <w:color w:val="auto"/>
        </w:rPr>
      </w:pPr>
      <w:r w:rsidRPr="00A04F63">
        <w:rPr>
          <w:color w:val="auto"/>
        </w:rPr>
        <w:t>À</w:t>
      </w:r>
      <w:r w:rsidR="00A50B34">
        <w:rPr>
          <w:color w:val="auto"/>
        </w:rPr>
        <w:t xml:space="preserve"> </w:t>
      </w:r>
      <w:sdt>
        <w:sdtPr>
          <w:rPr>
            <w:color w:val="auto"/>
          </w:rPr>
          <w:alias w:val="Ville de signature"/>
          <w:tag w:val="Ville de signature"/>
          <w:id w:val="17832135"/>
          <w:placeholder>
            <w:docPart w:val="DefaultPlaceholder_-1854013440"/>
          </w:placeholder>
          <w:showingPlcHdr/>
          <w15:color w:val="FF0000"/>
          <w:text/>
        </w:sdtPr>
        <w:sdtContent>
          <w:r w:rsidR="00A50B34" w:rsidRPr="000C56B0">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155D88">
        <w:rPr>
          <w:noProof/>
          <w:color w:val="auto"/>
        </w:rPr>
        <w:t>12 février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2E8E84D4"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02647662" w:rsidR="00CD1AF1" w:rsidRPr="00F94D6F" w:rsidRDefault="00000000" w:rsidP="00953D8E">
      <w:pPr>
        <w:pStyle w:val="Texte"/>
        <w:rPr>
          <w:color w:val="auto"/>
        </w:rPr>
      </w:pPr>
      <w:sdt>
        <w:sdtPr>
          <w:rPr>
            <w:color w:val="auto"/>
          </w:rPr>
          <w:alias w:val="Madame ou Monsieur"/>
          <w:tag w:val="Madame ou Monsieur"/>
          <w:id w:val="-2070405079"/>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1301F2" w:rsidRPr="00331305">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5E8FF4E9" w:rsidR="004E6718"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4E6718">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0F62146A"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F1370111BDE540BF821D8D76A96C8B9B"/>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451D1A">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736D3A75"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E38DC10FB8114401A0787A05CD9C1F18"/>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F325DDE909864D7884C29AB35DCC9B99"/>
          </w:placeholder>
          <w:showingPlcHdr/>
          <w15:color w:val="FF0000"/>
        </w:sdtPr>
        <w:sdtContent>
          <w:r w:rsidR="00480A26" w:rsidRPr="000C56B0">
            <w:rPr>
              <w:rStyle w:val="Textedelespacerserv"/>
            </w:rPr>
            <w:t>Cliquez ou appuyez ici pour entrer du texte.</w:t>
          </w:r>
        </w:sdtContent>
      </w:sdt>
      <w:r w:rsidRPr="00C1072A">
        <w:rPr>
          <w:color w:val="auto"/>
        </w:rPr>
        <w:t>. Votre exercice social s'étend du</w:t>
      </w:r>
      <w:r w:rsidR="00880C0E">
        <w:rPr>
          <w:rFonts w:cs="Arial"/>
          <w:color w:val="auto"/>
        </w:rPr>
        <w:t xml:space="preserve"> </w:t>
      </w:r>
      <w:sdt>
        <w:sdtPr>
          <w:rPr>
            <w:rFonts w:cs="Arial"/>
            <w:color w:val="auto"/>
          </w:rPr>
          <w:alias w:val="Date d'ouverture de l'exercice en cours"/>
          <w:tag w:val="Date d'ouvertureDate d'ouverture de l'exercice en cours"/>
          <w:id w:val="1982729750"/>
          <w:placeholder>
            <w:docPart w:val="41F7CB0EBDC74CB39A85BB4ABC9E6F45"/>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E2FB13E7C920432AB757F52E2C8267B9"/>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312675688"/>
          <w:placeholder>
            <w:docPart w:val="5BFCB29AA07649939E873DEB2C34729C"/>
          </w:placeholder>
          <w:showingPlcHdr/>
          <w15:color w:val="FF0000"/>
        </w:sdtPr>
        <w:sdtContent>
          <w:r w:rsidR="00CD42C1" w:rsidRPr="000C56B0">
            <w:rPr>
              <w:rStyle w:val="Textedelespacerserv"/>
            </w:rPr>
            <w:t>Cliquez ou appuyez ici pour entrer du texte.</w:t>
          </w:r>
        </w:sdtContent>
      </w:sdt>
      <w:r w:rsidR="008631ED">
        <w:rPr>
          <w:color w:val="auto"/>
        </w:rPr>
        <w:t xml:space="preserve"> </w:t>
      </w:r>
      <w:r w:rsidR="00CD42C1">
        <w:rPr>
          <w:color w:val="auto"/>
        </w:rPr>
        <w:t xml:space="preserve">au </w:t>
      </w:r>
      <w:sdt>
        <w:sdtPr>
          <w:rPr>
            <w:color w:val="auto"/>
          </w:rPr>
          <w:id w:val="-1377925187"/>
          <w:placeholder>
            <w:docPart w:val="DefaultPlaceholder_-1854013440"/>
          </w:placeholder>
        </w:sdtPr>
        <w:sdtContent>
          <w:sdt>
            <w:sdtPr>
              <w:rPr>
                <w:color w:val="auto"/>
              </w:rPr>
              <w:alias w:val="Jour et mois de clôture (sans l'année)"/>
              <w:tag w:val="Jour et mois de clôture (sans l'année)"/>
              <w:id w:val="151419753"/>
              <w:placeholder>
                <w:docPart w:val="DefaultPlaceholder_-1854013440"/>
              </w:placeholder>
              <w:showingPlcHdr/>
              <w15:color w:val="FF0000"/>
            </w:sdtPr>
            <w:sdtContent>
              <w:r w:rsidR="00CD42C1" w:rsidRPr="000C56B0">
                <w:rPr>
                  <w:rStyle w:val="Textedelespacerserv"/>
                </w:rPr>
                <w:t>Cliquez ou appuyez ici pour entrer du texte.</w:t>
              </w:r>
            </w:sdtContent>
          </w:sdt>
        </w:sdtContent>
      </w:sdt>
      <w:r w:rsidR="005E71DF">
        <w:rPr>
          <w:color w:val="auto"/>
        </w:rPr>
        <w:t xml:space="preserve"> de chaque année. </w:t>
      </w:r>
    </w:p>
    <w:p w14:paraId="121EFB33" w14:textId="77777777" w:rsidR="00C1072A" w:rsidRDefault="00C1072A" w:rsidP="00EC60C9">
      <w:pPr>
        <w:pStyle w:val="Texte"/>
        <w:rPr>
          <w:color w:val="auto"/>
        </w:rPr>
      </w:pPr>
    </w:p>
    <w:p w14:paraId="64051899" w14:textId="7CF5F593" w:rsidR="00C1072A" w:rsidRDefault="00184F76" w:rsidP="00EC60C9">
      <w:pPr>
        <w:pStyle w:val="Texte"/>
        <w:rPr>
          <w:color w:val="auto"/>
        </w:rPr>
      </w:pPr>
      <w:r w:rsidRPr="000900E1">
        <w:rPr>
          <w:color w:val="auto"/>
        </w:rPr>
        <w:t xml:space="preserve">Vous </w:t>
      </w:r>
      <w:r>
        <w:rPr>
          <w:color w:val="auto"/>
        </w:rPr>
        <w:t>n’</w:t>
      </w:r>
      <w:r w:rsidRPr="000900E1">
        <w:rPr>
          <w:color w:val="auto"/>
        </w:rPr>
        <w:t xml:space="preserve">employez </w:t>
      </w:r>
      <w:r>
        <w:rPr>
          <w:rFonts w:cs="Arial"/>
          <w:color w:val="auto"/>
        </w:rPr>
        <w:t>pas de personnel</w:t>
      </w:r>
      <w:r w:rsidR="000900E1" w:rsidRPr="000900E1">
        <w:rPr>
          <w:color w:val="auto"/>
        </w:rPr>
        <w:t>. Vous êtes assujetti à</w:t>
      </w:r>
      <w:r w:rsidR="004E51C1">
        <w:rPr>
          <w:rFonts w:cs="Arial"/>
          <w:color w:val="auto"/>
        </w:rPr>
        <w:t xml:space="preserve"> </w:t>
      </w:r>
      <w:r w:rsidR="00351773">
        <w:rPr>
          <w:rFonts w:cs="Arial"/>
          <w:color w:val="auto"/>
        </w:rPr>
        <w:t>l’</w:t>
      </w:r>
      <w:sdt>
        <w:sdtPr>
          <w:rPr>
            <w:rFonts w:cs="Arial"/>
            <w:color w:val="auto"/>
          </w:rPr>
          <w:alias w:val="Régime fiscal"/>
          <w:tag w:val="Régime fiscal"/>
          <w:id w:val="-1196540317"/>
          <w:placeholder>
            <w:docPart w:val="5AEACE2E9120447CBB1D685C59E56D44"/>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000900E1" w:rsidRPr="000900E1">
        <w:rPr>
          <w:color w:val="auto"/>
        </w:rPr>
        <w:t>.</w:t>
      </w:r>
    </w:p>
    <w:p w14:paraId="1E495B95" w14:textId="77777777" w:rsidR="004E6718" w:rsidRDefault="004E6718" w:rsidP="00EC60C9">
      <w:pPr>
        <w:pStyle w:val="Texte"/>
        <w:rPr>
          <w:color w:val="auto"/>
        </w:rPr>
      </w:pPr>
    </w:p>
    <w:p w14:paraId="51E55C25" w14:textId="52D229E7"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Pr="006479AB"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1D71934C" w14:textId="77777777" w:rsidR="00A97500" w:rsidRPr="00FA2689" w:rsidRDefault="00A97500" w:rsidP="00D1310F">
      <w:pPr>
        <w:pStyle w:val="Texte"/>
        <w:rPr>
          <w:iCs/>
        </w:r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44EDEA0E" w:rsidR="00CD1AF1" w:rsidRPr="006479A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p>
    <w:p w14:paraId="0F288575" w14:textId="5BCFAEFE" w:rsidR="00CD1AF1" w:rsidRPr="006479AB" w:rsidRDefault="00CD1AF1" w:rsidP="00127779">
      <w:pPr>
        <w:pStyle w:val="Texte"/>
        <w:rPr>
          <w:color w:val="auto"/>
        </w:rPr>
      </w:pPr>
      <w:r w:rsidRPr="006479AB">
        <w:rPr>
          <w:color w:val="auto"/>
        </w:rPr>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0007F2CE" w14:textId="5A6D2169" w:rsidR="004E6718"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r w:rsidR="004E6718">
        <w:rPr>
          <w:color w:val="auto"/>
        </w:rPr>
        <w:br w:type="page"/>
      </w:r>
    </w:p>
    <w:p w14:paraId="4BFA7C9C" w14:textId="0898B4A4" w:rsidR="00CD1AF1" w:rsidRPr="0035146B" w:rsidRDefault="00CD1AF1" w:rsidP="000A19CC">
      <w:pPr>
        <w:pStyle w:val="Plan-Niveau2"/>
      </w:pPr>
      <w:bookmarkStart w:id="3" w:name="_Toc124775608"/>
      <w:r w:rsidRPr="0035146B">
        <w:lastRenderedPageBreak/>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21016665"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15004D80" w14:textId="7E7C8A5C" w:rsidR="0029272F" w:rsidRPr="00156A10" w:rsidRDefault="007A3C8D" w:rsidP="00B27AA5">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54109D69" w14:textId="77777777" w:rsidR="00156A10" w:rsidRPr="006479AB" w:rsidRDefault="00156A10" w:rsidP="00156A10">
      <w:pPr>
        <w:pStyle w:val="Puces"/>
        <w:numPr>
          <w:ilvl w:val="0"/>
          <w:numId w:val="0"/>
        </w:numPr>
        <w:ind w:left="720" w:hanging="360"/>
        <w:rPr>
          <w:bCs/>
          <w:color w:val="auto"/>
          <w:szCs w:val="22"/>
        </w:rPr>
      </w:pPr>
    </w:p>
    <w:p w14:paraId="3A1BF675" w14:textId="0FACE7F0" w:rsidR="00CA1920"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1CF818BC" w14:textId="77777777" w:rsidR="00156A10" w:rsidRPr="006479AB" w:rsidRDefault="00156A10" w:rsidP="001A5BE8">
      <w:pPr>
        <w:pStyle w:val="Texte"/>
        <w:rPr>
          <w:color w:val="auto"/>
        </w:rPr>
      </w:pPr>
    </w:p>
    <w:p w14:paraId="0A481736" w14:textId="3684FD30" w:rsidR="00A97500" w:rsidRPr="000B5332"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6E3159B7" w14:textId="77777777" w:rsidR="00A97500" w:rsidRPr="00FA2689" w:rsidRDefault="00A97500" w:rsidP="00127779">
      <w:pPr>
        <w:pStyle w:val="Texte"/>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35278FA7" w14:textId="77777777" w:rsidR="000B5332" w:rsidRPr="000B5332"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 à savoir notamment :</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25B0D0E3" w:rsidR="004E6718" w:rsidRDefault="000B5332" w:rsidP="000B5332">
      <w:pPr>
        <w:pStyle w:val="Puces"/>
      </w:pPr>
      <w:r w:rsidRPr="000B5332">
        <w:t>L’inventaire de vos immobilisations (cession, mise au rebus)</w:t>
      </w:r>
      <w:r>
        <w:t> ;</w:t>
      </w:r>
      <w:r w:rsidR="004E6718">
        <w:br w:type="page"/>
      </w:r>
    </w:p>
    <w:p w14:paraId="3CF16FA0" w14:textId="72CAEBEC" w:rsidR="000B5332" w:rsidRPr="000B5332" w:rsidRDefault="000B5332" w:rsidP="000B5332">
      <w:pPr>
        <w:pStyle w:val="Puces"/>
      </w:pPr>
      <w:r w:rsidRPr="000B5332">
        <w:lastRenderedPageBreak/>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3C3254AA" w:rsidR="009E1DA8"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p>
    <w:p w14:paraId="3C496407" w14:textId="77777777" w:rsidR="004E6718" w:rsidRPr="009E1DA8" w:rsidRDefault="004E6718" w:rsidP="009E1DA8">
      <w:pPr>
        <w:pStyle w:val="Texte"/>
        <w:rPr>
          <w:color w:val="auto"/>
        </w:rPr>
      </w:pPr>
    </w:p>
    <w:p w14:paraId="1A6FCACF" w14:textId="171F2024" w:rsidR="00F428D8" w:rsidRDefault="00F428D8" w:rsidP="000A19CC">
      <w:pPr>
        <w:pStyle w:val="Plan-Niveau2"/>
      </w:pPr>
      <w:r>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4691003B" w:rsidR="00F428D8" w:rsidRPr="00F428D8"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4B0D">
        <w:rPr>
          <w:color w:val="auto"/>
        </w:rPr>
        <w:t xml:space="preserve"> et 2</w:t>
      </w:r>
      <w:r w:rsidRPr="00F428D8">
        <w:rPr>
          <w:color w:val="auto"/>
        </w:rPr>
        <w:t>).</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1DF3A7F8" w:rsidR="004E6718" w:rsidRDefault="00F17E93" w:rsidP="00F17E93">
      <w:pPr>
        <w:pStyle w:val="Texte"/>
        <w:rPr>
          <w:color w:val="auto"/>
        </w:rPr>
      </w:pPr>
      <w:r w:rsidRPr="00F17E93">
        <w:rPr>
          <w:color w:val="auto"/>
        </w:rPr>
        <w:t>Les parties, après en avoir discuté, sont convenues de n’apporter aucune dérogation aux conditions générales.</w:t>
      </w:r>
      <w:r w:rsidR="004E6718">
        <w:rPr>
          <w:color w:val="auto"/>
        </w:rPr>
        <w:br w:type="page"/>
      </w:r>
    </w:p>
    <w:p w14:paraId="12386932" w14:textId="473766A1" w:rsidR="00FD204B" w:rsidRPr="00FD204B" w:rsidRDefault="006728D0" w:rsidP="000A19CC">
      <w:pPr>
        <w:pStyle w:val="Plan-Niveau2"/>
      </w:pPr>
      <w:r>
        <w:lastRenderedPageBreak/>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63A9CF12" w:rsidR="00156A10" w:rsidRPr="00156A10"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p>
    <w:p w14:paraId="58EF5C2C" w14:textId="23B3EEA0" w:rsidR="006443D7" w:rsidRDefault="00BE42BC" w:rsidP="00BE42BC">
      <w:pPr>
        <w:pStyle w:val="Texte"/>
        <w:rPr>
          <w:color w:val="auto"/>
        </w:rPr>
      </w:pPr>
      <w:r w:rsidRPr="00BE42BC">
        <w:rPr>
          <w:color w:val="auto"/>
        </w:rPr>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C529CD0" w:rsidR="00665EB5"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4F8728B3" w:rsidR="004E6718" w:rsidRDefault="00665EB5" w:rsidP="00665EB5">
      <w:pPr>
        <w:pStyle w:val="Puces"/>
      </w:pPr>
      <w:r>
        <w:t>Mettre en œuvre les mesures de sécurité adéquates pour assurer la protection des données personnelles qui lui sont transmises ;</w:t>
      </w:r>
      <w:r w:rsidR="004E6718">
        <w:br w:type="page"/>
      </w:r>
    </w:p>
    <w:p w14:paraId="27E530BD" w14:textId="6CFFAC2B" w:rsidR="00665EB5" w:rsidRDefault="00665EB5" w:rsidP="00665EB5">
      <w:pPr>
        <w:pStyle w:val="Puces"/>
      </w:pPr>
      <w:r>
        <w:lastRenderedPageBreak/>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734C4561" w14:textId="6FE821BF" w:rsidR="00156A10" w:rsidRDefault="00C41A99" w:rsidP="00156A10">
      <w:pPr>
        <w:pStyle w:val="Puces"/>
        <w:numPr>
          <w:ilvl w:val="0"/>
          <w:numId w:val="0"/>
        </w:numPr>
      </w:pPr>
      <w:r w:rsidRPr="00C41A99">
        <w:t xml:space="preserve">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 </w:t>
      </w:r>
    </w:p>
    <w:p w14:paraId="567D5410" w14:textId="4530918A" w:rsidR="00C41A99" w:rsidRDefault="00C41A99" w:rsidP="002A349B">
      <w:pPr>
        <w:pStyle w:val="Puces"/>
        <w:numPr>
          <w:ilvl w:val="0"/>
          <w:numId w:val="0"/>
        </w:numPr>
      </w:pPr>
      <w:r w:rsidRPr="00C41A99">
        <w:t>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6732E1CE" w:rsidR="00C41A99"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6759B7A2" w:rsidR="00156A10"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p>
    <w:p w14:paraId="77E6A295" w14:textId="77777777" w:rsidR="00156A10" w:rsidRDefault="00156A10">
      <w:pPr>
        <w:widowControl/>
        <w:overflowPunct/>
        <w:autoSpaceDE/>
        <w:autoSpaceDN/>
        <w:adjustRightInd/>
        <w:rPr>
          <w:rFonts w:ascii="Arial" w:hAnsi="Arial" w:cstheme="minorHAnsi"/>
          <w:color w:val="000000" w:themeColor="text1"/>
          <w:kern w:val="0"/>
          <w:sz w:val="22"/>
          <w:szCs w:val="24"/>
        </w:rPr>
      </w:pPr>
      <w:r>
        <w:rPr>
          <w:color w:val="000000" w:themeColor="text1"/>
        </w:rPr>
        <w:br w:type="page"/>
      </w:r>
    </w:p>
    <w:p w14:paraId="302CB1D4" w14:textId="27C936FC" w:rsidR="00CD1AF1" w:rsidRPr="00FA2689" w:rsidRDefault="00CD1AF1" w:rsidP="00F17E93">
      <w:pPr>
        <w:pStyle w:val="Plan-Niveau1"/>
      </w:pPr>
      <w:bookmarkStart w:id="9" w:name="_Toc124775613"/>
      <w:r w:rsidRPr="00FA2689">
        <w:lastRenderedPageBreak/>
        <w:t>Honoraires</w:t>
      </w:r>
      <w:bookmarkEnd w:id="9"/>
    </w:p>
    <w:p w14:paraId="0FBFA808" w14:textId="2BDA16CA" w:rsidR="00353D46" w:rsidRPr="006C2073"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730B3B">
        <w:rPr>
          <w:color w:val="auto"/>
        </w:rPr>
        <w:t xml:space="preserve"> </w:t>
      </w:r>
      <w:r w:rsidRPr="006C2073">
        <w:rPr>
          <w:color w:val="auto"/>
        </w:rPr>
        <w:t>:</w:t>
      </w:r>
    </w:p>
    <w:p w14:paraId="4F526A30" w14:textId="77777777" w:rsidR="00353D46" w:rsidRDefault="00353D46" w:rsidP="00353D46">
      <w:pPr>
        <w:jc w:val="both"/>
        <w:rPr>
          <w:rFonts w:ascii="Verdana" w:hAnsi="Verdana"/>
          <w:bCs/>
        </w:rPr>
      </w:pP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8962C3" w:rsidRPr="007133D4" w14:paraId="1DE836C3" w14:textId="4C92F911" w:rsidTr="000F48EA">
        <w:tc>
          <w:tcPr>
            <w:tcW w:w="3222" w:type="pct"/>
            <w:tcBorders>
              <w:top w:val="nil"/>
              <w:left w:val="nil"/>
              <w:bottom w:val="nil"/>
              <w:right w:val="nil"/>
            </w:tcBorders>
            <w:shd w:val="clear" w:color="FFFFFF" w:fill="FFFFFF"/>
            <w:vAlign w:val="center"/>
          </w:tcPr>
          <w:p w14:paraId="6212EE4C" w14:textId="4DFC4F5E" w:rsidR="008962C3" w:rsidRPr="008962C3" w:rsidRDefault="00A02255" w:rsidP="008962C3">
            <w:pPr>
              <w:pStyle w:val="Titre3"/>
              <w:ind w:right="40"/>
              <w:rPr>
                <w:rFonts w:ascii="Arial" w:hAnsi="Arial" w:cs="Arial"/>
                <w:b w:val="0"/>
                <w:bCs w:val="0"/>
                <w:color w:val="000000"/>
              </w:rPr>
            </w:pPr>
            <w:r>
              <w:rPr>
                <w:rFonts w:ascii="Arial" w:hAnsi="Arial" w:cs="Arial"/>
                <w:b w:val="0"/>
                <w:bCs w:val="0"/>
                <w:color w:val="000000"/>
              </w:rPr>
              <w:t>T</w:t>
            </w:r>
            <w:r w:rsidR="008962C3" w:rsidRPr="008962C3">
              <w:rPr>
                <w:rFonts w:ascii="Arial" w:hAnsi="Arial" w:cs="Arial"/>
                <w:b w:val="0"/>
                <w:bCs w:val="0"/>
                <w:color w:val="000000"/>
              </w:rPr>
              <w:t>enue comptable</w:t>
            </w:r>
            <w:r w:rsidR="00E677FB">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194854978"/>
            <w:placeholder>
              <w:docPart w:val="23FA078B8BC844B09268E02F64B44FF0"/>
            </w:placeholder>
            <w:showingPlcHdr/>
            <w15:color w:val="FF0000"/>
          </w:sdtPr>
          <w:sdtContent>
            <w:tc>
              <w:tcPr>
                <w:tcW w:w="889" w:type="pct"/>
                <w:tcBorders>
                  <w:top w:val="nil"/>
                  <w:left w:val="nil"/>
                  <w:bottom w:val="nil"/>
                  <w:right w:val="nil"/>
                </w:tcBorders>
                <w:shd w:val="clear" w:color="FFFFFF" w:fill="FFFFFF"/>
                <w:vAlign w:val="center"/>
              </w:tcPr>
              <w:p w14:paraId="0B4CD731" w14:textId="1F1AC960"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550769114"/>
            <w:placeholder>
              <w:docPart w:val="6A2B5A3215EF4E0FA150D8F5C343530A"/>
            </w:placeholder>
            <w:showingPlcHdr/>
            <w15:color w:val="FF0000"/>
          </w:sdtPr>
          <w:sdtContent>
            <w:tc>
              <w:tcPr>
                <w:tcW w:w="889" w:type="pct"/>
                <w:tcBorders>
                  <w:top w:val="nil"/>
                  <w:left w:val="nil"/>
                  <w:bottom w:val="nil"/>
                  <w:right w:val="nil"/>
                </w:tcBorders>
                <w:shd w:val="clear" w:color="FFFFFF" w:fill="FFFFFF"/>
                <w:vAlign w:val="center"/>
              </w:tcPr>
              <w:p w14:paraId="3D69DB04" w14:textId="489781D3" w:rsidR="008962C3" w:rsidRPr="000F48EA" w:rsidRDefault="000F48EA" w:rsidP="000F48EA">
                <w:pPr>
                  <w:pStyle w:val="Titre3"/>
                  <w:ind w:right="40"/>
                  <w:jc w:val="center"/>
                  <w:rPr>
                    <w:rFonts w:ascii="Arial" w:hAnsi="Arial" w:cs="Arial"/>
                    <w:b w:val="0"/>
                    <w:bCs w:val="0"/>
                    <w:color w:val="auto"/>
                  </w:rPr>
                </w:pPr>
                <w:r w:rsidRPr="000F48EA">
                  <w:rPr>
                    <w:rStyle w:val="Textedelespacerserv"/>
                    <w:sz w:val="14"/>
                    <w:szCs w:val="14"/>
                  </w:rPr>
                  <w:t>Cliquez ou appuyez ici pour entrer du texte.</w:t>
                </w:r>
              </w:p>
            </w:tc>
          </w:sdtContent>
        </w:sdt>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57073725"/>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00A261FC" w:rsidR="00295ABC" w:rsidRPr="00112F9D"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273325042"/>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68731AFA" w:rsidR="00295ABC" w:rsidRPr="00800E1E" w:rsidRDefault="00800E1E" w:rsidP="000F48EA">
                <w:pPr>
                  <w:pStyle w:val="Titre3"/>
                  <w:ind w:right="40"/>
                  <w:jc w:val="center"/>
                  <w:rPr>
                    <w:rFonts w:ascii="Arial" w:hAnsi="Arial" w:cs="Arial"/>
                    <w:b w:val="0"/>
                    <w:bCs w:val="0"/>
                    <w:color w:val="auto"/>
                  </w:rPr>
                </w:pPr>
                <w:r w:rsidRPr="00800E1E">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1E11A350B4C94C54996A3CD0C3EE5327"/>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D1B5CA776FEB4CA680750EFB3160C6BE"/>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54A50697DBE94DFA9650D308304A296F"/>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B4086F2E6C4A4197BB22A8532C3A6D49"/>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F07A21D66A47437EABC3B83F523179BB"/>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CBA33BBAFDED471297D18CF844013E01"/>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347DF51B"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489750067"/>
          <w:placeholder>
            <w:docPart w:val="DefaultPlaceholder_-1854013440"/>
          </w:placeholder>
          <w:showingPlcHdr/>
          <w15:color w:val="FF0000"/>
        </w:sdtPr>
        <w:sdtContent>
          <w:r w:rsidR="00872CC9" w:rsidRPr="004F06FA">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4F06FA">
        <w:rPr>
          <w:rFonts w:ascii="Arial" w:hAnsi="Arial" w:cstheme="minorHAnsi"/>
          <w:kern w:val="0"/>
          <w:sz w:val="22"/>
          <w:szCs w:val="24"/>
        </w:rPr>
        <w:t>HT par mois</w:t>
      </w:r>
      <w:r w:rsidR="00D47B14" w:rsidRPr="00D47B14">
        <w:rPr>
          <w:rFonts w:ascii="Arial" w:hAnsi="Arial" w:cstheme="minorHAnsi"/>
          <w:kern w:val="0"/>
          <w:sz w:val="22"/>
          <w:szCs w:val="24"/>
        </w:rPr>
        <w:t>.</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Pr="00A4768D" w:rsidRDefault="00D47B14" w:rsidP="00353D46">
      <w:pPr>
        <w:jc w:val="both"/>
        <w:rPr>
          <w:rFonts w:ascii="Arial" w:hAnsi="Arial" w:cstheme="minorHAnsi"/>
          <w:b/>
          <w:bCs/>
          <w:kern w:val="0"/>
          <w:sz w:val="22"/>
          <w:szCs w:val="24"/>
          <w:u w:val="single"/>
        </w:rPr>
      </w:pPr>
      <w:r w:rsidRPr="00A4768D">
        <w:rPr>
          <w:rFonts w:ascii="Arial" w:hAnsi="Arial" w:cstheme="minorHAnsi"/>
          <w:b/>
          <w:bCs/>
          <w:kern w:val="0"/>
          <w:sz w:val="22"/>
          <w:szCs w:val="24"/>
          <w:u w:val="single"/>
        </w:rPr>
        <w:t>A ce montant se r</w:t>
      </w:r>
      <w:r w:rsidR="001836FF" w:rsidRPr="00A4768D">
        <w:rPr>
          <w:rFonts w:ascii="Arial" w:hAnsi="Arial" w:cstheme="minorHAnsi"/>
          <w:b/>
          <w:bCs/>
          <w:kern w:val="0"/>
          <w:sz w:val="22"/>
          <w:szCs w:val="24"/>
          <w:u w:val="single"/>
        </w:rPr>
        <w:t>ajoute</w:t>
      </w:r>
      <w:r w:rsidRPr="00A4768D">
        <w:rPr>
          <w:rFonts w:ascii="Arial" w:hAnsi="Arial" w:cstheme="minorHAnsi"/>
          <w:b/>
          <w:bCs/>
          <w:kern w:val="0"/>
          <w:sz w:val="22"/>
          <w:szCs w:val="24"/>
        </w:rPr>
        <w:t> :</w:t>
      </w:r>
      <w:r w:rsidRPr="00A4768D">
        <w:rPr>
          <w:rFonts w:ascii="Arial" w:hAnsi="Arial" w:cstheme="minorHAnsi"/>
          <w:b/>
          <w:bCs/>
          <w:kern w:val="0"/>
          <w:sz w:val="22"/>
          <w:szCs w:val="24"/>
          <w:u w:val="single"/>
        </w:rPr>
        <w:t xml:space="preserve"> </w:t>
      </w:r>
    </w:p>
    <w:p w14:paraId="5C6AEDB7" w14:textId="2F768FAD" w:rsidR="008E4E5E" w:rsidRDefault="008E4E5E" w:rsidP="008E4E5E">
      <w:pPr>
        <w:pStyle w:val="Puces"/>
      </w:pPr>
      <w:r>
        <w:t xml:space="preserve">Les frais de télé déclarations qui seront facturés pour un montant de </w:t>
      </w:r>
      <w:r w:rsidRPr="00872CC9">
        <w:rPr>
          <w:b/>
          <w:bCs/>
        </w:rPr>
        <w:t>5 € HT par mois</w:t>
      </w:r>
      <w:r w:rsidR="00462A66">
        <w:t> ;</w:t>
      </w:r>
    </w:p>
    <w:p w14:paraId="6CC0F85C" w14:textId="633A47BF" w:rsidR="00C303C0" w:rsidRDefault="00C303C0" w:rsidP="00C303C0">
      <w:pPr>
        <w:pStyle w:val="Puces"/>
      </w:pPr>
      <w:r>
        <w:t xml:space="preserve">Les frais de traitement informatique qui seront facturés pour un montant de </w:t>
      </w:r>
      <w:r w:rsidRPr="00872CC9">
        <w:rPr>
          <w:b/>
          <w:bCs/>
        </w:rPr>
        <w:t>5 € HT par mois</w:t>
      </w:r>
      <w:r>
        <w:t> ;</w:t>
      </w:r>
    </w:p>
    <w:p w14:paraId="0D2E635E" w14:textId="31879D72" w:rsidR="008E4E5E" w:rsidRDefault="008E4E5E" w:rsidP="008E4E5E">
      <w:pPr>
        <w:pStyle w:val="Puces"/>
      </w:pPr>
      <w:r>
        <w:t xml:space="preserve">Les frais de plateforme digitale qui seront facturés pour un montant de </w:t>
      </w:r>
      <w:r w:rsidRPr="00872CC9">
        <w:rPr>
          <w:b/>
          <w:bCs/>
        </w:rPr>
        <w:t>15 € HT par mois (dès que l’accès sera effectif)</w:t>
      </w:r>
      <w:r w:rsidR="00462A66">
        <w:t> ;</w:t>
      </w:r>
    </w:p>
    <w:p w14:paraId="0F243405" w14:textId="04C4C39B" w:rsidR="00E03899" w:rsidRPr="001836FF" w:rsidRDefault="008E4E5E" w:rsidP="00155D88">
      <w:pPr>
        <w:pStyle w:val="Puces"/>
      </w:pPr>
      <w:r>
        <w:t>U</w:t>
      </w:r>
      <w:r w:rsidR="001836FF">
        <w:t xml:space="preserve">n forfait de paramétrage des données pour un montant de </w:t>
      </w:r>
      <w:r w:rsidR="001836FF" w:rsidRPr="00872CC9">
        <w:rPr>
          <w:b/>
          <w:bCs/>
        </w:rPr>
        <w:t>150 € HT</w:t>
      </w:r>
      <w:r w:rsidR="001836FF">
        <w:t xml:space="preserve"> facturé en </w:t>
      </w:r>
      <w:r w:rsidR="001836FF" w:rsidRPr="00872CC9">
        <w:rPr>
          <w:b/>
          <w:bCs/>
        </w:rPr>
        <w:t>une seule fois au début de la mission</w:t>
      </w:r>
      <w:r w:rsidR="001836FF">
        <w:t xml:space="preserve">. </w:t>
      </w:r>
    </w:p>
    <w:p w14:paraId="2EC9D365" w14:textId="1CE71804" w:rsidR="00353D4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7F1AC0">
        <w:rPr>
          <w:color w:val="auto"/>
        </w:rPr>
        <w:t xml:space="preserve"> et qui seront facturées 50 € HT par acte</w:t>
      </w:r>
      <w:r w:rsidRPr="00B70659">
        <w:rPr>
          <w:color w:val="auto"/>
        </w:rPr>
        <w:t>.</w:t>
      </w:r>
    </w:p>
    <w:p w14:paraId="055AEB27" w14:textId="77777777" w:rsidR="00D868C8" w:rsidRDefault="00D868C8" w:rsidP="009B11D4">
      <w:pPr>
        <w:pStyle w:val="Texte"/>
        <w:rPr>
          <w:color w:val="auto"/>
        </w:rPr>
      </w:pPr>
    </w:p>
    <w:p w14:paraId="3A762D25" w14:textId="4C890930" w:rsidR="00D868C8" w:rsidRDefault="002B0422"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06E0020F" w14:textId="4DDF54DC" w:rsidR="00C303C0" w:rsidRPr="00903F72" w:rsidRDefault="009B11D4" w:rsidP="00903F72">
      <w:pPr>
        <w:pStyle w:val="Texte"/>
        <w:rPr>
          <w:color w:val="auto"/>
        </w:rPr>
      </w:pPr>
      <w:r w:rsidRPr="002A349B">
        <w:rPr>
          <w:color w:val="auto"/>
        </w:rPr>
        <w:t>Nos honoraires seront calculés sur la base des temps passés par notre cabinet, augmentés des frais et débours divers. Les taux horaires appliqués varient en</w:t>
      </w:r>
      <w:r w:rsidR="00457FE1" w:rsidRPr="002A349B">
        <w:rPr>
          <w:color w:val="auto"/>
        </w:rPr>
        <w:t> </w:t>
      </w:r>
      <w:r w:rsidRPr="002A349B">
        <w:rPr>
          <w:color w:val="auto"/>
        </w:rPr>
        <w:t>fonction de la mission confiée, de l'expérience et des compétences requises des</w:t>
      </w:r>
      <w:r w:rsidR="00457FE1" w:rsidRPr="002A349B">
        <w:rPr>
          <w:color w:val="auto"/>
        </w:rPr>
        <w:t> </w:t>
      </w:r>
      <w:r w:rsidRPr="002A349B">
        <w:rPr>
          <w:color w:val="auto"/>
        </w:rPr>
        <w:t>intervenants sur la mission.</w:t>
      </w:r>
    </w:p>
    <w:p w14:paraId="4CE954BE" w14:textId="382A5582" w:rsidR="002B0422" w:rsidRDefault="009B11D4" w:rsidP="00413115">
      <w:pPr>
        <w:pStyle w:val="Texte"/>
        <w:rPr>
          <w:color w:val="auto"/>
        </w:rPr>
      </w:pPr>
      <w:r w:rsidRPr="002A349B">
        <w:rPr>
          <w:color w:val="auto"/>
        </w:rPr>
        <w:t>Nos honoraires ont été calculés en prenant l’hypothèse que l’ensemble des pièces nous</w:t>
      </w:r>
      <w:r w:rsidR="00457FE1" w:rsidRPr="002A349B">
        <w:rPr>
          <w:color w:val="auto"/>
        </w:rPr>
        <w:t> </w:t>
      </w:r>
      <w:r w:rsidRPr="002A349B">
        <w:rPr>
          <w:color w:val="auto"/>
        </w:rPr>
        <w:t>sont communiquées, et que l’ensemble des procédures d’organisation mises en</w:t>
      </w:r>
      <w:r w:rsidR="00457FE1" w:rsidRPr="002A349B">
        <w:rPr>
          <w:color w:val="auto"/>
        </w:rPr>
        <w:t> </w:t>
      </w:r>
      <w:r w:rsidRPr="002A349B">
        <w:rPr>
          <w:color w:val="auto"/>
        </w:rPr>
        <w:t>place d’un commun accord sont respectées. À défaut, nous serons en mesure de</w:t>
      </w:r>
      <w:r w:rsidR="00457FE1" w:rsidRPr="002A349B">
        <w:rPr>
          <w:color w:val="auto"/>
        </w:rPr>
        <w:t> </w:t>
      </w:r>
      <w:r w:rsidRPr="002A349B">
        <w:rPr>
          <w:color w:val="auto"/>
        </w:rPr>
        <w:t>facturer les prestations complémentaires.</w:t>
      </w:r>
    </w:p>
    <w:p w14:paraId="7B650948" w14:textId="77777777" w:rsidR="002B0422" w:rsidRPr="002A349B" w:rsidRDefault="002B0422" w:rsidP="002B0422">
      <w:pPr>
        <w:pStyle w:val="Texte"/>
        <w:rPr>
          <w:color w:val="auto"/>
        </w:rPr>
      </w:pPr>
      <w:r w:rsidRPr="002A349B">
        <w:rPr>
          <w:color w:val="auto"/>
        </w:rPr>
        <w:t>Les honoraires définis au paragraphe précédent le sont sur la base d’une estimation moyenne du temps nécessaire à la bonne réalisation de nos missions.</w:t>
      </w:r>
    </w:p>
    <w:p w14:paraId="26252E11" w14:textId="0B49B0AF" w:rsidR="001522D2" w:rsidRDefault="002B0422" w:rsidP="002B0422">
      <w:pPr>
        <w:pStyle w:val="Texte"/>
        <w:rPr>
          <w:color w:val="auto"/>
        </w:rPr>
      </w:pPr>
      <w:r w:rsidRPr="002A349B">
        <w:rPr>
          <w:color w:val="auto"/>
        </w:rPr>
        <w:lastRenderedPageBreak/>
        <w:t xml:space="preserve">En cas de dépassement des temps prévus, dont nous vous informerions dans les meilleurs délais, </w:t>
      </w:r>
      <w:r w:rsidR="009E479C">
        <w:rPr>
          <w:color w:val="auto"/>
        </w:rPr>
        <w:t>un ajustement</w:t>
      </w:r>
      <w:r w:rsidRPr="002A349B">
        <w:rPr>
          <w:color w:val="auto"/>
        </w:rPr>
        <w:t xml:space="preserve"> des honoraires sera effectué </w:t>
      </w:r>
      <w:r w:rsidR="009E479C">
        <w:rPr>
          <w:color w:val="auto"/>
        </w:rPr>
        <w:t>sur l’exercice suivant</w:t>
      </w:r>
      <w:r w:rsidRPr="002A349B">
        <w:rPr>
          <w:color w:val="auto"/>
        </w:rPr>
        <w:t>.</w:t>
      </w:r>
    </w:p>
    <w:p w14:paraId="7EBAAD53" w14:textId="77777777" w:rsidR="00D868C8" w:rsidRDefault="00D868C8"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58FA1893" w:rsidR="00DE3E3C" w:rsidRPr="00DE3E3C" w:rsidRDefault="00DE3E3C" w:rsidP="00DE3E3C">
      <w:pPr>
        <w:pStyle w:val="Texte"/>
        <w:rPr>
          <w:color w:val="auto"/>
        </w:rPr>
      </w:pPr>
      <w:r w:rsidRPr="00DE3E3C">
        <w:rPr>
          <w:color w:val="auto"/>
        </w:rPr>
        <w:t>Nos honoraires sont à régler au comptant à réception de facture et par prélèvement automatique</w:t>
      </w:r>
      <w:r w:rsidR="002D393C">
        <w:rPr>
          <w:color w:val="auto"/>
        </w:rPr>
        <w:t xml:space="preserve"> </w:t>
      </w:r>
      <w:sdt>
        <w:sdtPr>
          <w:rPr>
            <w:color w:val="auto"/>
          </w:rPr>
          <w:alias w:val="Mode de prélèvement"/>
          <w:tag w:val="Mode de prélèvement"/>
          <w:id w:val="-1782563256"/>
          <w:placeholder>
            <w:docPart w:val="CC3B3611719445709C6BB0DF543BCDAF"/>
          </w:placeholder>
          <w:showingPlcHdr/>
          <w15:color w:val="FF0000"/>
          <w:comboBox>
            <w:listItem w:displayText="fin de mois" w:value="fin de mois"/>
            <w:listItem w:displayText="le 10 du mois" w:value="le 10 du mois"/>
            <w:listItem w:displayText="le 15 du mois" w:value="le 15 du mois"/>
          </w:comboBox>
        </w:sdtPr>
        <w:sdtContent>
          <w:r w:rsidR="002D393C" w:rsidRPr="000C56B0">
            <w:rPr>
              <w:rStyle w:val="Textedelespacerserv"/>
            </w:rPr>
            <w:t>Choisissez un élément.</w:t>
          </w:r>
        </w:sdtContent>
      </w:sdt>
      <w:r w:rsidRPr="00DE3E3C">
        <w:rPr>
          <w:color w:val="auto"/>
        </w:rPr>
        <w:t>.</w:t>
      </w:r>
    </w:p>
    <w:p w14:paraId="74AE1AF2" w14:textId="4D9C2F1E" w:rsidR="004F3E48" w:rsidRDefault="00DE3E3C" w:rsidP="00F15F3B">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bookmarkStart w:id="10" w:name="_Hlk527461713"/>
    </w:p>
    <w:p w14:paraId="6931C997" w14:textId="552B2EC5" w:rsidR="006A32F3" w:rsidRDefault="006A32F3" w:rsidP="00F15F3B">
      <w:pPr>
        <w:pStyle w:val="Texte"/>
        <w:rPr>
          <w:color w:val="auto"/>
        </w:rPr>
      </w:pPr>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A46E7C8"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873352582"/>
                <w:placeholder>
                  <w:docPart w:val="63A6069C133F44AAA41F0F14D5A87826"/>
                </w:placeholder>
                <w:showingPlcHdr/>
                <w15:color w:val="FF0000"/>
                <w:comboBox>
                  <w:listItem w:displayText="Thierry BOZZOLA" w:value="Thierry BOZZOLA"/>
                  <w:listItem w:displayText="Julien LESNES" w:value="Julien LESNES"/>
                </w:comboBox>
              </w:sdtPr>
              <w:sdtContent>
                <w:r w:rsidR="00640988" w:rsidRPr="00E10816">
                  <w:rPr>
                    <w:rStyle w:val="Textedelespacerserv"/>
                    <w:color w:val="auto"/>
                  </w:rPr>
                  <w:t>Choisissez un élément.</w:t>
                </w:r>
              </w:sdtContent>
            </w:sdt>
          </w:p>
        </w:tc>
        <w:sdt>
          <w:sdtPr>
            <w:rPr>
              <w:szCs w:val="22"/>
            </w:rPr>
            <w:alias w:val="Dénomination sociale + Identité du représentant légal"/>
            <w:tag w:val="Dénomination sociale + Identité du représentant légal"/>
            <w:id w:val="191423697"/>
            <w:placeholder>
              <w:docPart w:val="37221906F5C44E4F9C71840C2F7BC12F"/>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32E8F171" w14:textId="77777777" w:rsidR="00306EFF" w:rsidRDefault="00306EFF" w:rsidP="00306EFF"/>
    <w:p w14:paraId="5EB3BE84" w14:textId="77777777" w:rsidR="00306EFF" w:rsidRDefault="00306EFF" w:rsidP="00306EFF"/>
    <w:p w14:paraId="621618CE" w14:textId="77777777" w:rsidR="00306EFF" w:rsidRDefault="00306EFF" w:rsidP="00306EFF">
      <w:pPr>
        <w:sectPr w:rsidR="00306EFF" w:rsidSect="00A7424F">
          <w:footerReference w:type="default" r:id="rId12"/>
          <w:headerReference w:type="first" r:id="rId13"/>
          <w:footerReference w:type="first" r:id="rId14"/>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40A4ABE7"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518765496"/>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75F04FDC" w:rsidR="00E515B5" w:rsidRPr="00A458B1" w:rsidRDefault="00E515B5" w:rsidP="00E515B5">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55D88">
        <w:rPr>
          <w:rFonts w:ascii="Arial" w:hAnsi="Arial" w:cs="Arial"/>
          <w:noProof/>
          <w:sz w:val="22"/>
          <w:szCs w:val="22"/>
        </w:rPr>
        <w:t>12/02/2026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5DC9E01"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498491665"/>
                <w:placeholder>
                  <w:docPart w:val="10CE8C5872764E2D8C16F5FB38345530"/>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id w:val="-16004603"/>
            <w:placeholder>
              <w:docPart w:val="C59BEFCF20A84B76B730552ABAC2C51E"/>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7236DBD1" w:rsidR="00AD61AC" w:rsidRPr="00531542" w:rsidRDefault="00462C4B" w:rsidP="00517949">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644D22" w:rsidRPr="00561995" w14:paraId="23C66A78" w14:textId="77777777" w:rsidTr="00CC5AFA">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75491CC3" w14:textId="3AD1781C" w:rsidR="00644D22" w:rsidRDefault="004066A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10E148DF" w14:textId="5BBD26C9" w:rsidR="00644D22" w:rsidRDefault="00644D22" w:rsidP="00644D22">
            <w:pPr>
              <w:jc w:val="center"/>
              <w:rPr>
                <w:rFonts w:ascii="Arial" w:hAnsi="Arial" w:cs="Arial"/>
                <w:color w:val="787878"/>
                <w:sz w:val="22"/>
                <w:szCs w:val="22"/>
              </w:rPr>
            </w:pPr>
          </w:p>
        </w:tc>
        <w:tc>
          <w:tcPr>
            <w:tcW w:w="452" w:type="pct"/>
            <w:vAlign w:val="center"/>
          </w:tcPr>
          <w:p w14:paraId="2DB5595F" w14:textId="0A1CF5FB"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1325A7E" w14:textId="3E1EC59A" w:rsidR="00644D22" w:rsidRPr="004700B4" w:rsidRDefault="008955E8"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1C3EDDE6" w14:textId="77777777" w:rsidTr="00426E4A">
        <w:trPr>
          <w:cantSplit/>
          <w:trHeight w:val="289"/>
          <w:tblHeader/>
          <w:jc w:val="center"/>
        </w:trPr>
        <w:tc>
          <w:tcPr>
            <w:tcW w:w="3644" w:type="pct"/>
            <w:tcBorders>
              <w:top w:val="single" w:sz="4" w:space="0" w:color="FFFFFF" w:themeColor="background1"/>
            </w:tcBorders>
            <w:vAlign w:val="center"/>
          </w:tcPr>
          <w:p w14:paraId="3D9DCC3C" w14:textId="6CB35A72" w:rsidR="00644D22" w:rsidRDefault="008B28DF"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 xml:space="preserve">Récupération du certificat de résidence fiscale </w:t>
            </w:r>
            <w:r w:rsidR="001F077F">
              <w:rPr>
                <w:rFonts w:ascii="Arial" w:hAnsi="Arial" w:cs="Arial"/>
                <w:color w:val="787878"/>
                <w:sz w:val="22"/>
                <w:szCs w:val="22"/>
              </w:rPr>
              <w:t>(</w:t>
            </w:r>
            <w:r>
              <w:rPr>
                <w:rFonts w:ascii="Arial" w:hAnsi="Arial" w:cs="Arial"/>
                <w:color w:val="787878"/>
                <w:sz w:val="22"/>
                <w:szCs w:val="22"/>
              </w:rPr>
              <w:t>sous-traitant étranger</w:t>
            </w:r>
            <w:r w:rsidR="001F077F">
              <w:rPr>
                <w:rFonts w:ascii="Arial" w:hAnsi="Arial" w:cs="Arial"/>
                <w:color w:val="787878"/>
                <w:sz w:val="22"/>
                <w:szCs w:val="22"/>
              </w:rPr>
              <w:t>)</w:t>
            </w:r>
          </w:p>
        </w:tc>
        <w:tc>
          <w:tcPr>
            <w:tcW w:w="452" w:type="pct"/>
            <w:vAlign w:val="center"/>
          </w:tcPr>
          <w:p w14:paraId="69B0F6A1" w14:textId="77777777" w:rsidR="00644D22" w:rsidRDefault="00644D22" w:rsidP="00644D22">
            <w:pPr>
              <w:jc w:val="center"/>
              <w:rPr>
                <w:rFonts w:ascii="Arial" w:hAnsi="Arial" w:cs="Arial"/>
                <w:color w:val="787878"/>
                <w:sz w:val="22"/>
                <w:szCs w:val="22"/>
              </w:rPr>
            </w:pPr>
          </w:p>
        </w:tc>
        <w:tc>
          <w:tcPr>
            <w:tcW w:w="452" w:type="pct"/>
            <w:vAlign w:val="center"/>
          </w:tcPr>
          <w:p w14:paraId="44F280B7" w14:textId="14154261" w:rsidR="00644D22" w:rsidRPr="00413E22" w:rsidRDefault="00FC2EB3"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2640BA7C" w14:textId="281BC518" w:rsidR="00644D22" w:rsidRPr="004700B4" w:rsidRDefault="001F077F" w:rsidP="00644D22">
            <w:pPr>
              <w:jc w:val="center"/>
              <w:rPr>
                <w:rFonts w:ascii="Arial" w:hAnsi="Arial" w:cs="Arial"/>
                <w:i/>
                <w:iCs/>
                <w:color w:val="787878"/>
                <w:sz w:val="14"/>
                <w:szCs w:val="14"/>
              </w:rPr>
            </w:pPr>
            <w:r>
              <w:rPr>
                <w:rFonts w:ascii="Arial" w:hAnsi="Arial" w:cs="Arial"/>
                <w:i/>
                <w:iCs/>
                <w:color w:val="787878"/>
                <w:sz w:val="14"/>
                <w:szCs w:val="14"/>
              </w:rPr>
              <w:t>A la prestation</w:t>
            </w:r>
          </w:p>
        </w:tc>
      </w:tr>
      <w:tr w:rsidR="00644D22"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644D22" w:rsidRPr="00413E22" w:rsidRDefault="00644D22" w:rsidP="00644D22">
            <w:pPr>
              <w:jc w:val="center"/>
              <w:rPr>
                <w:rFonts w:ascii="Arial" w:hAnsi="Arial" w:cs="Arial"/>
                <w:color w:val="787878"/>
                <w:sz w:val="22"/>
                <w:szCs w:val="22"/>
              </w:rPr>
            </w:pPr>
          </w:p>
        </w:tc>
      </w:tr>
      <w:tr w:rsidR="00644D22"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644D22" w:rsidRPr="00065003"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399A4CF" w14:textId="01837E5F" w:rsidR="00644D22" w:rsidRPr="007F69F6" w:rsidRDefault="00644D22" w:rsidP="00644D22">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644D22"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B41DBDA" w14:textId="6E1AB7E9"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08557B4" w14:textId="5EBA0D8D"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CC31E9D" w14:textId="22A6B603"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726F72DE" w14:textId="70A1581F"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04B58A8" w14:textId="78BE7E97" w:rsidR="00644D22" w:rsidRPr="007F69F6" w:rsidRDefault="00644D22" w:rsidP="00644D22">
            <w:pPr>
              <w:jc w:val="center"/>
              <w:rPr>
                <w:rFonts w:ascii="Arial" w:hAnsi="Arial" w:cs="Arial"/>
                <w:i/>
                <w:iCs/>
                <w:color w:val="787878"/>
                <w:sz w:val="14"/>
                <w:szCs w:val="14"/>
              </w:rPr>
            </w:pPr>
            <w:r>
              <w:rPr>
                <w:rFonts w:ascii="Arial" w:hAnsi="Arial" w:cs="Arial"/>
                <w:i/>
                <w:iCs/>
                <w:color w:val="787878"/>
                <w:sz w:val="14"/>
                <w:szCs w:val="14"/>
              </w:rPr>
              <w:t>A la clôture</w:t>
            </w:r>
          </w:p>
        </w:tc>
      </w:tr>
      <w:tr w:rsidR="00644D22"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644D22" w:rsidRPr="00413E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493AEB9" w14:textId="19787D26" w:rsidR="00644D22" w:rsidRPr="007F69F6" w:rsidRDefault="00644D22" w:rsidP="00644D22">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644D22"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644D22" w:rsidRPr="00413E22" w:rsidRDefault="00644D22" w:rsidP="00644D22">
            <w:pPr>
              <w:jc w:val="center"/>
              <w:rPr>
                <w:rFonts w:ascii="Arial" w:hAnsi="Arial" w:cs="Arial"/>
                <w:color w:val="787878"/>
                <w:sz w:val="22"/>
                <w:szCs w:val="22"/>
              </w:rPr>
            </w:pPr>
          </w:p>
        </w:tc>
      </w:tr>
      <w:tr w:rsidR="00644D22"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644D22" w:rsidRPr="005837B5" w:rsidRDefault="00644D22" w:rsidP="00644D22">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3BF2A1A2" w14:textId="269D53A6"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644D22" w:rsidRPr="00413E22" w:rsidRDefault="00644D22" w:rsidP="00644D22">
            <w:pPr>
              <w:jc w:val="center"/>
              <w:rPr>
                <w:rFonts w:ascii="Arial" w:hAnsi="Arial" w:cs="Arial"/>
                <w:color w:val="787878"/>
                <w:sz w:val="22"/>
                <w:szCs w:val="22"/>
              </w:rPr>
            </w:pPr>
          </w:p>
        </w:tc>
      </w:tr>
      <w:tr w:rsidR="00644D22"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56A6247D" w14:textId="36042BF5"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14D9F22" w14:textId="67E4168A"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7D1EDE8" w14:textId="5152EC67"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9A2B739" w14:textId="4FDAAC02"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261CCFDD" w14:textId="596B6FA8"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143B24D2" w14:textId="785721D4"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644D22" w:rsidRPr="00413E22" w:rsidRDefault="00644D22" w:rsidP="00644D22">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644D22" w:rsidRPr="00413E22" w:rsidRDefault="00644D22" w:rsidP="00644D22">
            <w:pPr>
              <w:jc w:val="center"/>
              <w:rPr>
                <w:rFonts w:ascii="Arial" w:hAnsi="Arial" w:cs="Arial"/>
                <w:color w:val="787878"/>
                <w:sz w:val="22"/>
                <w:szCs w:val="22"/>
              </w:rPr>
            </w:pPr>
          </w:p>
        </w:tc>
        <w:tc>
          <w:tcPr>
            <w:tcW w:w="452" w:type="pct"/>
            <w:vAlign w:val="center"/>
          </w:tcPr>
          <w:p w14:paraId="6B2A9540" w14:textId="0FC1200F" w:rsidR="00644D22" w:rsidRPr="00413E22" w:rsidRDefault="00644D22" w:rsidP="00644D22">
            <w:pPr>
              <w:jc w:val="center"/>
              <w:rPr>
                <w:rFonts w:ascii="Arial" w:hAnsi="Arial" w:cs="Arial"/>
                <w:color w:val="787878"/>
                <w:sz w:val="22"/>
                <w:szCs w:val="22"/>
              </w:rPr>
            </w:pPr>
            <w:r>
              <w:rPr>
                <w:rFonts w:ascii="Arial" w:hAnsi="Arial" w:cs="Arial"/>
                <w:i/>
                <w:iCs/>
                <w:color w:val="787878"/>
                <w:sz w:val="14"/>
                <w:szCs w:val="14"/>
              </w:rPr>
              <w:t>A la clôture</w:t>
            </w:r>
          </w:p>
        </w:tc>
      </w:tr>
      <w:tr w:rsidR="00644D22"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644D22" w:rsidRPr="00A43123" w:rsidRDefault="00644D22" w:rsidP="00644D22">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644D22" w:rsidRPr="00464083" w:rsidRDefault="00644D22" w:rsidP="00644D22">
            <w:pPr>
              <w:jc w:val="center"/>
              <w:rPr>
                <w:rFonts w:ascii="Arial" w:hAnsi="Arial" w:cs="Arial"/>
                <w:i/>
                <w:iCs/>
                <w:color w:val="787878"/>
                <w:sz w:val="22"/>
                <w:szCs w:val="22"/>
              </w:rPr>
            </w:pPr>
          </w:p>
        </w:tc>
      </w:tr>
      <w:tr w:rsidR="00644D22"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644D22" w:rsidRDefault="00644D22" w:rsidP="00644D22">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F5582A8" w14:textId="1491917C"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20C14CED" w14:textId="66E4EE97"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644D22" w:rsidRPr="00464083" w:rsidRDefault="00644D22" w:rsidP="00644D22">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4508692F" w14:textId="20612BDD"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r w:rsidR="00644D22"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644D22" w:rsidRDefault="00644D22" w:rsidP="00644D2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644D22" w:rsidRPr="00464083" w:rsidRDefault="00644D22" w:rsidP="00644D22">
            <w:pPr>
              <w:jc w:val="center"/>
              <w:rPr>
                <w:rFonts w:ascii="Arial" w:hAnsi="Arial" w:cs="Arial"/>
                <w:i/>
                <w:iCs/>
                <w:color w:val="787878"/>
                <w:sz w:val="22"/>
                <w:szCs w:val="22"/>
              </w:rPr>
            </w:pPr>
          </w:p>
        </w:tc>
        <w:tc>
          <w:tcPr>
            <w:tcW w:w="452" w:type="pct"/>
            <w:vAlign w:val="center"/>
          </w:tcPr>
          <w:p w14:paraId="168425FA" w14:textId="5B4D62DA" w:rsidR="00644D22" w:rsidRPr="004352BA" w:rsidRDefault="00644D22" w:rsidP="00644D22">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644D22" w:rsidRPr="00464083" w:rsidRDefault="00644D22" w:rsidP="00644D22">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1D0AA8C6" w:rsidR="00C2451D" w:rsidRPr="00D31D06" w:rsidRDefault="00C9548F"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25BA6DAB" w:rsidR="00C2451D" w:rsidRPr="00D31D06" w:rsidRDefault="00C9548F"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bl>
    <w:p w14:paraId="687743CA" w14:textId="77777777" w:rsidR="00A458B1" w:rsidRDefault="00A458B1" w:rsidP="00831475">
      <w:pPr>
        <w:rPr>
          <w:rFonts w:cstheme="minorHAnsi"/>
          <w:color w:val="704B62"/>
          <w:sz w:val="22"/>
          <w:szCs w:val="22"/>
        </w:rPr>
      </w:pPr>
    </w:p>
    <w:p w14:paraId="061B0E74" w14:textId="77777777" w:rsidR="006B408D" w:rsidRPr="00AB7725" w:rsidRDefault="006B408D" w:rsidP="00831475">
      <w:pPr>
        <w:rPr>
          <w:rFonts w:asciiTheme="minorHAnsi" w:hAnsiTheme="minorHAnsi" w:cstheme="minorHAnsi"/>
          <w:color w:val="704B62"/>
          <w:sz w:val="22"/>
          <w:szCs w:val="22"/>
        </w:rPr>
      </w:pPr>
    </w:p>
    <w:p w14:paraId="2E721C44" w14:textId="77777777" w:rsidR="00831475" w:rsidRPr="00A63792" w:rsidRDefault="00831475" w:rsidP="00831475">
      <w:pPr>
        <w:rPr>
          <w:rFonts w:asciiTheme="minorHAnsi" w:hAnsiTheme="minorHAnsi" w:cstheme="minorHAnsi"/>
          <w:sz w:val="22"/>
          <w:szCs w:val="22"/>
        </w:rPr>
      </w:pP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7916A26F"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A3976">
        <w:rPr>
          <w:rFonts w:ascii="Arial" w:hAnsi="Arial" w:cs="Arial"/>
          <w:sz w:val="22"/>
          <w:szCs w:val="22"/>
        </w:rPr>
        <w:t xml:space="preserve"> </w:t>
      </w:r>
      <w:sdt>
        <w:sdtPr>
          <w:rPr>
            <w:rFonts w:ascii="Arial" w:hAnsi="Arial" w:cs="Arial"/>
            <w:sz w:val="22"/>
            <w:szCs w:val="22"/>
          </w:rPr>
          <w:alias w:val="Ville de signature"/>
          <w:tag w:val="Ville de signature"/>
          <w:id w:val="1108775688"/>
          <w:placeholder>
            <w:docPart w:val="DefaultPlaceholder_-1854013440"/>
          </w:placeholder>
          <w:showingPlcHdr/>
          <w15:color w:val="FF0000"/>
        </w:sdtPr>
        <w:sdtContent>
          <w:r w:rsidR="001A3976" w:rsidRPr="000C56B0">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2391AB67"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155D88">
        <w:rPr>
          <w:rFonts w:ascii="Arial" w:hAnsi="Arial" w:cs="Arial"/>
          <w:noProof/>
          <w:sz w:val="22"/>
          <w:szCs w:val="22"/>
        </w:rPr>
        <w:t>12/02/2026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3F5B42CB"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1205403153"/>
                <w:placeholder>
                  <w:docPart w:val="3C0A78AE2B624D6B93B42F148AB8160A"/>
                </w:placeholder>
                <w:showingPlcHdr/>
                <w15:color w:val="FF0000"/>
                <w:comboBox>
                  <w:listItem w:displayText="Thierry BOZZOLA" w:value="Thierry BOZZOLA"/>
                  <w:listItem w:displayText="Julien LESNES" w:value="Julien LESNES"/>
                </w:comboBox>
              </w:sdtPr>
              <w:sdtContent>
                <w:r w:rsidR="00640988"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4063697150134523962789CB1703B79D"/>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5"/>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7471B" w14:textId="77777777" w:rsidR="00F05B39" w:rsidRDefault="00F05B39" w:rsidP="00BD54F5">
      <w:r>
        <w:separator/>
      </w:r>
    </w:p>
  </w:endnote>
  <w:endnote w:type="continuationSeparator" w:id="0">
    <w:p w14:paraId="141A6C63" w14:textId="77777777" w:rsidR="00F05B39" w:rsidRDefault="00F05B39"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931F" w14:textId="77777777" w:rsidR="00A7424F" w:rsidRDefault="00A7424F" w:rsidP="00A7424F">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779AD816" w14:textId="77777777" w:rsidR="00A7424F" w:rsidRDefault="00A7424F" w:rsidP="00A7424F">
    <w:pPr>
      <w:pStyle w:val="Pieddepage"/>
      <w:jc w:val="center"/>
      <w:rPr>
        <w:rFonts w:cs="Arial"/>
        <w:b/>
        <w:bCs/>
        <w:sz w:val="16"/>
        <w:szCs w:val="16"/>
      </w:rPr>
    </w:pPr>
    <w:r>
      <w:rPr>
        <w:rFonts w:cs="Arial"/>
        <w:b/>
        <w:bCs/>
        <w:sz w:val="16"/>
        <w:szCs w:val="16"/>
      </w:rPr>
      <w:t>S.A.R.L AU CAPITAL DE 8.000 € - R.C.S. NICE B 420 536 518</w:t>
    </w:r>
  </w:p>
  <w:p w14:paraId="0A60BD4E" w14:textId="77777777" w:rsidR="00A7424F" w:rsidRDefault="00A7424F" w:rsidP="00A7424F">
    <w:pPr>
      <w:pStyle w:val="Pieddepage"/>
      <w:jc w:val="center"/>
      <w:rPr>
        <w:rFonts w:cs="Arial"/>
        <w:b/>
        <w:bCs/>
        <w:sz w:val="16"/>
        <w:szCs w:val="16"/>
      </w:rPr>
    </w:pPr>
    <w:r>
      <w:rPr>
        <w:rFonts w:cs="Arial"/>
        <w:b/>
        <w:bCs/>
        <w:sz w:val="16"/>
        <w:szCs w:val="16"/>
      </w:rPr>
      <w:t>SIRET 420 536 518 00046 - NAF 741C</w:t>
    </w:r>
  </w:p>
  <w:p w14:paraId="68C23DB0" w14:textId="3BF20B3C" w:rsidR="00457FE1" w:rsidRPr="00A7424F" w:rsidRDefault="00A7424F" w:rsidP="00A7424F">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B09C" w14:textId="77777777" w:rsidR="00F05B39" w:rsidRDefault="00F05B39" w:rsidP="00BD54F5">
      <w:r>
        <w:separator/>
      </w:r>
    </w:p>
  </w:footnote>
  <w:footnote w:type="continuationSeparator" w:id="0">
    <w:p w14:paraId="6CAC8BD2" w14:textId="77777777" w:rsidR="00F05B39" w:rsidRDefault="00F05B39"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DE775" w14:textId="1A5309BD" w:rsidR="00A7424F" w:rsidRDefault="00A7424F">
    <w:pPr>
      <w:pStyle w:val="En-tte"/>
    </w:pPr>
    <w:r>
      <w:rPr>
        <w:noProof/>
        <w:sz w:val="24"/>
      </w:rPr>
      <w:drawing>
        <wp:anchor distT="0" distB="0" distL="114300" distR="114300" simplePos="0" relativeHeight="251659264" behindDoc="1" locked="0" layoutInCell="1" allowOverlap="1" wp14:anchorId="7EA9620F" wp14:editId="6690CB9E">
          <wp:simplePos x="0" y="0"/>
          <wp:positionH relativeFrom="margin">
            <wp:posOffset>-200025</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16C6A"/>
    <w:rsid w:val="000212C0"/>
    <w:rsid w:val="00024502"/>
    <w:rsid w:val="00024A21"/>
    <w:rsid w:val="0002675B"/>
    <w:rsid w:val="00026E24"/>
    <w:rsid w:val="000309A8"/>
    <w:rsid w:val="00031B2F"/>
    <w:rsid w:val="00033BA8"/>
    <w:rsid w:val="00034966"/>
    <w:rsid w:val="00036245"/>
    <w:rsid w:val="00040944"/>
    <w:rsid w:val="00042944"/>
    <w:rsid w:val="00043913"/>
    <w:rsid w:val="00043F4D"/>
    <w:rsid w:val="00046511"/>
    <w:rsid w:val="00046934"/>
    <w:rsid w:val="000470BD"/>
    <w:rsid w:val="00047FE4"/>
    <w:rsid w:val="00053746"/>
    <w:rsid w:val="00053A1F"/>
    <w:rsid w:val="0005457E"/>
    <w:rsid w:val="0006054C"/>
    <w:rsid w:val="000606B7"/>
    <w:rsid w:val="0006102D"/>
    <w:rsid w:val="00062154"/>
    <w:rsid w:val="00062DE5"/>
    <w:rsid w:val="00065003"/>
    <w:rsid w:val="00065A9D"/>
    <w:rsid w:val="00067C5F"/>
    <w:rsid w:val="000709FE"/>
    <w:rsid w:val="00072B7F"/>
    <w:rsid w:val="00075932"/>
    <w:rsid w:val="00075C73"/>
    <w:rsid w:val="0007735D"/>
    <w:rsid w:val="000838E0"/>
    <w:rsid w:val="0008390A"/>
    <w:rsid w:val="00084857"/>
    <w:rsid w:val="000857F7"/>
    <w:rsid w:val="00086C29"/>
    <w:rsid w:val="0008700D"/>
    <w:rsid w:val="000900E1"/>
    <w:rsid w:val="000909A9"/>
    <w:rsid w:val="00091211"/>
    <w:rsid w:val="00094A62"/>
    <w:rsid w:val="00095A62"/>
    <w:rsid w:val="00095BC8"/>
    <w:rsid w:val="00096372"/>
    <w:rsid w:val="0009750F"/>
    <w:rsid w:val="000978BC"/>
    <w:rsid w:val="00097C50"/>
    <w:rsid w:val="000A0BE4"/>
    <w:rsid w:val="000A19CC"/>
    <w:rsid w:val="000A2F1B"/>
    <w:rsid w:val="000A3700"/>
    <w:rsid w:val="000A3CD3"/>
    <w:rsid w:val="000A67B7"/>
    <w:rsid w:val="000A778A"/>
    <w:rsid w:val="000B14C6"/>
    <w:rsid w:val="000B2A0F"/>
    <w:rsid w:val="000B38BD"/>
    <w:rsid w:val="000B5332"/>
    <w:rsid w:val="000B7F77"/>
    <w:rsid w:val="000C35F3"/>
    <w:rsid w:val="000C4B45"/>
    <w:rsid w:val="000C5D2D"/>
    <w:rsid w:val="000C659B"/>
    <w:rsid w:val="000C7324"/>
    <w:rsid w:val="000D00E3"/>
    <w:rsid w:val="000D15E7"/>
    <w:rsid w:val="000E11DF"/>
    <w:rsid w:val="000E126D"/>
    <w:rsid w:val="000E28B7"/>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2F9D"/>
    <w:rsid w:val="00115B1D"/>
    <w:rsid w:val="00116F15"/>
    <w:rsid w:val="00117141"/>
    <w:rsid w:val="00117C9F"/>
    <w:rsid w:val="00120110"/>
    <w:rsid w:val="00123033"/>
    <w:rsid w:val="00123049"/>
    <w:rsid w:val="00123CB0"/>
    <w:rsid w:val="0012430E"/>
    <w:rsid w:val="00127779"/>
    <w:rsid w:val="00127D51"/>
    <w:rsid w:val="001301F2"/>
    <w:rsid w:val="00130D53"/>
    <w:rsid w:val="0013213E"/>
    <w:rsid w:val="001324EB"/>
    <w:rsid w:val="0013387B"/>
    <w:rsid w:val="0013478C"/>
    <w:rsid w:val="0013496B"/>
    <w:rsid w:val="00135941"/>
    <w:rsid w:val="00140A0D"/>
    <w:rsid w:val="001416BB"/>
    <w:rsid w:val="00141E20"/>
    <w:rsid w:val="001500AE"/>
    <w:rsid w:val="00150C30"/>
    <w:rsid w:val="001517A5"/>
    <w:rsid w:val="001522D2"/>
    <w:rsid w:val="001540CF"/>
    <w:rsid w:val="00155D88"/>
    <w:rsid w:val="00155E33"/>
    <w:rsid w:val="00156A10"/>
    <w:rsid w:val="00160A80"/>
    <w:rsid w:val="00165443"/>
    <w:rsid w:val="00165852"/>
    <w:rsid w:val="00166048"/>
    <w:rsid w:val="00166A1C"/>
    <w:rsid w:val="00166B75"/>
    <w:rsid w:val="0017405A"/>
    <w:rsid w:val="00174BD3"/>
    <w:rsid w:val="00176CB3"/>
    <w:rsid w:val="00182698"/>
    <w:rsid w:val="00182E88"/>
    <w:rsid w:val="001836FF"/>
    <w:rsid w:val="001842F1"/>
    <w:rsid w:val="00184F76"/>
    <w:rsid w:val="00191CAA"/>
    <w:rsid w:val="00193041"/>
    <w:rsid w:val="0019489A"/>
    <w:rsid w:val="00196152"/>
    <w:rsid w:val="00196A43"/>
    <w:rsid w:val="00196D85"/>
    <w:rsid w:val="001A2078"/>
    <w:rsid w:val="001A2FCD"/>
    <w:rsid w:val="001A388C"/>
    <w:rsid w:val="001A3976"/>
    <w:rsid w:val="001A39EF"/>
    <w:rsid w:val="001A5BE8"/>
    <w:rsid w:val="001A6C96"/>
    <w:rsid w:val="001A753A"/>
    <w:rsid w:val="001A77A6"/>
    <w:rsid w:val="001B19A5"/>
    <w:rsid w:val="001B2B9A"/>
    <w:rsid w:val="001B391F"/>
    <w:rsid w:val="001B3E35"/>
    <w:rsid w:val="001B7D6F"/>
    <w:rsid w:val="001C0DAA"/>
    <w:rsid w:val="001C1098"/>
    <w:rsid w:val="001C1ED9"/>
    <w:rsid w:val="001C2EE4"/>
    <w:rsid w:val="001C54A1"/>
    <w:rsid w:val="001D22BA"/>
    <w:rsid w:val="001D4F7E"/>
    <w:rsid w:val="001D680D"/>
    <w:rsid w:val="001D6DE7"/>
    <w:rsid w:val="001D751F"/>
    <w:rsid w:val="001E29FD"/>
    <w:rsid w:val="001E6D4E"/>
    <w:rsid w:val="001F06A0"/>
    <w:rsid w:val="001F077F"/>
    <w:rsid w:val="001F37BA"/>
    <w:rsid w:val="001F3861"/>
    <w:rsid w:val="001F72DC"/>
    <w:rsid w:val="002044EC"/>
    <w:rsid w:val="00210342"/>
    <w:rsid w:val="002142F7"/>
    <w:rsid w:val="00215032"/>
    <w:rsid w:val="0022151A"/>
    <w:rsid w:val="002216F1"/>
    <w:rsid w:val="00223C7F"/>
    <w:rsid w:val="00224E33"/>
    <w:rsid w:val="002328E6"/>
    <w:rsid w:val="002333A3"/>
    <w:rsid w:val="00236512"/>
    <w:rsid w:val="00236DA6"/>
    <w:rsid w:val="002371DD"/>
    <w:rsid w:val="00240331"/>
    <w:rsid w:val="0024156C"/>
    <w:rsid w:val="00241B7D"/>
    <w:rsid w:val="00241F0F"/>
    <w:rsid w:val="00243C5C"/>
    <w:rsid w:val="0024413C"/>
    <w:rsid w:val="00247A40"/>
    <w:rsid w:val="00250822"/>
    <w:rsid w:val="00251B77"/>
    <w:rsid w:val="002540F0"/>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B0422"/>
    <w:rsid w:val="002B4ACE"/>
    <w:rsid w:val="002B5698"/>
    <w:rsid w:val="002B5E33"/>
    <w:rsid w:val="002B6D2F"/>
    <w:rsid w:val="002C0E14"/>
    <w:rsid w:val="002C14A2"/>
    <w:rsid w:val="002C3DD2"/>
    <w:rsid w:val="002C4C40"/>
    <w:rsid w:val="002C55CC"/>
    <w:rsid w:val="002D393C"/>
    <w:rsid w:val="002E3325"/>
    <w:rsid w:val="002E3425"/>
    <w:rsid w:val="002E3F3E"/>
    <w:rsid w:val="002E73BA"/>
    <w:rsid w:val="002F0438"/>
    <w:rsid w:val="002F09AA"/>
    <w:rsid w:val="002F0FCF"/>
    <w:rsid w:val="002F1FC5"/>
    <w:rsid w:val="002F4180"/>
    <w:rsid w:val="002F5868"/>
    <w:rsid w:val="002F589C"/>
    <w:rsid w:val="002F655A"/>
    <w:rsid w:val="00300A83"/>
    <w:rsid w:val="003017DB"/>
    <w:rsid w:val="00301DC1"/>
    <w:rsid w:val="003028E6"/>
    <w:rsid w:val="00302FBA"/>
    <w:rsid w:val="00303EE8"/>
    <w:rsid w:val="00306EFF"/>
    <w:rsid w:val="003077CF"/>
    <w:rsid w:val="003105BE"/>
    <w:rsid w:val="00310B80"/>
    <w:rsid w:val="003114FC"/>
    <w:rsid w:val="00312273"/>
    <w:rsid w:val="00313A6F"/>
    <w:rsid w:val="00314854"/>
    <w:rsid w:val="00314AFB"/>
    <w:rsid w:val="00316B8E"/>
    <w:rsid w:val="003221B9"/>
    <w:rsid w:val="003232A3"/>
    <w:rsid w:val="00324845"/>
    <w:rsid w:val="00326E6A"/>
    <w:rsid w:val="00330247"/>
    <w:rsid w:val="003309DB"/>
    <w:rsid w:val="00333E2B"/>
    <w:rsid w:val="0033427F"/>
    <w:rsid w:val="003344FC"/>
    <w:rsid w:val="00343A0B"/>
    <w:rsid w:val="00343E1B"/>
    <w:rsid w:val="00344C76"/>
    <w:rsid w:val="00344D5B"/>
    <w:rsid w:val="00345F2D"/>
    <w:rsid w:val="003463B9"/>
    <w:rsid w:val="003503A4"/>
    <w:rsid w:val="00350F6B"/>
    <w:rsid w:val="00351244"/>
    <w:rsid w:val="0035146B"/>
    <w:rsid w:val="003514BB"/>
    <w:rsid w:val="00351773"/>
    <w:rsid w:val="00351790"/>
    <w:rsid w:val="003527BE"/>
    <w:rsid w:val="00353D46"/>
    <w:rsid w:val="0035455C"/>
    <w:rsid w:val="00354BE9"/>
    <w:rsid w:val="00356B6A"/>
    <w:rsid w:val="00357D93"/>
    <w:rsid w:val="00364BED"/>
    <w:rsid w:val="003659F9"/>
    <w:rsid w:val="00366B0B"/>
    <w:rsid w:val="00370BE7"/>
    <w:rsid w:val="00371798"/>
    <w:rsid w:val="00372A23"/>
    <w:rsid w:val="00374AA9"/>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A067A"/>
    <w:rsid w:val="003A27C6"/>
    <w:rsid w:val="003A35D9"/>
    <w:rsid w:val="003A4866"/>
    <w:rsid w:val="003A5582"/>
    <w:rsid w:val="003B0EAC"/>
    <w:rsid w:val="003B2231"/>
    <w:rsid w:val="003B54FE"/>
    <w:rsid w:val="003B776B"/>
    <w:rsid w:val="003C2BB3"/>
    <w:rsid w:val="003C39EF"/>
    <w:rsid w:val="003C3EBA"/>
    <w:rsid w:val="003C4821"/>
    <w:rsid w:val="003C4A76"/>
    <w:rsid w:val="003D0F07"/>
    <w:rsid w:val="003D2B94"/>
    <w:rsid w:val="003D2C9C"/>
    <w:rsid w:val="003D326E"/>
    <w:rsid w:val="003D40BF"/>
    <w:rsid w:val="003D52B4"/>
    <w:rsid w:val="003D565A"/>
    <w:rsid w:val="003D6621"/>
    <w:rsid w:val="003D6E3E"/>
    <w:rsid w:val="003E0650"/>
    <w:rsid w:val="003E6691"/>
    <w:rsid w:val="003F22F2"/>
    <w:rsid w:val="003F3664"/>
    <w:rsid w:val="003F54AA"/>
    <w:rsid w:val="003F6CA2"/>
    <w:rsid w:val="003F7FF0"/>
    <w:rsid w:val="004008D7"/>
    <w:rsid w:val="0040159F"/>
    <w:rsid w:val="004023F4"/>
    <w:rsid w:val="00402685"/>
    <w:rsid w:val="004028D6"/>
    <w:rsid w:val="004066AF"/>
    <w:rsid w:val="004109D7"/>
    <w:rsid w:val="00410DD6"/>
    <w:rsid w:val="0041126E"/>
    <w:rsid w:val="0041138A"/>
    <w:rsid w:val="00411E30"/>
    <w:rsid w:val="00413115"/>
    <w:rsid w:val="00413977"/>
    <w:rsid w:val="00413E22"/>
    <w:rsid w:val="004140E1"/>
    <w:rsid w:val="0041425D"/>
    <w:rsid w:val="00414271"/>
    <w:rsid w:val="0041490A"/>
    <w:rsid w:val="00415E92"/>
    <w:rsid w:val="00420446"/>
    <w:rsid w:val="004240E7"/>
    <w:rsid w:val="00426079"/>
    <w:rsid w:val="004261B8"/>
    <w:rsid w:val="00426B27"/>
    <w:rsid w:val="00426E4A"/>
    <w:rsid w:val="00427AF7"/>
    <w:rsid w:val="00430236"/>
    <w:rsid w:val="00430F7E"/>
    <w:rsid w:val="0043241A"/>
    <w:rsid w:val="0043416C"/>
    <w:rsid w:val="0043513A"/>
    <w:rsid w:val="004352BA"/>
    <w:rsid w:val="004357AA"/>
    <w:rsid w:val="00442151"/>
    <w:rsid w:val="00447515"/>
    <w:rsid w:val="00451D1A"/>
    <w:rsid w:val="00451F4E"/>
    <w:rsid w:val="004523DD"/>
    <w:rsid w:val="004535F1"/>
    <w:rsid w:val="0045581C"/>
    <w:rsid w:val="00455D01"/>
    <w:rsid w:val="00457FE1"/>
    <w:rsid w:val="004605AB"/>
    <w:rsid w:val="00461A9B"/>
    <w:rsid w:val="00462A66"/>
    <w:rsid w:val="00462C4B"/>
    <w:rsid w:val="00464083"/>
    <w:rsid w:val="00464CA6"/>
    <w:rsid w:val="0046515D"/>
    <w:rsid w:val="00466DAF"/>
    <w:rsid w:val="00467021"/>
    <w:rsid w:val="004700B4"/>
    <w:rsid w:val="00470D81"/>
    <w:rsid w:val="0047136F"/>
    <w:rsid w:val="004720E3"/>
    <w:rsid w:val="00472ABD"/>
    <w:rsid w:val="00473A29"/>
    <w:rsid w:val="00476A70"/>
    <w:rsid w:val="00476C3F"/>
    <w:rsid w:val="00480A26"/>
    <w:rsid w:val="00482C06"/>
    <w:rsid w:val="00487158"/>
    <w:rsid w:val="004872F0"/>
    <w:rsid w:val="0049011B"/>
    <w:rsid w:val="00490D5F"/>
    <w:rsid w:val="00493BDC"/>
    <w:rsid w:val="00493C0A"/>
    <w:rsid w:val="00495EDF"/>
    <w:rsid w:val="0049795E"/>
    <w:rsid w:val="004A0D3E"/>
    <w:rsid w:val="004A121C"/>
    <w:rsid w:val="004A3B4F"/>
    <w:rsid w:val="004A406C"/>
    <w:rsid w:val="004A4B8F"/>
    <w:rsid w:val="004A4C8D"/>
    <w:rsid w:val="004A5516"/>
    <w:rsid w:val="004A5D17"/>
    <w:rsid w:val="004B03F9"/>
    <w:rsid w:val="004B06C0"/>
    <w:rsid w:val="004B1119"/>
    <w:rsid w:val="004B11D3"/>
    <w:rsid w:val="004B2FF8"/>
    <w:rsid w:val="004B5031"/>
    <w:rsid w:val="004B6A5C"/>
    <w:rsid w:val="004C2E6D"/>
    <w:rsid w:val="004C7953"/>
    <w:rsid w:val="004C7B18"/>
    <w:rsid w:val="004C7B25"/>
    <w:rsid w:val="004D03CF"/>
    <w:rsid w:val="004D149B"/>
    <w:rsid w:val="004D276D"/>
    <w:rsid w:val="004D4E1C"/>
    <w:rsid w:val="004D64C3"/>
    <w:rsid w:val="004D678E"/>
    <w:rsid w:val="004E20A3"/>
    <w:rsid w:val="004E2739"/>
    <w:rsid w:val="004E3C71"/>
    <w:rsid w:val="004E51C1"/>
    <w:rsid w:val="004E6718"/>
    <w:rsid w:val="004F06FA"/>
    <w:rsid w:val="004F19FD"/>
    <w:rsid w:val="004F20B6"/>
    <w:rsid w:val="004F22F6"/>
    <w:rsid w:val="004F3693"/>
    <w:rsid w:val="004F3E48"/>
    <w:rsid w:val="004F5976"/>
    <w:rsid w:val="004F69F3"/>
    <w:rsid w:val="00500318"/>
    <w:rsid w:val="005020BA"/>
    <w:rsid w:val="0050509E"/>
    <w:rsid w:val="0050596A"/>
    <w:rsid w:val="0050646C"/>
    <w:rsid w:val="00507A62"/>
    <w:rsid w:val="00507F9A"/>
    <w:rsid w:val="005102B9"/>
    <w:rsid w:val="0051177E"/>
    <w:rsid w:val="00515948"/>
    <w:rsid w:val="00515979"/>
    <w:rsid w:val="00517949"/>
    <w:rsid w:val="00521552"/>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F22"/>
    <w:rsid w:val="00563898"/>
    <w:rsid w:val="00566B62"/>
    <w:rsid w:val="005720BB"/>
    <w:rsid w:val="00572E8F"/>
    <w:rsid w:val="00573514"/>
    <w:rsid w:val="00573CB7"/>
    <w:rsid w:val="00573FE6"/>
    <w:rsid w:val="00574934"/>
    <w:rsid w:val="00575361"/>
    <w:rsid w:val="0058168F"/>
    <w:rsid w:val="0058183A"/>
    <w:rsid w:val="00583780"/>
    <w:rsid w:val="005837B5"/>
    <w:rsid w:val="00583A6E"/>
    <w:rsid w:val="00590107"/>
    <w:rsid w:val="00590A96"/>
    <w:rsid w:val="00590B47"/>
    <w:rsid w:val="00592445"/>
    <w:rsid w:val="005950D4"/>
    <w:rsid w:val="00595348"/>
    <w:rsid w:val="00595FEF"/>
    <w:rsid w:val="005962E1"/>
    <w:rsid w:val="005968E8"/>
    <w:rsid w:val="005974CA"/>
    <w:rsid w:val="005A3E30"/>
    <w:rsid w:val="005A47DC"/>
    <w:rsid w:val="005B2398"/>
    <w:rsid w:val="005B256F"/>
    <w:rsid w:val="005B3292"/>
    <w:rsid w:val="005B422E"/>
    <w:rsid w:val="005B6A37"/>
    <w:rsid w:val="005C1799"/>
    <w:rsid w:val="005C1EA9"/>
    <w:rsid w:val="005C1F57"/>
    <w:rsid w:val="005C29FD"/>
    <w:rsid w:val="005C2B1C"/>
    <w:rsid w:val="005D0841"/>
    <w:rsid w:val="005D0CF8"/>
    <w:rsid w:val="005D2B5F"/>
    <w:rsid w:val="005D35B6"/>
    <w:rsid w:val="005D4FF6"/>
    <w:rsid w:val="005D6A7E"/>
    <w:rsid w:val="005D7BBA"/>
    <w:rsid w:val="005D7F56"/>
    <w:rsid w:val="005E1002"/>
    <w:rsid w:val="005E1908"/>
    <w:rsid w:val="005E3F5E"/>
    <w:rsid w:val="005E71DF"/>
    <w:rsid w:val="005E785D"/>
    <w:rsid w:val="005F134D"/>
    <w:rsid w:val="005F27B2"/>
    <w:rsid w:val="005F63AA"/>
    <w:rsid w:val="005F6464"/>
    <w:rsid w:val="005F64BB"/>
    <w:rsid w:val="0060110F"/>
    <w:rsid w:val="00601A96"/>
    <w:rsid w:val="006025DF"/>
    <w:rsid w:val="006028CA"/>
    <w:rsid w:val="00606CF0"/>
    <w:rsid w:val="006106E6"/>
    <w:rsid w:val="00611386"/>
    <w:rsid w:val="00612905"/>
    <w:rsid w:val="00613B80"/>
    <w:rsid w:val="00613EC3"/>
    <w:rsid w:val="0061449D"/>
    <w:rsid w:val="006147A2"/>
    <w:rsid w:val="00615BCB"/>
    <w:rsid w:val="00615F85"/>
    <w:rsid w:val="0061713F"/>
    <w:rsid w:val="00617A1F"/>
    <w:rsid w:val="00617D08"/>
    <w:rsid w:val="00621225"/>
    <w:rsid w:val="00623030"/>
    <w:rsid w:val="00625AD7"/>
    <w:rsid w:val="0062691F"/>
    <w:rsid w:val="00630D7C"/>
    <w:rsid w:val="00631E4E"/>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0988"/>
    <w:rsid w:val="0064371D"/>
    <w:rsid w:val="006443D7"/>
    <w:rsid w:val="00644D22"/>
    <w:rsid w:val="006479AB"/>
    <w:rsid w:val="006520CD"/>
    <w:rsid w:val="006533CD"/>
    <w:rsid w:val="00653E21"/>
    <w:rsid w:val="00654B73"/>
    <w:rsid w:val="00654CAA"/>
    <w:rsid w:val="006552F8"/>
    <w:rsid w:val="006609DE"/>
    <w:rsid w:val="00661905"/>
    <w:rsid w:val="00665521"/>
    <w:rsid w:val="0066596C"/>
    <w:rsid w:val="00665EB5"/>
    <w:rsid w:val="00667626"/>
    <w:rsid w:val="00670DC6"/>
    <w:rsid w:val="006728D0"/>
    <w:rsid w:val="00673A32"/>
    <w:rsid w:val="006748E1"/>
    <w:rsid w:val="00674A10"/>
    <w:rsid w:val="00674F2C"/>
    <w:rsid w:val="00677BC0"/>
    <w:rsid w:val="00677CA6"/>
    <w:rsid w:val="00682390"/>
    <w:rsid w:val="00682812"/>
    <w:rsid w:val="00683125"/>
    <w:rsid w:val="00683834"/>
    <w:rsid w:val="00683D24"/>
    <w:rsid w:val="00684057"/>
    <w:rsid w:val="0068783F"/>
    <w:rsid w:val="0068790D"/>
    <w:rsid w:val="0069182B"/>
    <w:rsid w:val="0069355C"/>
    <w:rsid w:val="00697004"/>
    <w:rsid w:val="006975B3"/>
    <w:rsid w:val="006A0AD7"/>
    <w:rsid w:val="006A1315"/>
    <w:rsid w:val="006A1575"/>
    <w:rsid w:val="006A18F4"/>
    <w:rsid w:val="006A1B76"/>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2073"/>
    <w:rsid w:val="006C2B6D"/>
    <w:rsid w:val="006C2F35"/>
    <w:rsid w:val="006C3530"/>
    <w:rsid w:val="006C41D1"/>
    <w:rsid w:val="006C546C"/>
    <w:rsid w:val="006C6091"/>
    <w:rsid w:val="006D4666"/>
    <w:rsid w:val="006D5884"/>
    <w:rsid w:val="006D5E48"/>
    <w:rsid w:val="006E055B"/>
    <w:rsid w:val="006E1D60"/>
    <w:rsid w:val="006E66A1"/>
    <w:rsid w:val="006E6824"/>
    <w:rsid w:val="006E682E"/>
    <w:rsid w:val="006E68D3"/>
    <w:rsid w:val="006E7B23"/>
    <w:rsid w:val="006E7F7F"/>
    <w:rsid w:val="006F0642"/>
    <w:rsid w:val="006F2DBB"/>
    <w:rsid w:val="006F37A5"/>
    <w:rsid w:val="006F382A"/>
    <w:rsid w:val="006F4A7E"/>
    <w:rsid w:val="006F5C5A"/>
    <w:rsid w:val="006F7DE7"/>
    <w:rsid w:val="007031B8"/>
    <w:rsid w:val="007032F0"/>
    <w:rsid w:val="00705404"/>
    <w:rsid w:val="00707460"/>
    <w:rsid w:val="0070767F"/>
    <w:rsid w:val="00707CB8"/>
    <w:rsid w:val="00713211"/>
    <w:rsid w:val="00713475"/>
    <w:rsid w:val="007141FA"/>
    <w:rsid w:val="00714C37"/>
    <w:rsid w:val="00716573"/>
    <w:rsid w:val="007167EF"/>
    <w:rsid w:val="00717001"/>
    <w:rsid w:val="007170DC"/>
    <w:rsid w:val="00720CCF"/>
    <w:rsid w:val="00721EE6"/>
    <w:rsid w:val="00723ABD"/>
    <w:rsid w:val="007242B7"/>
    <w:rsid w:val="00725BC5"/>
    <w:rsid w:val="00726AAA"/>
    <w:rsid w:val="00730B3B"/>
    <w:rsid w:val="00730D5D"/>
    <w:rsid w:val="0073211D"/>
    <w:rsid w:val="00734C6F"/>
    <w:rsid w:val="0074041F"/>
    <w:rsid w:val="00740780"/>
    <w:rsid w:val="007411E0"/>
    <w:rsid w:val="00741A57"/>
    <w:rsid w:val="0074541D"/>
    <w:rsid w:val="007476DA"/>
    <w:rsid w:val="00752F68"/>
    <w:rsid w:val="0075331C"/>
    <w:rsid w:val="007557F9"/>
    <w:rsid w:val="00755C16"/>
    <w:rsid w:val="007568CC"/>
    <w:rsid w:val="007623D3"/>
    <w:rsid w:val="0076257C"/>
    <w:rsid w:val="00764836"/>
    <w:rsid w:val="00765119"/>
    <w:rsid w:val="007653FA"/>
    <w:rsid w:val="0076619D"/>
    <w:rsid w:val="007729DE"/>
    <w:rsid w:val="0077300D"/>
    <w:rsid w:val="00773624"/>
    <w:rsid w:val="007736BB"/>
    <w:rsid w:val="00774AD0"/>
    <w:rsid w:val="007752DF"/>
    <w:rsid w:val="00775C2F"/>
    <w:rsid w:val="0077684F"/>
    <w:rsid w:val="00780B82"/>
    <w:rsid w:val="0078129F"/>
    <w:rsid w:val="0078316F"/>
    <w:rsid w:val="007916AF"/>
    <w:rsid w:val="00792C12"/>
    <w:rsid w:val="00792F9A"/>
    <w:rsid w:val="007937F8"/>
    <w:rsid w:val="00796970"/>
    <w:rsid w:val="007A096E"/>
    <w:rsid w:val="007A0A42"/>
    <w:rsid w:val="007A0C5E"/>
    <w:rsid w:val="007A0EDC"/>
    <w:rsid w:val="007A3C8D"/>
    <w:rsid w:val="007A4A2B"/>
    <w:rsid w:val="007A500D"/>
    <w:rsid w:val="007A6226"/>
    <w:rsid w:val="007B02C0"/>
    <w:rsid w:val="007B161B"/>
    <w:rsid w:val="007B4103"/>
    <w:rsid w:val="007B6AFA"/>
    <w:rsid w:val="007B767A"/>
    <w:rsid w:val="007C0C2D"/>
    <w:rsid w:val="007C3FE8"/>
    <w:rsid w:val="007C48B6"/>
    <w:rsid w:val="007C69BA"/>
    <w:rsid w:val="007C7CFB"/>
    <w:rsid w:val="007D0E84"/>
    <w:rsid w:val="007D2CC6"/>
    <w:rsid w:val="007D4539"/>
    <w:rsid w:val="007D5556"/>
    <w:rsid w:val="007D5BA3"/>
    <w:rsid w:val="007D7907"/>
    <w:rsid w:val="007E0578"/>
    <w:rsid w:val="007E077D"/>
    <w:rsid w:val="007E1319"/>
    <w:rsid w:val="007E22EC"/>
    <w:rsid w:val="007E3866"/>
    <w:rsid w:val="007E4317"/>
    <w:rsid w:val="007E4DA0"/>
    <w:rsid w:val="007F0F73"/>
    <w:rsid w:val="007F13E8"/>
    <w:rsid w:val="007F164B"/>
    <w:rsid w:val="007F1AC0"/>
    <w:rsid w:val="007F1B13"/>
    <w:rsid w:val="007F1BE8"/>
    <w:rsid w:val="007F2FB3"/>
    <w:rsid w:val="007F337E"/>
    <w:rsid w:val="007F3EF5"/>
    <w:rsid w:val="007F45CD"/>
    <w:rsid w:val="007F570E"/>
    <w:rsid w:val="007F5FB5"/>
    <w:rsid w:val="007F69F6"/>
    <w:rsid w:val="007F6C51"/>
    <w:rsid w:val="007F7912"/>
    <w:rsid w:val="007F7EFC"/>
    <w:rsid w:val="00800E1E"/>
    <w:rsid w:val="008016AE"/>
    <w:rsid w:val="00801B4E"/>
    <w:rsid w:val="0080709C"/>
    <w:rsid w:val="00807A9E"/>
    <w:rsid w:val="00810DA2"/>
    <w:rsid w:val="008139B3"/>
    <w:rsid w:val="00816D15"/>
    <w:rsid w:val="00816FF9"/>
    <w:rsid w:val="00821007"/>
    <w:rsid w:val="0082253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1B2B"/>
    <w:rsid w:val="0085571F"/>
    <w:rsid w:val="00857742"/>
    <w:rsid w:val="00857E18"/>
    <w:rsid w:val="0086038F"/>
    <w:rsid w:val="0086083A"/>
    <w:rsid w:val="0086317C"/>
    <w:rsid w:val="008631ED"/>
    <w:rsid w:val="0086357D"/>
    <w:rsid w:val="00864D31"/>
    <w:rsid w:val="008662CA"/>
    <w:rsid w:val="0086713A"/>
    <w:rsid w:val="00870113"/>
    <w:rsid w:val="00872CC9"/>
    <w:rsid w:val="00873B7F"/>
    <w:rsid w:val="008767CE"/>
    <w:rsid w:val="00876BAB"/>
    <w:rsid w:val="00880C0E"/>
    <w:rsid w:val="00881E70"/>
    <w:rsid w:val="00882137"/>
    <w:rsid w:val="00882965"/>
    <w:rsid w:val="008838EE"/>
    <w:rsid w:val="00885A86"/>
    <w:rsid w:val="00885B1D"/>
    <w:rsid w:val="00886D17"/>
    <w:rsid w:val="00893B5A"/>
    <w:rsid w:val="00893CF2"/>
    <w:rsid w:val="008955E8"/>
    <w:rsid w:val="008962C3"/>
    <w:rsid w:val="00897A01"/>
    <w:rsid w:val="008A245B"/>
    <w:rsid w:val="008A2879"/>
    <w:rsid w:val="008A3CF9"/>
    <w:rsid w:val="008A41C7"/>
    <w:rsid w:val="008A5E2F"/>
    <w:rsid w:val="008A614A"/>
    <w:rsid w:val="008A69CF"/>
    <w:rsid w:val="008A6F89"/>
    <w:rsid w:val="008B01AB"/>
    <w:rsid w:val="008B1636"/>
    <w:rsid w:val="008B233C"/>
    <w:rsid w:val="008B28DF"/>
    <w:rsid w:val="008B3E1B"/>
    <w:rsid w:val="008B4DBD"/>
    <w:rsid w:val="008B5599"/>
    <w:rsid w:val="008B6AAC"/>
    <w:rsid w:val="008B77A5"/>
    <w:rsid w:val="008B7F88"/>
    <w:rsid w:val="008C09D0"/>
    <w:rsid w:val="008C303D"/>
    <w:rsid w:val="008C36E9"/>
    <w:rsid w:val="008C3C12"/>
    <w:rsid w:val="008C3E07"/>
    <w:rsid w:val="008C53E8"/>
    <w:rsid w:val="008C61CA"/>
    <w:rsid w:val="008C6758"/>
    <w:rsid w:val="008D16A6"/>
    <w:rsid w:val="008D288E"/>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CFA"/>
    <w:rsid w:val="0092118D"/>
    <w:rsid w:val="00925160"/>
    <w:rsid w:val="00925EB4"/>
    <w:rsid w:val="00931462"/>
    <w:rsid w:val="00931BB5"/>
    <w:rsid w:val="0093309E"/>
    <w:rsid w:val="00937682"/>
    <w:rsid w:val="0094551B"/>
    <w:rsid w:val="009460B3"/>
    <w:rsid w:val="00953D8E"/>
    <w:rsid w:val="00957468"/>
    <w:rsid w:val="0096162F"/>
    <w:rsid w:val="009620B7"/>
    <w:rsid w:val="00963874"/>
    <w:rsid w:val="00963C5F"/>
    <w:rsid w:val="00963D02"/>
    <w:rsid w:val="00965DBA"/>
    <w:rsid w:val="00967F09"/>
    <w:rsid w:val="00971440"/>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4CF5"/>
    <w:rsid w:val="009C5D98"/>
    <w:rsid w:val="009C605E"/>
    <w:rsid w:val="009C6376"/>
    <w:rsid w:val="009C63E8"/>
    <w:rsid w:val="009C64B8"/>
    <w:rsid w:val="009C7B74"/>
    <w:rsid w:val="009D0903"/>
    <w:rsid w:val="009D17E8"/>
    <w:rsid w:val="009D23A2"/>
    <w:rsid w:val="009D2CD8"/>
    <w:rsid w:val="009D6494"/>
    <w:rsid w:val="009D71FC"/>
    <w:rsid w:val="009E1DA8"/>
    <w:rsid w:val="009E3528"/>
    <w:rsid w:val="009E479C"/>
    <w:rsid w:val="009E683A"/>
    <w:rsid w:val="009E6949"/>
    <w:rsid w:val="009E6C63"/>
    <w:rsid w:val="009E76D9"/>
    <w:rsid w:val="009E7EEA"/>
    <w:rsid w:val="009F26EB"/>
    <w:rsid w:val="009F4C03"/>
    <w:rsid w:val="00A01508"/>
    <w:rsid w:val="00A02255"/>
    <w:rsid w:val="00A04F63"/>
    <w:rsid w:val="00A054DA"/>
    <w:rsid w:val="00A05582"/>
    <w:rsid w:val="00A1046C"/>
    <w:rsid w:val="00A2040B"/>
    <w:rsid w:val="00A2216C"/>
    <w:rsid w:val="00A25C64"/>
    <w:rsid w:val="00A272FF"/>
    <w:rsid w:val="00A30CAD"/>
    <w:rsid w:val="00A33D27"/>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4768D"/>
    <w:rsid w:val="00A507B2"/>
    <w:rsid w:val="00A50B34"/>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424F"/>
    <w:rsid w:val="00A777D2"/>
    <w:rsid w:val="00A77D75"/>
    <w:rsid w:val="00A809EE"/>
    <w:rsid w:val="00A8172A"/>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3335"/>
    <w:rsid w:val="00AA7175"/>
    <w:rsid w:val="00AB2A5F"/>
    <w:rsid w:val="00AB5F58"/>
    <w:rsid w:val="00AB685C"/>
    <w:rsid w:val="00AB7725"/>
    <w:rsid w:val="00AC0741"/>
    <w:rsid w:val="00AC125F"/>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34A3"/>
    <w:rsid w:val="00AE43AE"/>
    <w:rsid w:val="00AE6031"/>
    <w:rsid w:val="00AE6217"/>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1664"/>
    <w:rsid w:val="00B22BD9"/>
    <w:rsid w:val="00B24CB9"/>
    <w:rsid w:val="00B2596F"/>
    <w:rsid w:val="00B25AEA"/>
    <w:rsid w:val="00B27AA5"/>
    <w:rsid w:val="00B32540"/>
    <w:rsid w:val="00B3481C"/>
    <w:rsid w:val="00B34DEE"/>
    <w:rsid w:val="00B37D33"/>
    <w:rsid w:val="00B405FD"/>
    <w:rsid w:val="00B40FA0"/>
    <w:rsid w:val="00B41395"/>
    <w:rsid w:val="00B4269A"/>
    <w:rsid w:val="00B43199"/>
    <w:rsid w:val="00B44D1F"/>
    <w:rsid w:val="00B4503F"/>
    <w:rsid w:val="00B45FB2"/>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26BD"/>
    <w:rsid w:val="00B82984"/>
    <w:rsid w:val="00B84DBC"/>
    <w:rsid w:val="00B85490"/>
    <w:rsid w:val="00B854B4"/>
    <w:rsid w:val="00B872A1"/>
    <w:rsid w:val="00B92176"/>
    <w:rsid w:val="00B923BB"/>
    <w:rsid w:val="00B976E7"/>
    <w:rsid w:val="00B97865"/>
    <w:rsid w:val="00BA2C19"/>
    <w:rsid w:val="00BA3FE2"/>
    <w:rsid w:val="00BA6228"/>
    <w:rsid w:val="00BB03F2"/>
    <w:rsid w:val="00BB10B6"/>
    <w:rsid w:val="00BB125F"/>
    <w:rsid w:val="00BB1F09"/>
    <w:rsid w:val="00BB3F65"/>
    <w:rsid w:val="00BB4649"/>
    <w:rsid w:val="00BB4818"/>
    <w:rsid w:val="00BB5C80"/>
    <w:rsid w:val="00BB5EC2"/>
    <w:rsid w:val="00BC0649"/>
    <w:rsid w:val="00BC195C"/>
    <w:rsid w:val="00BC29D8"/>
    <w:rsid w:val="00BC3B7F"/>
    <w:rsid w:val="00BC5FC1"/>
    <w:rsid w:val="00BD3226"/>
    <w:rsid w:val="00BD339F"/>
    <w:rsid w:val="00BD40FF"/>
    <w:rsid w:val="00BD5163"/>
    <w:rsid w:val="00BD54F5"/>
    <w:rsid w:val="00BD5761"/>
    <w:rsid w:val="00BD58AF"/>
    <w:rsid w:val="00BE01B3"/>
    <w:rsid w:val="00BE184F"/>
    <w:rsid w:val="00BE42BC"/>
    <w:rsid w:val="00BE5684"/>
    <w:rsid w:val="00BE580E"/>
    <w:rsid w:val="00BE5B18"/>
    <w:rsid w:val="00BE620A"/>
    <w:rsid w:val="00BF2360"/>
    <w:rsid w:val="00BF5CAC"/>
    <w:rsid w:val="00BF721F"/>
    <w:rsid w:val="00C0009E"/>
    <w:rsid w:val="00C043F2"/>
    <w:rsid w:val="00C04623"/>
    <w:rsid w:val="00C056BC"/>
    <w:rsid w:val="00C06C62"/>
    <w:rsid w:val="00C1072A"/>
    <w:rsid w:val="00C108C0"/>
    <w:rsid w:val="00C12539"/>
    <w:rsid w:val="00C14E60"/>
    <w:rsid w:val="00C153BA"/>
    <w:rsid w:val="00C176AE"/>
    <w:rsid w:val="00C17792"/>
    <w:rsid w:val="00C20AE3"/>
    <w:rsid w:val="00C228C5"/>
    <w:rsid w:val="00C22953"/>
    <w:rsid w:val="00C24392"/>
    <w:rsid w:val="00C244F5"/>
    <w:rsid w:val="00C2451D"/>
    <w:rsid w:val="00C24D16"/>
    <w:rsid w:val="00C265E4"/>
    <w:rsid w:val="00C26FD3"/>
    <w:rsid w:val="00C2740C"/>
    <w:rsid w:val="00C27E25"/>
    <w:rsid w:val="00C303C0"/>
    <w:rsid w:val="00C31773"/>
    <w:rsid w:val="00C326C6"/>
    <w:rsid w:val="00C327E1"/>
    <w:rsid w:val="00C3358A"/>
    <w:rsid w:val="00C3500D"/>
    <w:rsid w:val="00C40AE9"/>
    <w:rsid w:val="00C41A99"/>
    <w:rsid w:val="00C42179"/>
    <w:rsid w:val="00C42294"/>
    <w:rsid w:val="00C43213"/>
    <w:rsid w:val="00C44AD9"/>
    <w:rsid w:val="00C46DCF"/>
    <w:rsid w:val="00C47582"/>
    <w:rsid w:val="00C50F8D"/>
    <w:rsid w:val="00C51183"/>
    <w:rsid w:val="00C527C0"/>
    <w:rsid w:val="00C53362"/>
    <w:rsid w:val="00C53C7E"/>
    <w:rsid w:val="00C53F2B"/>
    <w:rsid w:val="00C55182"/>
    <w:rsid w:val="00C63627"/>
    <w:rsid w:val="00C63A41"/>
    <w:rsid w:val="00C64650"/>
    <w:rsid w:val="00C65E4A"/>
    <w:rsid w:val="00C663CC"/>
    <w:rsid w:val="00C66C2F"/>
    <w:rsid w:val="00C6794E"/>
    <w:rsid w:val="00C701FA"/>
    <w:rsid w:val="00C71E8A"/>
    <w:rsid w:val="00C7201A"/>
    <w:rsid w:val="00C72239"/>
    <w:rsid w:val="00C722B8"/>
    <w:rsid w:val="00C72F11"/>
    <w:rsid w:val="00C73AEC"/>
    <w:rsid w:val="00C749A5"/>
    <w:rsid w:val="00C75A18"/>
    <w:rsid w:val="00C762FC"/>
    <w:rsid w:val="00C77D0B"/>
    <w:rsid w:val="00C81C3A"/>
    <w:rsid w:val="00C901CA"/>
    <w:rsid w:val="00C9061A"/>
    <w:rsid w:val="00C92FEF"/>
    <w:rsid w:val="00C9548F"/>
    <w:rsid w:val="00C955A8"/>
    <w:rsid w:val="00C96728"/>
    <w:rsid w:val="00CA1920"/>
    <w:rsid w:val="00CA3353"/>
    <w:rsid w:val="00CA7551"/>
    <w:rsid w:val="00CB0A79"/>
    <w:rsid w:val="00CB393F"/>
    <w:rsid w:val="00CB463E"/>
    <w:rsid w:val="00CB55D7"/>
    <w:rsid w:val="00CC1F07"/>
    <w:rsid w:val="00CC3C13"/>
    <w:rsid w:val="00CC5AFA"/>
    <w:rsid w:val="00CD1AF1"/>
    <w:rsid w:val="00CD271E"/>
    <w:rsid w:val="00CD2AE1"/>
    <w:rsid w:val="00CD2D33"/>
    <w:rsid w:val="00CD42C1"/>
    <w:rsid w:val="00CE2952"/>
    <w:rsid w:val="00CE4614"/>
    <w:rsid w:val="00CE5E1D"/>
    <w:rsid w:val="00CE61AE"/>
    <w:rsid w:val="00CE6ACB"/>
    <w:rsid w:val="00CF05B9"/>
    <w:rsid w:val="00CF54A3"/>
    <w:rsid w:val="00CF5D7B"/>
    <w:rsid w:val="00D016EB"/>
    <w:rsid w:val="00D03E68"/>
    <w:rsid w:val="00D04FDF"/>
    <w:rsid w:val="00D06264"/>
    <w:rsid w:val="00D06518"/>
    <w:rsid w:val="00D122FB"/>
    <w:rsid w:val="00D1310F"/>
    <w:rsid w:val="00D207A7"/>
    <w:rsid w:val="00D2175E"/>
    <w:rsid w:val="00D21A4E"/>
    <w:rsid w:val="00D24757"/>
    <w:rsid w:val="00D31160"/>
    <w:rsid w:val="00D31D06"/>
    <w:rsid w:val="00D321C6"/>
    <w:rsid w:val="00D3475B"/>
    <w:rsid w:val="00D36DCE"/>
    <w:rsid w:val="00D375C6"/>
    <w:rsid w:val="00D412B2"/>
    <w:rsid w:val="00D42DE6"/>
    <w:rsid w:val="00D43A48"/>
    <w:rsid w:val="00D44887"/>
    <w:rsid w:val="00D45C0F"/>
    <w:rsid w:val="00D46A8C"/>
    <w:rsid w:val="00D47B14"/>
    <w:rsid w:val="00D503A3"/>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438E"/>
    <w:rsid w:val="00D868C8"/>
    <w:rsid w:val="00D86AA0"/>
    <w:rsid w:val="00D909FA"/>
    <w:rsid w:val="00D91E5F"/>
    <w:rsid w:val="00D93A27"/>
    <w:rsid w:val="00D94B0D"/>
    <w:rsid w:val="00D94D5D"/>
    <w:rsid w:val="00D969DA"/>
    <w:rsid w:val="00DA2B3C"/>
    <w:rsid w:val="00DB19AE"/>
    <w:rsid w:val="00DB2D70"/>
    <w:rsid w:val="00DB3083"/>
    <w:rsid w:val="00DB5494"/>
    <w:rsid w:val="00DB7059"/>
    <w:rsid w:val="00DC185E"/>
    <w:rsid w:val="00DC2DCD"/>
    <w:rsid w:val="00DC2F58"/>
    <w:rsid w:val="00DC4EFC"/>
    <w:rsid w:val="00DC5657"/>
    <w:rsid w:val="00DD3BBA"/>
    <w:rsid w:val="00DD5EDE"/>
    <w:rsid w:val="00DE0689"/>
    <w:rsid w:val="00DE12E3"/>
    <w:rsid w:val="00DE28DB"/>
    <w:rsid w:val="00DE3E3C"/>
    <w:rsid w:val="00DE3EC4"/>
    <w:rsid w:val="00DE4210"/>
    <w:rsid w:val="00DE49EF"/>
    <w:rsid w:val="00DE717D"/>
    <w:rsid w:val="00DE7809"/>
    <w:rsid w:val="00DF1D5C"/>
    <w:rsid w:val="00DF515F"/>
    <w:rsid w:val="00DF7A77"/>
    <w:rsid w:val="00E00B15"/>
    <w:rsid w:val="00E01F0A"/>
    <w:rsid w:val="00E0261C"/>
    <w:rsid w:val="00E02B39"/>
    <w:rsid w:val="00E03899"/>
    <w:rsid w:val="00E03B88"/>
    <w:rsid w:val="00E03D80"/>
    <w:rsid w:val="00E05659"/>
    <w:rsid w:val="00E06EA5"/>
    <w:rsid w:val="00E0768A"/>
    <w:rsid w:val="00E07AB3"/>
    <w:rsid w:val="00E10816"/>
    <w:rsid w:val="00E11B64"/>
    <w:rsid w:val="00E125EA"/>
    <w:rsid w:val="00E1303F"/>
    <w:rsid w:val="00E131EF"/>
    <w:rsid w:val="00E147E0"/>
    <w:rsid w:val="00E170E2"/>
    <w:rsid w:val="00E17BC9"/>
    <w:rsid w:val="00E202E0"/>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677E"/>
    <w:rsid w:val="00E47A17"/>
    <w:rsid w:val="00E514DA"/>
    <w:rsid w:val="00E515B5"/>
    <w:rsid w:val="00E516A4"/>
    <w:rsid w:val="00E5250E"/>
    <w:rsid w:val="00E5335A"/>
    <w:rsid w:val="00E54BDC"/>
    <w:rsid w:val="00E55BC1"/>
    <w:rsid w:val="00E57244"/>
    <w:rsid w:val="00E57553"/>
    <w:rsid w:val="00E60B3C"/>
    <w:rsid w:val="00E6408C"/>
    <w:rsid w:val="00E65640"/>
    <w:rsid w:val="00E667BF"/>
    <w:rsid w:val="00E66BFD"/>
    <w:rsid w:val="00E677FB"/>
    <w:rsid w:val="00E72C38"/>
    <w:rsid w:val="00E7307C"/>
    <w:rsid w:val="00E730A9"/>
    <w:rsid w:val="00E77B68"/>
    <w:rsid w:val="00E86142"/>
    <w:rsid w:val="00E901DD"/>
    <w:rsid w:val="00E91552"/>
    <w:rsid w:val="00E9183F"/>
    <w:rsid w:val="00E92183"/>
    <w:rsid w:val="00E94F72"/>
    <w:rsid w:val="00E95B95"/>
    <w:rsid w:val="00E9621E"/>
    <w:rsid w:val="00E9790E"/>
    <w:rsid w:val="00E97D90"/>
    <w:rsid w:val="00EA0310"/>
    <w:rsid w:val="00EA0A26"/>
    <w:rsid w:val="00EA4FDA"/>
    <w:rsid w:val="00EA7E49"/>
    <w:rsid w:val="00EB080A"/>
    <w:rsid w:val="00EB25F5"/>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1B38"/>
    <w:rsid w:val="00EE1EAE"/>
    <w:rsid w:val="00EE3ECA"/>
    <w:rsid w:val="00EE7D02"/>
    <w:rsid w:val="00EF24CD"/>
    <w:rsid w:val="00EF3012"/>
    <w:rsid w:val="00EF4C44"/>
    <w:rsid w:val="00EF6660"/>
    <w:rsid w:val="00EF73B8"/>
    <w:rsid w:val="00EF7B92"/>
    <w:rsid w:val="00F025E0"/>
    <w:rsid w:val="00F032F3"/>
    <w:rsid w:val="00F0393D"/>
    <w:rsid w:val="00F05B39"/>
    <w:rsid w:val="00F101A0"/>
    <w:rsid w:val="00F11029"/>
    <w:rsid w:val="00F11537"/>
    <w:rsid w:val="00F1245E"/>
    <w:rsid w:val="00F13460"/>
    <w:rsid w:val="00F13E3A"/>
    <w:rsid w:val="00F148CE"/>
    <w:rsid w:val="00F14DEC"/>
    <w:rsid w:val="00F15F3B"/>
    <w:rsid w:val="00F16BF2"/>
    <w:rsid w:val="00F17E93"/>
    <w:rsid w:val="00F20D1E"/>
    <w:rsid w:val="00F224AB"/>
    <w:rsid w:val="00F226DC"/>
    <w:rsid w:val="00F22F8E"/>
    <w:rsid w:val="00F239BA"/>
    <w:rsid w:val="00F268A9"/>
    <w:rsid w:val="00F2707E"/>
    <w:rsid w:val="00F33874"/>
    <w:rsid w:val="00F3538C"/>
    <w:rsid w:val="00F4117D"/>
    <w:rsid w:val="00F428D8"/>
    <w:rsid w:val="00F44910"/>
    <w:rsid w:val="00F4575F"/>
    <w:rsid w:val="00F46869"/>
    <w:rsid w:val="00F46C19"/>
    <w:rsid w:val="00F50C20"/>
    <w:rsid w:val="00F51246"/>
    <w:rsid w:val="00F51A4E"/>
    <w:rsid w:val="00F523BC"/>
    <w:rsid w:val="00F54601"/>
    <w:rsid w:val="00F55273"/>
    <w:rsid w:val="00F5634B"/>
    <w:rsid w:val="00F57439"/>
    <w:rsid w:val="00F6021D"/>
    <w:rsid w:val="00F65F5F"/>
    <w:rsid w:val="00F66E04"/>
    <w:rsid w:val="00F74247"/>
    <w:rsid w:val="00F7514F"/>
    <w:rsid w:val="00F77E4A"/>
    <w:rsid w:val="00F852C9"/>
    <w:rsid w:val="00F860DD"/>
    <w:rsid w:val="00F90E76"/>
    <w:rsid w:val="00F91EBA"/>
    <w:rsid w:val="00F92B48"/>
    <w:rsid w:val="00F92EAE"/>
    <w:rsid w:val="00F94C20"/>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2EB3"/>
    <w:rsid w:val="00FC3B52"/>
    <w:rsid w:val="00FC3BD8"/>
    <w:rsid w:val="00FC3D4E"/>
    <w:rsid w:val="00FC4407"/>
    <w:rsid w:val="00FD03A8"/>
    <w:rsid w:val="00FD085A"/>
    <w:rsid w:val="00FD0E54"/>
    <w:rsid w:val="00FD204B"/>
    <w:rsid w:val="00FD33BE"/>
    <w:rsid w:val="00FD5133"/>
    <w:rsid w:val="00FD7A69"/>
    <w:rsid w:val="00FE053F"/>
    <w:rsid w:val="00FE3508"/>
    <w:rsid w:val="00FE51AD"/>
    <w:rsid w:val="00FE54C7"/>
    <w:rsid w:val="00FE79F2"/>
    <w:rsid w:val="00FF1198"/>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59EF625B-9928-435C-A3DC-28ABCFD6B0BE}"/>
      </w:docPartPr>
      <w:docPartBody>
        <w:p w:rsidR="00764744" w:rsidRDefault="00764744">
          <w:r w:rsidRPr="000C56B0">
            <w:rPr>
              <w:rStyle w:val="Textedelespacerserv"/>
            </w:rPr>
            <w:t>Cliquez ou appuyez ici pour entrer du texte.</w:t>
          </w:r>
        </w:p>
      </w:docPartBody>
    </w:docPart>
    <w:docPart>
      <w:docPartPr>
        <w:name w:val="AE496FB9C70548F38626804A90DFBC7F"/>
        <w:category>
          <w:name w:val="Général"/>
          <w:gallery w:val="placeholder"/>
        </w:category>
        <w:types>
          <w:type w:val="bbPlcHdr"/>
        </w:types>
        <w:behaviors>
          <w:behavior w:val="content"/>
        </w:behaviors>
        <w:guid w:val="{49102DAA-0A31-4896-8E8E-454071F29E57}"/>
      </w:docPartPr>
      <w:docPartBody>
        <w:p w:rsidR="006D5F58" w:rsidRDefault="006D5F58" w:rsidP="006D5F58">
          <w:pPr>
            <w:pStyle w:val="AE496FB9C70548F38626804A90DFBC7F"/>
          </w:pPr>
          <w:r w:rsidRPr="000C56B0">
            <w:rPr>
              <w:rStyle w:val="Textedelespacerserv"/>
            </w:rPr>
            <w:t>Cliquez ou appuyez ici pour entrer du texte.</w:t>
          </w:r>
        </w:p>
      </w:docPartBody>
    </w:docPart>
    <w:docPart>
      <w:docPartPr>
        <w:name w:val="BB4D569001704383AE67C2E8480EA52D"/>
        <w:category>
          <w:name w:val="Général"/>
          <w:gallery w:val="placeholder"/>
        </w:category>
        <w:types>
          <w:type w:val="bbPlcHdr"/>
        </w:types>
        <w:behaviors>
          <w:behavior w:val="content"/>
        </w:behaviors>
        <w:guid w:val="{2349063C-65A0-45BE-802A-54493BF6F502}"/>
      </w:docPartPr>
      <w:docPartBody>
        <w:p w:rsidR="006D5F58" w:rsidRDefault="006D5F58" w:rsidP="006D5F58">
          <w:pPr>
            <w:pStyle w:val="BB4D569001704383AE67C2E8480EA52D"/>
          </w:pPr>
          <w:r w:rsidRPr="000C56B0">
            <w:rPr>
              <w:rStyle w:val="Textedelespacerserv"/>
            </w:rPr>
            <w:t>Cliquez ou appuyez ici pour entrer du texte.</w:t>
          </w:r>
        </w:p>
      </w:docPartBody>
    </w:docPart>
    <w:docPart>
      <w:docPartPr>
        <w:name w:val="36131D52AAA142F9986724CA928772FD"/>
        <w:category>
          <w:name w:val="Général"/>
          <w:gallery w:val="placeholder"/>
        </w:category>
        <w:types>
          <w:type w:val="bbPlcHdr"/>
        </w:types>
        <w:behaviors>
          <w:behavior w:val="content"/>
        </w:behaviors>
        <w:guid w:val="{9EE7A170-5CDF-43A9-9CFC-8E63F6442B56}"/>
      </w:docPartPr>
      <w:docPartBody>
        <w:p w:rsidR="006D5F58" w:rsidRDefault="006D5F58" w:rsidP="006D5F58">
          <w:pPr>
            <w:pStyle w:val="36131D52AAA142F9986724CA928772FD"/>
          </w:pPr>
          <w:r w:rsidRPr="000C56B0">
            <w:rPr>
              <w:rStyle w:val="Textedelespacerserv"/>
            </w:rPr>
            <w:t>Cliquez ou appuyez ici pour entrer du texte.</w:t>
          </w:r>
        </w:p>
      </w:docPartBody>
    </w:docPart>
    <w:docPart>
      <w:docPartPr>
        <w:name w:val="F1370111BDE540BF821D8D76A96C8B9B"/>
        <w:category>
          <w:name w:val="Général"/>
          <w:gallery w:val="placeholder"/>
        </w:category>
        <w:types>
          <w:type w:val="bbPlcHdr"/>
        </w:types>
        <w:behaviors>
          <w:behavior w:val="content"/>
        </w:behaviors>
        <w:guid w:val="{9229D1C1-2A58-4007-9331-0469D7F45AC5}"/>
      </w:docPartPr>
      <w:docPartBody>
        <w:p w:rsidR="006D5F58" w:rsidRDefault="006D5F58" w:rsidP="006D5F58">
          <w:pPr>
            <w:pStyle w:val="F1370111BDE540BF821D8D76A96C8B9B"/>
          </w:pPr>
          <w:r w:rsidRPr="000C56B0">
            <w:rPr>
              <w:rStyle w:val="Textedelespacerserv"/>
            </w:rPr>
            <w:t>Choisissez un élément.</w:t>
          </w:r>
        </w:p>
      </w:docPartBody>
    </w:docPart>
    <w:docPart>
      <w:docPartPr>
        <w:name w:val="E38DC10FB8114401A0787A05CD9C1F18"/>
        <w:category>
          <w:name w:val="Général"/>
          <w:gallery w:val="placeholder"/>
        </w:category>
        <w:types>
          <w:type w:val="bbPlcHdr"/>
        </w:types>
        <w:behaviors>
          <w:behavior w:val="content"/>
        </w:behaviors>
        <w:guid w:val="{CE5971CB-8D35-4B95-82CC-C4DBAF531862}"/>
      </w:docPartPr>
      <w:docPartBody>
        <w:p w:rsidR="006D5F58" w:rsidRDefault="006D5F58" w:rsidP="006D5F58">
          <w:pPr>
            <w:pStyle w:val="E38DC10FB8114401A0787A05CD9C1F18"/>
          </w:pPr>
          <w:r w:rsidRPr="000C56B0">
            <w:rPr>
              <w:rStyle w:val="Textedelespacerserv"/>
            </w:rPr>
            <w:t>Cliquez ou appuyez ici pour entrer du texte.</w:t>
          </w:r>
        </w:p>
      </w:docPartBody>
    </w:docPart>
    <w:docPart>
      <w:docPartPr>
        <w:name w:val="F325DDE909864D7884C29AB35DCC9B99"/>
        <w:category>
          <w:name w:val="Général"/>
          <w:gallery w:val="placeholder"/>
        </w:category>
        <w:types>
          <w:type w:val="bbPlcHdr"/>
        </w:types>
        <w:behaviors>
          <w:behavior w:val="content"/>
        </w:behaviors>
        <w:guid w:val="{DAE4DB75-4D8A-4867-A2C9-63784B80D12C}"/>
      </w:docPartPr>
      <w:docPartBody>
        <w:p w:rsidR="006D5F58" w:rsidRDefault="006D5F58" w:rsidP="006D5F58">
          <w:pPr>
            <w:pStyle w:val="F325DDE909864D7884C29AB35DCC9B99"/>
          </w:pPr>
          <w:r w:rsidRPr="000C56B0">
            <w:rPr>
              <w:rStyle w:val="Textedelespacerserv"/>
            </w:rPr>
            <w:t>Cliquez ou appuyez ici pour entrer du texte.</w:t>
          </w:r>
        </w:p>
      </w:docPartBody>
    </w:docPart>
    <w:docPart>
      <w:docPartPr>
        <w:name w:val="41F7CB0EBDC74CB39A85BB4ABC9E6F45"/>
        <w:category>
          <w:name w:val="Général"/>
          <w:gallery w:val="placeholder"/>
        </w:category>
        <w:types>
          <w:type w:val="bbPlcHdr"/>
        </w:types>
        <w:behaviors>
          <w:behavior w:val="content"/>
        </w:behaviors>
        <w:guid w:val="{828DF303-E75C-434F-952B-C57635DB7F7E}"/>
      </w:docPartPr>
      <w:docPartBody>
        <w:p w:rsidR="006D5F58" w:rsidRDefault="006D5F58" w:rsidP="006D5F58">
          <w:pPr>
            <w:pStyle w:val="41F7CB0EBDC74CB39A85BB4ABC9E6F45"/>
          </w:pPr>
          <w:r w:rsidRPr="000C56B0">
            <w:rPr>
              <w:rStyle w:val="Textedelespacerserv"/>
            </w:rPr>
            <w:t>Cliquez ou appuyez ici pour entrer une date.</w:t>
          </w:r>
        </w:p>
      </w:docPartBody>
    </w:docPart>
    <w:docPart>
      <w:docPartPr>
        <w:name w:val="E2FB13E7C920432AB757F52E2C8267B9"/>
        <w:category>
          <w:name w:val="Général"/>
          <w:gallery w:val="placeholder"/>
        </w:category>
        <w:types>
          <w:type w:val="bbPlcHdr"/>
        </w:types>
        <w:behaviors>
          <w:behavior w:val="content"/>
        </w:behaviors>
        <w:guid w:val="{D850EC69-C740-4A3A-B068-C461777F9735}"/>
      </w:docPartPr>
      <w:docPartBody>
        <w:p w:rsidR="006D5F58" w:rsidRDefault="006D5F58" w:rsidP="006D5F58">
          <w:pPr>
            <w:pStyle w:val="E2FB13E7C920432AB757F52E2C8267B9"/>
          </w:pPr>
          <w:r w:rsidRPr="000C56B0">
            <w:rPr>
              <w:rStyle w:val="Textedelespacerserv"/>
            </w:rPr>
            <w:t>Cliquez ou appuyez ici pour entrer une date.</w:t>
          </w:r>
        </w:p>
      </w:docPartBody>
    </w:docPart>
    <w:docPart>
      <w:docPartPr>
        <w:name w:val="5BFCB29AA07649939E873DEB2C34729C"/>
        <w:category>
          <w:name w:val="Général"/>
          <w:gallery w:val="placeholder"/>
        </w:category>
        <w:types>
          <w:type w:val="bbPlcHdr"/>
        </w:types>
        <w:behaviors>
          <w:behavior w:val="content"/>
        </w:behaviors>
        <w:guid w:val="{37E9867C-99AD-4F99-B433-42FAB5A91983}"/>
      </w:docPartPr>
      <w:docPartBody>
        <w:p w:rsidR="006D5F58" w:rsidRDefault="006D5F58" w:rsidP="006D5F58">
          <w:pPr>
            <w:pStyle w:val="5BFCB29AA07649939E873DEB2C34729C"/>
          </w:pPr>
          <w:r w:rsidRPr="000C56B0">
            <w:rPr>
              <w:rStyle w:val="Textedelespacerserv"/>
            </w:rPr>
            <w:t>Cliquez ou appuyez ici pour entrer du texte.</w:t>
          </w:r>
        </w:p>
      </w:docPartBody>
    </w:docPart>
    <w:docPart>
      <w:docPartPr>
        <w:name w:val="5AEACE2E9120447CBB1D685C59E56D44"/>
        <w:category>
          <w:name w:val="Général"/>
          <w:gallery w:val="placeholder"/>
        </w:category>
        <w:types>
          <w:type w:val="bbPlcHdr"/>
        </w:types>
        <w:behaviors>
          <w:behavior w:val="content"/>
        </w:behaviors>
        <w:guid w:val="{B6065FB8-5715-43A5-8746-2D053D0AC8B2}"/>
      </w:docPartPr>
      <w:docPartBody>
        <w:p w:rsidR="006D5F58" w:rsidRDefault="006D5F58" w:rsidP="006D5F58">
          <w:pPr>
            <w:pStyle w:val="5AEACE2E9120447CBB1D685C59E56D44"/>
          </w:pPr>
          <w:r w:rsidRPr="000C56B0">
            <w:rPr>
              <w:rStyle w:val="Textedelespacerserv"/>
            </w:rPr>
            <w:t>Choisissez un élément.</w:t>
          </w:r>
        </w:p>
      </w:docPartBody>
    </w:docPart>
    <w:docPart>
      <w:docPartPr>
        <w:name w:val="23FA078B8BC844B09268E02F64B44FF0"/>
        <w:category>
          <w:name w:val="Général"/>
          <w:gallery w:val="placeholder"/>
        </w:category>
        <w:types>
          <w:type w:val="bbPlcHdr"/>
        </w:types>
        <w:behaviors>
          <w:behavior w:val="content"/>
        </w:behaviors>
        <w:guid w:val="{08072F0B-B758-471A-A1F3-14EFCEA2C21C}"/>
      </w:docPartPr>
      <w:docPartBody>
        <w:p w:rsidR="006D5F58" w:rsidRDefault="006D5F58" w:rsidP="006D5F58">
          <w:pPr>
            <w:pStyle w:val="23FA078B8BC844B09268E02F64B44FF0"/>
          </w:pPr>
          <w:r w:rsidRPr="000F48EA">
            <w:rPr>
              <w:rStyle w:val="Textedelespacerserv"/>
              <w:sz w:val="14"/>
              <w:szCs w:val="14"/>
            </w:rPr>
            <w:t>Cliquez ou appuyez ici pour entrer du texte.</w:t>
          </w:r>
        </w:p>
      </w:docPartBody>
    </w:docPart>
    <w:docPart>
      <w:docPartPr>
        <w:name w:val="6A2B5A3215EF4E0FA150D8F5C343530A"/>
        <w:category>
          <w:name w:val="Général"/>
          <w:gallery w:val="placeholder"/>
        </w:category>
        <w:types>
          <w:type w:val="bbPlcHdr"/>
        </w:types>
        <w:behaviors>
          <w:behavior w:val="content"/>
        </w:behaviors>
        <w:guid w:val="{315E232E-94D4-4144-9C2D-A9D1D2553163}"/>
      </w:docPartPr>
      <w:docPartBody>
        <w:p w:rsidR="006D5F58" w:rsidRDefault="006D5F58" w:rsidP="006D5F58">
          <w:pPr>
            <w:pStyle w:val="6A2B5A3215EF4E0FA150D8F5C343530A"/>
          </w:pPr>
          <w:r w:rsidRPr="000F48EA">
            <w:rPr>
              <w:rStyle w:val="Textedelespacerserv"/>
              <w:sz w:val="14"/>
              <w:szCs w:val="14"/>
            </w:rPr>
            <w:t>Cliquez ou appuyez ici pour entrer du texte.</w:t>
          </w:r>
        </w:p>
      </w:docPartBody>
    </w:docPart>
    <w:docPart>
      <w:docPartPr>
        <w:name w:val="1E11A350B4C94C54996A3CD0C3EE5327"/>
        <w:category>
          <w:name w:val="Général"/>
          <w:gallery w:val="placeholder"/>
        </w:category>
        <w:types>
          <w:type w:val="bbPlcHdr"/>
        </w:types>
        <w:behaviors>
          <w:behavior w:val="content"/>
        </w:behaviors>
        <w:guid w:val="{EF88EA53-DFBA-4EB3-8CDA-E9A071803818}"/>
      </w:docPartPr>
      <w:docPartBody>
        <w:p w:rsidR="006D5F58" w:rsidRDefault="006D5F58" w:rsidP="006D5F58">
          <w:pPr>
            <w:pStyle w:val="1E11A350B4C94C54996A3CD0C3EE5327"/>
          </w:pPr>
          <w:r w:rsidRPr="00C327E1">
            <w:rPr>
              <w:rStyle w:val="Textedelespacerserv"/>
              <w:sz w:val="14"/>
              <w:szCs w:val="14"/>
            </w:rPr>
            <w:t>Cliquez ou appuyez ici pour entrer du texte.</w:t>
          </w:r>
        </w:p>
      </w:docPartBody>
    </w:docPart>
    <w:docPart>
      <w:docPartPr>
        <w:name w:val="D1B5CA776FEB4CA680750EFB3160C6BE"/>
        <w:category>
          <w:name w:val="Général"/>
          <w:gallery w:val="placeholder"/>
        </w:category>
        <w:types>
          <w:type w:val="bbPlcHdr"/>
        </w:types>
        <w:behaviors>
          <w:behavior w:val="content"/>
        </w:behaviors>
        <w:guid w:val="{EC3BC4A5-5980-48B9-9ED7-D897823C004B}"/>
      </w:docPartPr>
      <w:docPartBody>
        <w:p w:rsidR="006D5F58" w:rsidRDefault="006D5F58" w:rsidP="006D5F58">
          <w:pPr>
            <w:pStyle w:val="D1B5CA776FEB4CA680750EFB3160C6BE"/>
          </w:pPr>
          <w:r w:rsidRPr="00C327E1">
            <w:rPr>
              <w:rStyle w:val="Textedelespacerserv"/>
              <w:sz w:val="14"/>
              <w:szCs w:val="14"/>
            </w:rPr>
            <w:t>Cliquez ou appuyez ici pour entrer du texte.</w:t>
          </w:r>
        </w:p>
      </w:docPartBody>
    </w:docPart>
    <w:docPart>
      <w:docPartPr>
        <w:name w:val="54A50697DBE94DFA9650D308304A296F"/>
        <w:category>
          <w:name w:val="Général"/>
          <w:gallery w:val="placeholder"/>
        </w:category>
        <w:types>
          <w:type w:val="bbPlcHdr"/>
        </w:types>
        <w:behaviors>
          <w:behavior w:val="content"/>
        </w:behaviors>
        <w:guid w:val="{7F1382E2-5662-4BD8-B50A-6D8F38DC9702}"/>
      </w:docPartPr>
      <w:docPartBody>
        <w:p w:rsidR="006D5F58" w:rsidRDefault="006D5F58" w:rsidP="006D5F58">
          <w:pPr>
            <w:pStyle w:val="54A50697DBE94DFA9650D308304A296F"/>
          </w:pPr>
          <w:r w:rsidRPr="00C327E1">
            <w:rPr>
              <w:rStyle w:val="Textedelespacerserv"/>
              <w:sz w:val="14"/>
              <w:szCs w:val="14"/>
            </w:rPr>
            <w:t>Cliquez ou appuyez ici pour entrer du texte.</w:t>
          </w:r>
        </w:p>
      </w:docPartBody>
    </w:docPart>
    <w:docPart>
      <w:docPartPr>
        <w:name w:val="B4086F2E6C4A4197BB22A8532C3A6D49"/>
        <w:category>
          <w:name w:val="Général"/>
          <w:gallery w:val="placeholder"/>
        </w:category>
        <w:types>
          <w:type w:val="bbPlcHdr"/>
        </w:types>
        <w:behaviors>
          <w:behavior w:val="content"/>
        </w:behaviors>
        <w:guid w:val="{3CD13A60-D5C5-48A7-9B8A-87F8867EE21D}"/>
      </w:docPartPr>
      <w:docPartBody>
        <w:p w:rsidR="006D5F58" w:rsidRDefault="006D5F58" w:rsidP="006D5F58">
          <w:pPr>
            <w:pStyle w:val="B4086F2E6C4A4197BB22A8532C3A6D49"/>
          </w:pPr>
          <w:r w:rsidRPr="00C327E1">
            <w:rPr>
              <w:rStyle w:val="Textedelespacerserv"/>
              <w:sz w:val="14"/>
              <w:szCs w:val="14"/>
            </w:rPr>
            <w:t>Cliquez ou appuyez ici pour entrer du texte.</w:t>
          </w:r>
        </w:p>
      </w:docPartBody>
    </w:docPart>
    <w:docPart>
      <w:docPartPr>
        <w:name w:val="F07A21D66A47437EABC3B83F523179BB"/>
        <w:category>
          <w:name w:val="Général"/>
          <w:gallery w:val="placeholder"/>
        </w:category>
        <w:types>
          <w:type w:val="bbPlcHdr"/>
        </w:types>
        <w:behaviors>
          <w:behavior w:val="content"/>
        </w:behaviors>
        <w:guid w:val="{8F8F864D-C85C-4DF0-94E3-549A378BB337}"/>
      </w:docPartPr>
      <w:docPartBody>
        <w:p w:rsidR="006D5F58" w:rsidRDefault="006D5F58" w:rsidP="006D5F58">
          <w:pPr>
            <w:pStyle w:val="F07A21D66A47437EABC3B83F523179BB"/>
          </w:pPr>
          <w:r w:rsidRPr="00C327E1">
            <w:rPr>
              <w:rStyle w:val="Textedelespacerserv"/>
              <w:sz w:val="14"/>
              <w:szCs w:val="14"/>
            </w:rPr>
            <w:t>Cliquez ou appuyez ici pour entrer du texte.</w:t>
          </w:r>
        </w:p>
      </w:docPartBody>
    </w:docPart>
    <w:docPart>
      <w:docPartPr>
        <w:name w:val="CBA33BBAFDED471297D18CF844013E01"/>
        <w:category>
          <w:name w:val="Général"/>
          <w:gallery w:val="placeholder"/>
        </w:category>
        <w:types>
          <w:type w:val="bbPlcHdr"/>
        </w:types>
        <w:behaviors>
          <w:behavior w:val="content"/>
        </w:behaviors>
        <w:guid w:val="{F4BAC9E9-8781-4175-AF26-04B4D5D052BC}"/>
      </w:docPartPr>
      <w:docPartBody>
        <w:p w:rsidR="006D5F58" w:rsidRDefault="006D5F58" w:rsidP="006D5F58">
          <w:pPr>
            <w:pStyle w:val="CBA33BBAFDED471297D18CF844013E01"/>
          </w:pPr>
          <w:r w:rsidRPr="00C327E1">
            <w:rPr>
              <w:rStyle w:val="Textedelespacerserv"/>
              <w:sz w:val="14"/>
              <w:szCs w:val="14"/>
            </w:rPr>
            <w:t>Cliquez ou appuyez ici pour entrer du texte.</w:t>
          </w:r>
        </w:p>
      </w:docPartBody>
    </w:docPart>
    <w:docPart>
      <w:docPartPr>
        <w:name w:val="CC3B3611719445709C6BB0DF543BCDAF"/>
        <w:category>
          <w:name w:val="Général"/>
          <w:gallery w:val="placeholder"/>
        </w:category>
        <w:types>
          <w:type w:val="bbPlcHdr"/>
        </w:types>
        <w:behaviors>
          <w:behavior w:val="content"/>
        </w:behaviors>
        <w:guid w:val="{F15EE062-91D5-41FA-88BF-DF88F5DA3AB5}"/>
      </w:docPartPr>
      <w:docPartBody>
        <w:p w:rsidR="006D5F58" w:rsidRDefault="006D5F58" w:rsidP="006D5F58">
          <w:pPr>
            <w:pStyle w:val="CC3B3611719445709C6BB0DF543BCDAF"/>
          </w:pPr>
          <w:r w:rsidRPr="000C56B0">
            <w:rPr>
              <w:rStyle w:val="Textedelespacerserv"/>
            </w:rPr>
            <w:t>Choisissez un élément.</w:t>
          </w:r>
        </w:p>
      </w:docPartBody>
    </w:docPart>
    <w:docPart>
      <w:docPartPr>
        <w:name w:val="63A6069C133F44AAA41F0F14D5A87826"/>
        <w:category>
          <w:name w:val="Général"/>
          <w:gallery w:val="placeholder"/>
        </w:category>
        <w:types>
          <w:type w:val="bbPlcHdr"/>
        </w:types>
        <w:behaviors>
          <w:behavior w:val="content"/>
        </w:behaviors>
        <w:guid w:val="{5BABBDA5-67C7-4D41-98B0-D2DEAB6F1006}"/>
      </w:docPartPr>
      <w:docPartBody>
        <w:p w:rsidR="006D5F58" w:rsidRDefault="006D5F58" w:rsidP="006D5F58">
          <w:pPr>
            <w:pStyle w:val="63A6069C133F44AAA41F0F14D5A87826"/>
          </w:pPr>
          <w:r w:rsidRPr="000C56B0">
            <w:rPr>
              <w:rStyle w:val="Textedelespacerserv"/>
            </w:rPr>
            <w:t>Choisissez un élément.</w:t>
          </w:r>
        </w:p>
      </w:docPartBody>
    </w:docPart>
    <w:docPart>
      <w:docPartPr>
        <w:name w:val="37221906F5C44E4F9C71840C2F7BC12F"/>
        <w:category>
          <w:name w:val="Général"/>
          <w:gallery w:val="placeholder"/>
        </w:category>
        <w:types>
          <w:type w:val="bbPlcHdr"/>
        </w:types>
        <w:behaviors>
          <w:behavior w:val="content"/>
        </w:behaviors>
        <w:guid w:val="{AA84CF53-7845-4040-AD1C-C1673C2713E0}"/>
      </w:docPartPr>
      <w:docPartBody>
        <w:p w:rsidR="006D5F58" w:rsidRDefault="006D5F58" w:rsidP="006D5F58">
          <w:pPr>
            <w:pStyle w:val="37221906F5C44E4F9C71840C2F7BC12F"/>
          </w:pPr>
          <w:r w:rsidRPr="000C56B0">
            <w:rPr>
              <w:rStyle w:val="Textedelespacerserv"/>
            </w:rPr>
            <w:t>Cliquez ou appuyez ici pour entrer du texte.</w:t>
          </w:r>
        </w:p>
      </w:docPartBody>
    </w:docPart>
    <w:docPart>
      <w:docPartPr>
        <w:name w:val="10CE8C5872764E2D8C16F5FB38345530"/>
        <w:category>
          <w:name w:val="Général"/>
          <w:gallery w:val="placeholder"/>
        </w:category>
        <w:types>
          <w:type w:val="bbPlcHdr"/>
        </w:types>
        <w:behaviors>
          <w:behavior w:val="content"/>
        </w:behaviors>
        <w:guid w:val="{CCD1BE64-E033-41A5-B998-DBDF07734786}"/>
      </w:docPartPr>
      <w:docPartBody>
        <w:p w:rsidR="006D5F58" w:rsidRDefault="006D5F58" w:rsidP="006D5F58">
          <w:pPr>
            <w:pStyle w:val="10CE8C5872764E2D8C16F5FB38345530"/>
          </w:pPr>
          <w:r w:rsidRPr="000C56B0">
            <w:rPr>
              <w:rStyle w:val="Textedelespacerserv"/>
            </w:rPr>
            <w:t>Choisissez un élément.</w:t>
          </w:r>
        </w:p>
      </w:docPartBody>
    </w:docPart>
    <w:docPart>
      <w:docPartPr>
        <w:name w:val="C59BEFCF20A84B76B730552ABAC2C51E"/>
        <w:category>
          <w:name w:val="Général"/>
          <w:gallery w:val="placeholder"/>
        </w:category>
        <w:types>
          <w:type w:val="bbPlcHdr"/>
        </w:types>
        <w:behaviors>
          <w:behavior w:val="content"/>
        </w:behaviors>
        <w:guid w:val="{4171C957-A0F7-47FC-9E74-F99C2754D673}"/>
      </w:docPartPr>
      <w:docPartBody>
        <w:p w:rsidR="006D5F58" w:rsidRDefault="006D5F58" w:rsidP="006D5F58">
          <w:pPr>
            <w:pStyle w:val="C59BEFCF20A84B76B730552ABAC2C51E"/>
          </w:pPr>
          <w:r w:rsidRPr="000C56B0">
            <w:rPr>
              <w:rStyle w:val="Textedelespacerserv"/>
            </w:rPr>
            <w:t>Cliquez ou appuyez ici pour entrer du texte.</w:t>
          </w:r>
        </w:p>
      </w:docPartBody>
    </w:docPart>
    <w:docPart>
      <w:docPartPr>
        <w:name w:val="3C0A78AE2B624D6B93B42F148AB8160A"/>
        <w:category>
          <w:name w:val="Général"/>
          <w:gallery w:val="placeholder"/>
        </w:category>
        <w:types>
          <w:type w:val="bbPlcHdr"/>
        </w:types>
        <w:behaviors>
          <w:behavior w:val="content"/>
        </w:behaviors>
        <w:guid w:val="{A7C21AA2-E908-4B72-9D45-953DAC7DD2C9}"/>
      </w:docPartPr>
      <w:docPartBody>
        <w:p w:rsidR="006D5F58" w:rsidRDefault="006D5F58" w:rsidP="006D5F58">
          <w:pPr>
            <w:pStyle w:val="3C0A78AE2B624D6B93B42F148AB8160A"/>
          </w:pPr>
          <w:r w:rsidRPr="000C56B0">
            <w:rPr>
              <w:rStyle w:val="Textedelespacerserv"/>
            </w:rPr>
            <w:t>Choisissez un élément.</w:t>
          </w:r>
        </w:p>
      </w:docPartBody>
    </w:docPart>
    <w:docPart>
      <w:docPartPr>
        <w:name w:val="4063697150134523962789CB1703B79D"/>
        <w:category>
          <w:name w:val="Général"/>
          <w:gallery w:val="placeholder"/>
        </w:category>
        <w:types>
          <w:type w:val="bbPlcHdr"/>
        </w:types>
        <w:behaviors>
          <w:behavior w:val="content"/>
        </w:behaviors>
        <w:guid w:val="{3D8E8F88-8575-4E0F-8EA7-6FF141DF368E}"/>
      </w:docPartPr>
      <w:docPartBody>
        <w:p w:rsidR="006D5F58" w:rsidRDefault="006D5F58" w:rsidP="006D5F58">
          <w:pPr>
            <w:pStyle w:val="4063697150134523962789CB1703B79D"/>
          </w:pPr>
          <w:r w:rsidRPr="000C56B0">
            <w:rPr>
              <w:rStyle w:val="Textedelespacerserv"/>
            </w:rPr>
            <w:t>Cliquez ou appuyez ici pour entrer du texte.</w:t>
          </w:r>
        </w:p>
      </w:docPartBody>
    </w:docPart>
    <w:docPart>
      <w:docPartPr>
        <w:name w:val="DefaultPlaceholder_-1854013438"/>
        <w:category>
          <w:name w:val="Général"/>
          <w:gallery w:val="placeholder"/>
        </w:category>
        <w:types>
          <w:type w:val="bbPlcHdr"/>
        </w:types>
        <w:behaviors>
          <w:behavior w:val="content"/>
        </w:behaviors>
        <w:guid w:val="{2B59E042-55AB-470F-81E4-C3AF9C9BD32B}"/>
      </w:docPartPr>
      <w:docPartBody>
        <w:p w:rsidR="001A2423" w:rsidRDefault="001A2423">
          <w:r w:rsidRPr="00331305">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01745"/>
    <w:rsid w:val="000C35F3"/>
    <w:rsid w:val="00150C30"/>
    <w:rsid w:val="001A2423"/>
    <w:rsid w:val="001A3CAD"/>
    <w:rsid w:val="002727CB"/>
    <w:rsid w:val="00387C99"/>
    <w:rsid w:val="004203DF"/>
    <w:rsid w:val="00557152"/>
    <w:rsid w:val="005914B3"/>
    <w:rsid w:val="006A1315"/>
    <w:rsid w:val="006D5F58"/>
    <w:rsid w:val="00700486"/>
    <w:rsid w:val="007032F0"/>
    <w:rsid w:val="007242B7"/>
    <w:rsid w:val="00764744"/>
    <w:rsid w:val="007F3EF5"/>
    <w:rsid w:val="00851B2B"/>
    <w:rsid w:val="0086038F"/>
    <w:rsid w:val="00885A86"/>
    <w:rsid w:val="008C53E8"/>
    <w:rsid w:val="00967F09"/>
    <w:rsid w:val="009930C5"/>
    <w:rsid w:val="009D0903"/>
    <w:rsid w:val="00AE34A3"/>
    <w:rsid w:val="00AF65CE"/>
    <w:rsid w:val="00C12539"/>
    <w:rsid w:val="00C14E60"/>
    <w:rsid w:val="00C23021"/>
    <w:rsid w:val="00C24D16"/>
    <w:rsid w:val="00C77D0B"/>
    <w:rsid w:val="00D8501B"/>
    <w:rsid w:val="00E8335D"/>
    <w:rsid w:val="00EC6A65"/>
    <w:rsid w:val="00ED5D4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914B3"/>
    <w:rPr>
      <w:color w:val="666666"/>
    </w:rPr>
  </w:style>
  <w:style w:type="paragraph" w:customStyle="1" w:styleId="AE496FB9C70548F38626804A90DFBC7F">
    <w:name w:val="AE496FB9C70548F38626804A90DFBC7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B4D569001704383AE67C2E8480EA52D">
    <w:name w:val="BB4D569001704383AE67C2E8480EA52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131D52AAA142F9986724CA928772FD">
    <w:name w:val="36131D52AAA142F9986724CA928772F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1370111BDE540BF821D8D76A96C8B9B">
    <w:name w:val="F1370111BDE540BF821D8D76A96C8B9B"/>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C7929DC552241C3BD469BABE7B5A9B0">
    <w:name w:val="5C7929DC552241C3BD469BABE7B5A9B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61F1B1B886E411B9BC962DF2C499B0C">
    <w:name w:val="A61F1B1B886E411B9BC962DF2C499B0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06D9C83F1D8F4EE3B501932914567F61">
    <w:name w:val="06D9C83F1D8F4EE3B501932914567F6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38DC10FB8114401A0787A05CD9C1F18">
    <w:name w:val="E38DC10FB8114401A0787A05CD9C1F18"/>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325DDE909864D7884C29AB35DCC9B99">
    <w:name w:val="F325DDE909864D7884C29AB35DCC9B9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8988FFFBDA7447B9DB6F2F6F61C57A1">
    <w:name w:val="F8988FFFBDA7447B9DB6F2F6F61C57A1"/>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F7CB0EBDC74CB39A85BB4ABC9E6F45">
    <w:name w:val="41F7CB0EBDC74CB39A85BB4ABC9E6F4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2FB13E7C920432AB757F52E2C8267B9">
    <w:name w:val="E2FB13E7C920432AB757F52E2C8267B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BFCB29AA07649939E873DEB2C34729C">
    <w:name w:val="5BFCB29AA07649939E873DEB2C34729C"/>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A1C528405B74A2CA364B71F117FC015">
    <w:name w:val="FA1C528405B74A2CA364B71F117FC015"/>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69EC373053F49F2AA883315BC6775C9">
    <w:name w:val="F69EC373053F49F2AA883315BC6775C9"/>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AEACE2E9120447CBB1D685C59E56D44">
    <w:name w:val="5AEACE2E9120447CBB1D685C59E56D44"/>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23FA078B8BC844B09268E02F64B44FF0">
    <w:name w:val="23FA078B8BC844B09268E02F64B44FF0"/>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A2B5A3215EF4E0FA150D8F5C343530A">
    <w:name w:val="6A2B5A3215EF4E0FA150D8F5C343530A"/>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E52414E1BF304149898081203F054A1E">
    <w:name w:val="E52414E1BF304149898081203F054A1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03FBD2BD39AE42A68FF0AF9568B4E26D">
    <w:name w:val="03FBD2BD39AE42A68FF0AF9568B4E26D"/>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A14E51D668414ECABD39D2F025D36FE9">
    <w:name w:val="A14E51D668414ECABD39D2F025D36FE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E11A350B4C94C54996A3CD0C3EE5327">
    <w:name w:val="1E11A350B4C94C54996A3CD0C3EE5327"/>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1B5CA776FEB4CA680750EFB3160C6BE">
    <w:name w:val="D1B5CA776FEB4CA680750EFB3160C6BE"/>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4A50697DBE94DFA9650D308304A296F">
    <w:name w:val="54A50697DBE94DFA9650D308304A296F"/>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086F2E6C4A4197BB22A8532C3A6D49">
    <w:name w:val="B4086F2E6C4A4197BB22A8532C3A6D49"/>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F07A21D66A47437EABC3B83F523179BB">
    <w:name w:val="F07A21D66A47437EABC3B83F523179BB"/>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CBA33BBAFDED471297D18CF844013E01">
    <w:name w:val="CBA33BBAFDED471297D18CF844013E01"/>
    <w:rsid w:val="006D5F5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374240352CE74D4F8331D643298B0923">
    <w:name w:val="374240352CE74D4F8331D643298B0923"/>
    <w:rsid w:val="006D5F5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CC3B3611719445709C6BB0DF543BCDAF">
    <w:name w:val="CC3B3611719445709C6BB0DF543BCDA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3A6069C133F44AAA41F0F14D5A87826">
    <w:name w:val="63A6069C133F44AAA41F0F14D5A87826"/>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221906F5C44E4F9C71840C2F7BC12F">
    <w:name w:val="37221906F5C44E4F9C71840C2F7BC12F"/>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CE8C5872764E2D8C16F5FB38345530">
    <w:name w:val="10CE8C5872764E2D8C16F5FB38345530"/>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C59BEFCF20A84B76B730552ABAC2C51E">
    <w:name w:val="C59BEFCF20A84B76B730552ABAC2C51E"/>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C0A78AE2B624D6B93B42F148AB8160A">
    <w:name w:val="3C0A78AE2B624D6B93B42F148AB8160A"/>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063697150134523962789CB1703B79D">
    <w:name w:val="4063697150134523962789CB1703B79D"/>
    <w:rsid w:val="006D5F5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E77BD222C04220A45D1F3CEC719AB5">
    <w:name w:val="46E77BD222C04220A45D1F3CEC719AB5"/>
    <w:rsid w:val="005914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D7830886-7276-4E5C-A975-ABF172098EFD}"/>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539</TotalTime>
  <Pages>15</Pages>
  <Words>5030</Words>
  <Characters>27665</Characters>
  <Application>Microsoft Office Word</Application>
  <DocSecurity>0</DocSecurity>
  <Lines>230</Lines>
  <Paragraphs>65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LESNES</cp:lastModifiedBy>
  <cp:revision>319</cp:revision>
  <cp:lastPrinted>2019-11-16T07:44:00Z</cp:lastPrinted>
  <dcterms:created xsi:type="dcterms:W3CDTF">2024-01-23T15:23:00Z</dcterms:created>
  <dcterms:modified xsi:type="dcterms:W3CDTF">2026-02-12T09:36:00Z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4188100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