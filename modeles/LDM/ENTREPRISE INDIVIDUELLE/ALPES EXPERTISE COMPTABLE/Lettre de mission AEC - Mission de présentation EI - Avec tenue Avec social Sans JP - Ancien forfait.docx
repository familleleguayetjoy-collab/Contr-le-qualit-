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showingPlcHdr/>
        <w15:color w:val="FF0000"/>
      </w:sdtPr>
      <w:sdtContent>
        <w:p w14:paraId="092E29BE" w14:textId="30D9614F" w:rsidR="00614E04" w:rsidRPr="00614E04" w:rsidRDefault="00614E04" w:rsidP="00614E04">
          <w:pPr>
            <w:pStyle w:val="Texte"/>
            <w:ind w:left="4254"/>
            <w:rPr>
              <w:color w:val="auto"/>
            </w:rPr>
          </w:pPr>
          <w:r w:rsidRPr="00614E04">
            <w:rPr>
              <w:color w:val="auto"/>
            </w:rPr>
            <w:t>Cliquez ou appuyez ici pour entrer du texte.</w:t>
          </w:r>
        </w:p>
      </w:sdtContent>
    </w:sdt>
    <w:sdt>
      <w:sdtPr>
        <w:alias w:val="Identité du représentant légal"/>
        <w:tag w:val="Identité du représentant légal"/>
        <w:id w:val="-975838467"/>
        <w:placeholder>
          <w:docPart w:val="F29082EC65C54E71BB5C0967D290D35A"/>
        </w:placeholder>
        <w:showingPlcHdr/>
        <w15:color w:val="FF0000"/>
      </w:sdtPr>
      <w:sdtContent>
        <w:p w14:paraId="77006315" w14:textId="361D2743" w:rsidR="00614E04" w:rsidRDefault="00614E04" w:rsidP="00614E04">
          <w:pPr>
            <w:pStyle w:val="Texte"/>
            <w:ind w:left="4254"/>
          </w:pPr>
          <w:r w:rsidRPr="000C56B0">
            <w:rPr>
              <w:rStyle w:val="Textedelespacerserv"/>
            </w:rPr>
            <w:t>Cliquez ou appuyez ici pour entrer du texte.</w:t>
          </w:r>
        </w:p>
      </w:sdtContent>
    </w:sdt>
    <w:sdt>
      <w:sdtPr>
        <w:alias w:val="Adresse du siège social"/>
        <w:tag w:val="Adresse du siège social"/>
        <w:id w:val="-1759135156"/>
        <w:placeholder>
          <w:docPart w:val="380977A8E566478081A5677AA4D1E613"/>
        </w:placeholder>
        <w:showingPlcHdr/>
        <w15:color w:val="FF0000"/>
      </w:sdtPr>
      <w:sdtContent>
        <w:p w14:paraId="68AE02FD" w14:textId="248B7FB6" w:rsidR="00614E04" w:rsidRDefault="003A4EC3" w:rsidP="003A4EC3">
          <w:pPr>
            <w:pStyle w:val="Texte"/>
            <w:ind w:left="4254"/>
          </w:pPr>
          <w:r w:rsidRPr="000C56B0">
            <w:rPr>
              <w:rStyle w:val="Textedelespacerserv"/>
            </w:rPr>
            <w:t>Cliquez ou appuyez ici pour entrer du texte.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320D6212"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showingPlcHdr/>
          <w15:color w:val="FF0000"/>
          <w:text/>
        </w:sdtPr>
        <w:sdtContent>
          <w:r w:rsidR="00773547" w:rsidRPr="00F15FD7">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305174">
        <w:rPr>
          <w:noProof/>
          <w:color w:val="auto"/>
        </w:rPr>
        <w:t>12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32E20F68" w:rsidR="000900E1" w:rsidRPr="00F94D6F" w:rsidRDefault="008F7C17" w:rsidP="008F7C17">
      <w:pPr>
        <w:pStyle w:val="Texte"/>
        <w:tabs>
          <w:tab w:val="left" w:pos="4965"/>
        </w:tabs>
        <w:rPr>
          <w:color w:val="auto"/>
        </w:rPr>
      </w:pPr>
      <w:r>
        <w:rPr>
          <w:color w:val="auto"/>
        </w:rPr>
        <w:tab/>
      </w:r>
    </w:p>
    <w:p w14:paraId="15B6EAC1" w14:textId="327674CE"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2F63F3" w:rsidRPr="000C56B0">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2569B7A"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xercice"/>
          <w:tag w:val="Forme d'exercice"/>
          <w:id w:val="-549766334"/>
          <w:placeholder>
            <w:docPart w:val="46A96F421C7544C7B1DF7169284D9347"/>
          </w:placeholder>
          <w:showingPlcHdr/>
          <w15:color w:val="FF0000"/>
          <w:comboBox>
            <w:listItem w:displayText="EI (entreprise individuelle)" w:value="EI (entreprise individuelle)"/>
            <w:listItem w:displayText="EIRL (entreprise individuelle à responsabilité limitée)" w:value="EIRL (entreprise individuelle à responsabilité limitée)"/>
          </w:comboBox>
        </w:sdtPr>
        <w:sdtContent>
          <w:r w:rsidR="00374AA9" w:rsidRPr="000C56B0">
            <w:rPr>
              <w:rStyle w:val="Textedelespacerserv"/>
            </w:rPr>
            <w:t>Choisissez un élément.</w:t>
          </w:r>
        </w:sdtContent>
      </w:sdt>
      <w:r w:rsidRPr="005E3F5E">
        <w:rPr>
          <w:color w:val="auto"/>
        </w:rPr>
        <w:t xml:space="preserve"> et vous en êtes</w:t>
      </w:r>
      <w:r w:rsidR="00305174">
        <w:rPr>
          <w:rFonts w:cs="Arial"/>
          <w:color w:val="auto"/>
        </w:rPr>
        <w:t xml:space="preserve"> Chef d’entreprise</w:t>
      </w:r>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 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5C2C42">
      <w:pPr>
        <w:pStyle w:val="Puces"/>
      </w:pPr>
      <w:r w:rsidRPr="000748E1">
        <w:t>Prise de connaissance du « réglementaire de paie » au démarrage de la mission</w:t>
      </w:r>
      <w:r>
        <w:t> ;</w:t>
      </w:r>
    </w:p>
    <w:p w14:paraId="42C4F015" w14:textId="77777777" w:rsidR="005C2C42" w:rsidRDefault="005C2C42" w:rsidP="005C2C42">
      <w:pPr>
        <w:pStyle w:val="Puces"/>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3F4D65F4" w14:textId="77777777" w:rsidR="00747107"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5663B9DC" w14:textId="1797CD70" w:rsidR="00AF293D" w:rsidRDefault="00747107" w:rsidP="00747107">
      <w:pPr>
        <w:pStyle w:val="Texte"/>
        <w:rPr>
          <w:color w:val="auto"/>
        </w:rPr>
      </w:pPr>
      <w:r w:rsidRPr="00747107">
        <w:rPr>
          <w:color w:val="auto"/>
        </w:rPr>
        <w:t>Notre mission n’a pas pour objectif de déceler des erreurs, actes illégaux ou autres irrégularités pouvant ou ayant eu lieu dans votre entité.</w:t>
      </w:r>
    </w:p>
    <w:p w14:paraId="0007F2CE" w14:textId="41E18215" w:rsidR="005C2C4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1170FDF2" w14:textId="77777777" w:rsidR="00155C82" w:rsidRDefault="00155C82"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707204" w:rsidRDefault="007A3C8D" w:rsidP="00707204">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62B4072B"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r w:rsidR="00235D8B">
        <w:rPr>
          <w:color w:val="auto"/>
        </w:rPr>
        <w:br w:type="page"/>
      </w:r>
    </w:p>
    <w:p w14:paraId="01C1FDB4" w14:textId="23DA1FC1" w:rsidR="00253C80" w:rsidRPr="00253C80" w:rsidRDefault="00253C80" w:rsidP="00253C80">
      <w:pPr>
        <w:pStyle w:val="Texte"/>
        <w:rPr>
          <w:color w:val="auto"/>
        </w:rPr>
      </w:pPr>
      <w:r>
        <w:rPr>
          <w:color w:val="auto"/>
        </w:rPr>
        <w:lastRenderedPageBreak/>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61446CEE" w14:textId="77777777" w:rsidR="00235D8B" w:rsidRPr="000B5332" w:rsidRDefault="00235D8B" w:rsidP="00253C80">
      <w:pPr>
        <w:pStyle w:val="Texte"/>
        <w:rPr>
          <w:color w:val="auto"/>
        </w:rPr>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42B6749A" w:rsidR="000B5332" w:rsidRPr="000B5332" w:rsidRDefault="000B5332" w:rsidP="000B5332">
      <w:pPr>
        <w:pStyle w:val="Puces"/>
      </w:pPr>
      <w:r w:rsidRPr="000B5332">
        <w:t>L’inventaire de vos immobilisations (cession, mise au rebus)</w:t>
      </w:r>
      <w:r>
        <w:t> ;</w:t>
      </w:r>
    </w:p>
    <w:p w14:paraId="3CF16FA0" w14:textId="72CAEBEC" w:rsidR="000B5332" w:rsidRPr="000B5332" w:rsidRDefault="000B5332" w:rsidP="000B5332">
      <w:pPr>
        <w:pStyle w:val="Puces"/>
      </w:pPr>
      <w:r w:rsidRPr="000B5332">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3F211A89" w:rsidR="00235D8B" w:rsidRDefault="00BE42BC" w:rsidP="00156A10">
      <w:pPr>
        <w:pStyle w:val="Texte"/>
        <w:rPr>
          <w:color w:val="auto"/>
        </w:rPr>
      </w:pPr>
      <w:r w:rsidRPr="00BE42BC">
        <w:rPr>
          <w:color w:val="auto"/>
        </w:rPr>
        <w:t xml:space="preserve">Le cabinet </w:t>
      </w:r>
      <w:r w:rsidR="00BE5075">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5055C910" w:rsidR="00353D46" w:rsidRPr="00FD6E59" w:rsidRDefault="00412D47" w:rsidP="00FD6E59">
      <w:pPr>
        <w:pStyle w:val="Texte"/>
        <w:rPr>
          <w:color w:val="auto"/>
        </w:rPr>
      </w:pPr>
      <w:r>
        <w:rPr>
          <w:i/>
          <w:iCs/>
          <w:color w:val="auto"/>
          <w:u w:val="single"/>
        </w:rPr>
        <w:t xml:space="preserve">Honoraires </w:t>
      </w:r>
      <w:r w:rsidRPr="0049284A">
        <w:rPr>
          <w:i/>
          <w:iCs/>
          <w:color w:val="auto"/>
          <w:u w:val="single"/>
        </w:rPr>
        <w:t>comptables</w:t>
      </w:r>
      <w:r w:rsidRPr="0049284A">
        <w:rPr>
          <w:color w:val="auto"/>
          <w:u w:val="single"/>
        </w:rPr>
        <w:t> </w:t>
      </w:r>
      <w:r w:rsidR="0049284A" w:rsidRPr="0049284A">
        <w:rPr>
          <w:color w:val="auto"/>
          <w:u w:val="single"/>
        </w:rPr>
        <w:t>et sociales</w:t>
      </w:r>
      <w:r w:rsidR="0049284A">
        <w:rPr>
          <w:color w:val="auto"/>
        </w:rPr>
        <w:t xml:space="preserve"> </w:t>
      </w:r>
      <w:r>
        <w:rPr>
          <w:color w:val="auto"/>
        </w:rPr>
        <w:t>:</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49284A" w:rsidRPr="007133D4" w14:paraId="1DE836C3" w14:textId="4C92F911" w:rsidTr="00860C61">
        <w:tc>
          <w:tcPr>
            <w:tcW w:w="3222" w:type="pct"/>
            <w:tcBorders>
              <w:top w:val="nil"/>
              <w:left w:val="nil"/>
              <w:bottom w:val="nil"/>
              <w:right w:val="nil"/>
            </w:tcBorders>
            <w:shd w:val="clear" w:color="FFFFFF" w:fill="FFFFFF"/>
            <w:vAlign w:val="center"/>
          </w:tcPr>
          <w:p w14:paraId="6212EE4C" w14:textId="4DFC4F5E" w:rsidR="0049284A" w:rsidRPr="008962C3" w:rsidRDefault="0049284A" w:rsidP="008962C3">
            <w:pPr>
              <w:pStyle w:val="Titre3"/>
              <w:ind w:right="40"/>
              <w:rPr>
                <w:rFonts w:ascii="Arial" w:hAnsi="Arial" w:cs="Arial"/>
                <w:b w:val="0"/>
                <w:bCs w:val="0"/>
                <w:color w:val="000000"/>
              </w:rPr>
            </w:pPr>
            <w:r>
              <w:rPr>
                <w:rFonts w:ascii="Arial" w:hAnsi="Arial" w:cs="Arial"/>
                <w:b w:val="0"/>
                <w:bCs w:val="0"/>
                <w:color w:val="000000"/>
              </w:rPr>
              <w:t>T</w:t>
            </w:r>
            <w:r w:rsidRPr="008962C3">
              <w:rPr>
                <w:rFonts w:ascii="Arial" w:hAnsi="Arial" w:cs="Arial"/>
                <w:b w:val="0"/>
                <w:bCs w:val="0"/>
                <w:color w:val="000000"/>
              </w:rPr>
              <w:t>enue comptable</w:t>
            </w:r>
            <w:r>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285510012"/>
            <w:placeholder>
              <w:docPart w:val="3DD3FFAFD8944FAF8B8151ED6F022CB9"/>
            </w:placeholder>
            <w:showingPlcHdr/>
            <w15:color w:val="FF0000"/>
          </w:sdtPr>
          <w:sdtContent>
            <w:tc>
              <w:tcPr>
                <w:tcW w:w="889" w:type="pct"/>
                <w:vMerge w:val="restart"/>
                <w:tcBorders>
                  <w:top w:val="nil"/>
                  <w:left w:val="nil"/>
                  <w:right w:val="nil"/>
                </w:tcBorders>
                <w:shd w:val="clear" w:color="FFFFFF" w:fill="FFFFFF"/>
                <w:vAlign w:val="center"/>
              </w:tcPr>
              <w:p w14:paraId="0B4CD731" w14:textId="7D7FE47A" w:rsidR="0049284A" w:rsidRPr="000F48EA" w:rsidRDefault="0049284A"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mensuel HT"/>
            <w:tag w:val="Montant mensuel HT"/>
            <w:id w:val="1884749425"/>
            <w:placeholder>
              <w:docPart w:val="2D4AB76C82BE41C090E9A30500B1D0A5"/>
            </w:placeholder>
            <w:showingPlcHdr/>
            <w15:color w:val="FF0000"/>
          </w:sdtPr>
          <w:sdtContent>
            <w:tc>
              <w:tcPr>
                <w:tcW w:w="889" w:type="pct"/>
                <w:vMerge w:val="restart"/>
                <w:tcBorders>
                  <w:top w:val="nil"/>
                  <w:left w:val="nil"/>
                  <w:right w:val="nil"/>
                </w:tcBorders>
                <w:shd w:val="clear" w:color="FFFFFF" w:fill="FFFFFF"/>
                <w:vAlign w:val="center"/>
              </w:tcPr>
              <w:p w14:paraId="3D69DB04" w14:textId="4ED83FB7" w:rsidR="0049284A" w:rsidRPr="000F48EA" w:rsidRDefault="0049284A"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49284A" w:rsidRPr="007133D4" w14:paraId="26F34F3D" w14:textId="77777777" w:rsidTr="00860C61">
        <w:tc>
          <w:tcPr>
            <w:tcW w:w="3222" w:type="pct"/>
            <w:tcBorders>
              <w:top w:val="nil"/>
              <w:left w:val="nil"/>
              <w:bottom w:val="nil"/>
              <w:right w:val="nil"/>
            </w:tcBorders>
            <w:shd w:val="clear" w:color="FFFFFF" w:fill="FFFFFF"/>
            <w:vAlign w:val="center"/>
          </w:tcPr>
          <w:p w14:paraId="5D19F6BA" w14:textId="5F33AC80" w:rsidR="0049284A" w:rsidRDefault="0049284A" w:rsidP="008962C3">
            <w:pPr>
              <w:pStyle w:val="Titre3"/>
              <w:ind w:right="40"/>
              <w:rPr>
                <w:rFonts w:ascii="Arial" w:hAnsi="Arial" w:cs="Arial"/>
                <w:b w:val="0"/>
                <w:bCs w:val="0"/>
                <w:color w:val="000000"/>
              </w:rPr>
            </w:pPr>
            <w:r>
              <w:rPr>
                <w:rFonts w:ascii="Arial" w:hAnsi="Arial" w:cs="Arial"/>
                <w:b w:val="0"/>
                <w:bCs w:val="0"/>
                <w:color w:val="000000"/>
              </w:rPr>
              <w:t>Honoraires sociales - Etablissement de la paie et des déclarations liées</w:t>
            </w:r>
          </w:p>
        </w:tc>
        <w:tc>
          <w:tcPr>
            <w:tcW w:w="889" w:type="pct"/>
            <w:vMerge/>
            <w:tcBorders>
              <w:left w:val="nil"/>
              <w:bottom w:val="nil"/>
              <w:right w:val="nil"/>
            </w:tcBorders>
            <w:shd w:val="clear" w:color="FFFFFF" w:fill="FFFFFF"/>
            <w:vAlign w:val="center"/>
          </w:tcPr>
          <w:p w14:paraId="481B18D5" w14:textId="77777777" w:rsidR="0049284A" w:rsidRDefault="0049284A" w:rsidP="000F48EA">
            <w:pPr>
              <w:pStyle w:val="Titre3"/>
              <w:ind w:right="40"/>
              <w:jc w:val="center"/>
              <w:rPr>
                <w:rFonts w:ascii="Arial" w:hAnsi="Arial" w:cs="Arial"/>
                <w:b w:val="0"/>
                <w:bCs w:val="0"/>
                <w:color w:val="auto"/>
              </w:rPr>
            </w:pPr>
          </w:p>
        </w:tc>
        <w:tc>
          <w:tcPr>
            <w:tcW w:w="889" w:type="pct"/>
            <w:vMerge/>
            <w:tcBorders>
              <w:left w:val="nil"/>
              <w:bottom w:val="nil"/>
              <w:right w:val="nil"/>
            </w:tcBorders>
            <w:shd w:val="clear" w:color="FFFFFF" w:fill="FFFFFF"/>
            <w:vAlign w:val="center"/>
          </w:tcPr>
          <w:p w14:paraId="5294865C" w14:textId="77777777" w:rsidR="0049284A" w:rsidRDefault="0049284A" w:rsidP="000F48EA">
            <w:pPr>
              <w:pStyle w:val="Titre3"/>
              <w:ind w:right="40"/>
              <w:jc w:val="center"/>
              <w:rPr>
                <w:rFonts w:ascii="Arial" w:hAnsi="Arial" w:cs="Arial"/>
                <w:b w:val="0"/>
                <w:bCs w:val="0"/>
                <w:color w:val="auto"/>
              </w:rPr>
            </w:pPr>
          </w:p>
        </w:tc>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614C1FAF"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743AE5D9"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368C60B5" w14:textId="1885C7A4" w:rsidR="002A6657" w:rsidRDefault="002A6657" w:rsidP="002A6657">
      <w:pPr>
        <w:pStyle w:val="Puces"/>
      </w:pPr>
      <w:r>
        <w:t xml:space="preserve">Les frais de traitement informatique qui seront facturés pour un montant de </w:t>
      </w:r>
      <w:r>
        <w:rPr>
          <w:b/>
          <w:bCs/>
        </w:rPr>
        <w:t>5 € HT par mois</w:t>
      </w:r>
      <w:r>
        <w:t> ;</w:t>
      </w:r>
    </w:p>
    <w:p w14:paraId="6B486055" w14:textId="60CC0197" w:rsidR="00B20B26" w:rsidRDefault="008E4E5E" w:rsidP="00305174">
      <w:pPr>
        <w:pStyle w:val="Puces"/>
      </w:pPr>
      <w:r>
        <w:t xml:space="preserve">Les frais de plateforme digitale qui seront facturés pour un montant de </w:t>
      </w:r>
      <w:r w:rsidRPr="003D2FD4">
        <w:rPr>
          <w:b/>
          <w:bCs/>
        </w:rPr>
        <w:t>15 € HT par mois (dès que l’accès sera effectif)</w:t>
      </w:r>
      <w:r w:rsidR="00305174">
        <w:t>.</w:t>
      </w: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71CD3FE1" w14:textId="375EC77F" w:rsidR="00FD6E59" w:rsidRDefault="00FD6E59" w:rsidP="00FD6E59">
      <w:pPr>
        <w:pStyle w:val="Texte"/>
        <w:rPr>
          <w:color w:val="auto"/>
        </w:rPr>
      </w:pPr>
      <w:r>
        <w:rPr>
          <w:i/>
          <w:iCs/>
          <w:color w:val="auto"/>
          <w:u w:val="single"/>
        </w:rPr>
        <w:lastRenderedPageBreak/>
        <w:t>Honoraires sociales</w:t>
      </w:r>
      <w:r w:rsidR="0049284A">
        <w:rPr>
          <w:i/>
          <w:iCs/>
          <w:color w:val="auto"/>
          <w:u w:val="single"/>
        </w:rPr>
        <w:t xml:space="preserve"> exceptionnels</w:t>
      </w:r>
      <w:r>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611E33" w14:paraId="75EBC59D" w14:textId="77777777" w:rsidTr="00597687">
        <w:tc>
          <w:tcPr>
            <w:tcW w:w="3222" w:type="pct"/>
            <w:tcBorders>
              <w:top w:val="nil"/>
              <w:left w:val="nil"/>
              <w:bottom w:val="nil"/>
              <w:right w:val="nil"/>
            </w:tcBorders>
            <w:shd w:val="clear" w:color="6C6C6C" w:fill="6C6C6C"/>
            <w:vAlign w:val="center"/>
          </w:tcPr>
          <w:p w14:paraId="2EAB6560" w14:textId="77777777" w:rsidR="00611E33" w:rsidRPr="008962C3" w:rsidRDefault="00611E33" w:rsidP="00597687">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005CE208" w14:textId="688AC8CE" w:rsidR="00611E33" w:rsidRPr="008962C3" w:rsidRDefault="00893148" w:rsidP="00597687">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0657EB55" w14:textId="2F4665B2" w:rsidR="00611E33" w:rsidRPr="008962C3" w:rsidRDefault="00611E33" w:rsidP="00597687">
            <w:pPr>
              <w:pStyle w:val="Titre3"/>
              <w:spacing w:line="336" w:lineRule="auto"/>
              <w:jc w:val="center"/>
              <w:rPr>
                <w:rFonts w:ascii="Arial" w:hAnsi="Arial" w:cs="Arial"/>
                <w:b w:val="0"/>
                <w:bCs w:val="0"/>
                <w:color w:val="FFFFFF"/>
              </w:rPr>
            </w:pPr>
          </w:p>
        </w:tc>
      </w:tr>
      <w:tr w:rsidR="00611E33" w:rsidRPr="007133D4" w14:paraId="185A7081" w14:textId="77777777" w:rsidTr="00893148">
        <w:tc>
          <w:tcPr>
            <w:tcW w:w="3222" w:type="pct"/>
            <w:tcBorders>
              <w:top w:val="nil"/>
              <w:left w:val="nil"/>
              <w:bottom w:val="nil"/>
              <w:right w:val="nil"/>
            </w:tcBorders>
            <w:shd w:val="clear" w:color="FFFFFF" w:fill="FFFFFF"/>
            <w:vAlign w:val="center"/>
          </w:tcPr>
          <w:p w14:paraId="23A5FD9B" w14:textId="409CB4BA" w:rsidR="00611E33" w:rsidRDefault="00893148" w:rsidP="00597687">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0618B595" w14:textId="47A80624" w:rsidR="00611E33" w:rsidRPr="00893148" w:rsidRDefault="003D343E" w:rsidP="00893148">
            <w:pPr>
              <w:pStyle w:val="Titre3"/>
              <w:ind w:right="40"/>
              <w:jc w:val="center"/>
              <w:rPr>
                <w:rFonts w:ascii="Arial" w:hAnsi="Arial" w:cs="Arial"/>
                <w:b w:val="0"/>
                <w:bCs w:val="0"/>
                <w:color w:val="auto"/>
              </w:rPr>
            </w:pPr>
            <w:r>
              <w:rPr>
                <w:rFonts w:ascii="Arial" w:hAnsi="Arial" w:cs="Arial"/>
                <w:b w:val="0"/>
                <w:bCs w:val="0"/>
                <w:color w:val="auto"/>
              </w:rPr>
              <w:t>30</w:t>
            </w:r>
            <w:r w:rsidR="00893148">
              <w:rPr>
                <w:rFonts w:ascii="Arial" w:hAnsi="Arial" w:cs="Arial"/>
                <w:b w:val="0"/>
                <w:bCs w:val="0"/>
                <w:color w:val="auto"/>
              </w:rPr>
              <w:t>0 €</w:t>
            </w:r>
          </w:p>
        </w:tc>
        <w:tc>
          <w:tcPr>
            <w:tcW w:w="889" w:type="pct"/>
            <w:tcBorders>
              <w:top w:val="nil"/>
              <w:left w:val="nil"/>
              <w:bottom w:val="nil"/>
              <w:right w:val="nil"/>
            </w:tcBorders>
            <w:shd w:val="clear" w:color="FFFFFF" w:fill="FFFFFF"/>
            <w:vAlign w:val="center"/>
          </w:tcPr>
          <w:p w14:paraId="31FED5BD" w14:textId="3ED93F9E"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893148" w:rsidRPr="007133D4" w14:paraId="299B2F66" w14:textId="77777777" w:rsidTr="00893148">
        <w:tc>
          <w:tcPr>
            <w:tcW w:w="3222" w:type="pct"/>
            <w:tcBorders>
              <w:top w:val="nil"/>
              <w:left w:val="nil"/>
              <w:bottom w:val="nil"/>
              <w:right w:val="nil"/>
            </w:tcBorders>
            <w:shd w:val="clear" w:color="FFFFFF" w:fill="FFFFFF"/>
            <w:vAlign w:val="center"/>
          </w:tcPr>
          <w:p w14:paraId="168A1B3D" w14:textId="0015E707" w:rsidR="00893148" w:rsidRDefault="00893148" w:rsidP="00597687">
            <w:pPr>
              <w:pStyle w:val="Titre3"/>
              <w:ind w:right="40"/>
              <w:rPr>
                <w:rFonts w:ascii="Arial" w:hAnsi="Arial" w:cs="Arial"/>
                <w:b w:val="0"/>
                <w:bCs w:val="0"/>
                <w:color w:val="000000"/>
              </w:rPr>
            </w:pPr>
            <w:r>
              <w:rPr>
                <w:rFonts w:ascii="Arial" w:hAnsi="Arial" w:cs="Arial"/>
                <w:b w:val="0"/>
                <w:bCs w:val="0"/>
                <w:color w:val="000000"/>
              </w:rPr>
              <w:t xml:space="preserve">Licenciement </w:t>
            </w:r>
            <w:r w:rsidR="009C1C24">
              <w:rPr>
                <w:rFonts w:ascii="Arial" w:hAnsi="Arial" w:cs="Arial"/>
                <w:b w:val="0"/>
                <w:bCs w:val="0"/>
                <w:color w:val="000000"/>
              </w:rPr>
              <w:t>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4B43A177" w14:textId="7B31B344"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7C9635CF" w14:textId="022F5B31" w:rsidR="00893148"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9C1C24" w:rsidRPr="007133D4" w14:paraId="51492AFC" w14:textId="77777777" w:rsidTr="00893148">
        <w:tc>
          <w:tcPr>
            <w:tcW w:w="3222" w:type="pct"/>
            <w:tcBorders>
              <w:top w:val="nil"/>
              <w:left w:val="nil"/>
              <w:bottom w:val="nil"/>
              <w:right w:val="nil"/>
            </w:tcBorders>
            <w:shd w:val="clear" w:color="FFFFFF" w:fill="FFFFFF"/>
            <w:vAlign w:val="center"/>
          </w:tcPr>
          <w:p w14:paraId="5E611F69" w14:textId="4043DEDF" w:rsidR="009C1C24" w:rsidRDefault="009C1C24" w:rsidP="00597687">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4EFEFB13" w14:textId="047E039D"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6F2F261" w14:textId="4764D668" w:rsidR="009C1C24"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975E5" w:rsidRPr="007133D4" w14:paraId="60550D82" w14:textId="77777777" w:rsidTr="00893148">
        <w:tc>
          <w:tcPr>
            <w:tcW w:w="3222" w:type="pct"/>
            <w:tcBorders>
              <w:top w:val="nil"/>
              <w:left w:val="nil"/>
              <w:bottom w:val="nil"/>
              <w:right w:val="nil"/>
            </w:tcBorders>
            <w:shd w:val="clear" w:color="FFFFFF" w:fill="FFFFFF"/>
            <w:vAlign w:val="center"/>
          </w:tcPr>
          <w:p w14:paraId="3B078177" w14:textId="39AD9A62" w:rsidR="00D975E5" w:rsidRDefault="007B7769" w:rsidP="00597687">
            <w:pPr>
              <w:pStyle w:val="Titre3"/>
              <w:ind w:right="40"/>
              <w:rPr>
                <w:rFonts w:ascii="Arial" w:hAnsi="Arial" w:cs="Arial"/>
                <w:b w:val="0"/>
                <w:bCs w:val="0"/>
                <w:color w:val="000000"/>
              </w:rPr>
            </w:pPr>
            <w:r>
              <w:rPr>
                <w:rFonts w:ascii="Arial" w:hAnsi="Arial" w:cs="Arial"/>
                <w:b w:val="0"/>
                <w:bCs w:val="0"/>
                <w:color w:val="000000"/>
              </w:rPr>
              <w:t>Lettre d’avertissement</w:t>
            </w:r>
            <w:r w:rsidR="004655D4">
              <w:rPr>
                <w:rFonts w:ascii="Arial" w:hAnsi="Arial" w:cs="Arial"/>
                <w:b w:val="0"/>
                <w:bCs w:val="0"/>
                <w:color w:val="000000"/>
              </w:rPr>
              <w:t xml:space="preserve"> hors licenciement</w:t>
            </w:r>
          </w:p>
        </w:tc>
        <w:tc>
          <w:tcPr>
            <w:tcW w:w="889" w:type="pct"/>
            <w:tcBorders>
              <w:top w:val="nil"/>
              <w:left w:val="nil"/>
              <w:bottom w:val="nil"/>
              <w:right w:val="nil"/>
            </w:tcBorders>
            <w:shd w:val="clear" w:color="FFFFFF" w:fill="FFFFFF"/>
            <w:vAlign w:val="center"/>
          </w:tcPr>
          <w:p w14:paraId="29FE8E78" w14:textId="2EE85C04"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25AC5C13" w14:textId="45255573" w:rsidR="00D975E5" w:rsidRDefault="004655D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36ABE9CB" w14:textId="77777777" w:rsidR="00BE5075" w:rsidRDefault="00BE5075" w:rsidP="009B11D4">
      <w:pPr>
        <w:pStyle w:val="Texte"/>
        <w:rPr>
          <w:color w:val="auto"/>
        </w:rPr>
      </w:pPr>
    </w:p>
    <w:p w14:paraId="3A762D25" w14:textId="4DA00891" w:rsidR="00D868C8" w:rsidRDefault="001D210D"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5AA7D061"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p>
    <w:p w14:paraId="3E48E20D" w14:textId="3622F64B" w:rsidR="0012691D" w:rsidRDefault="006A32F3" w:rsidP="00F15F3B">
      <w:pPr>
        <w:pStyle w:val="Texte"/>
        <w:rPr>
          <w:color w:val="auto"/>
        </w:rPr>
      </w:pPr>
      <w:bookmarkStart w:id="10" w:name="_Hlk527461713"/>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619EFAE9" w14:textId="77777777" w:rsidR="008051C8" w:rsidRPr="004A5D17" w:rsidRDefault="008051C8" w:rsidP="00F15F3B">
      <w:pPr>
        <w:pStyle w:val="Texte"/>
        <w:rPr>
          <w:color w:val="auto"/>
        </w:rPr>
      </w:pPr>
    </w:p>
    <w:bookmarkEnd w:id="10"/>
    <w:p w14:paraId="7ED635C1" w14:textId="1EE12D5F" w:rsidR="00EF6660"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5C142415" w14:textId="77777777" w:rsidR="008C1DA0" w:rsidRPr="00BE5075" w:rsidRDefault="008C1DA0" w:rsidP="00413E22">
      <w:pPr>
        <w:pStyle w:val="Texte"/>
        <w:rPr>
          <w:color w:val="auto"/>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0C227151" w:rsidR="006345C0" w:rsidRPr="0069355C" w:rsidRDefault="00572E8F" w:rsidP="001A5BE8">
            <w:pPr>
              <w:pStyle w:val="Texte"/>
              <w:jc w:val="center"/>
            </w:pPr>
            <w:r w:rsidRPr="004A5D17">
              <w:rPr>
                <w:color w:val="auto"/>
                <w:szCs w:val="22"/>
              </w:rPr>
              <w:t xml:space="preserve">Cabinet </w:t>
            </w:r>
            <w:r w:rsidR="00BE5075">
              <w:rPr>
                <w:color w:val="auto"/>
                <w:szCs w:val="22"/>
              </w:rPr>
              <w:t>ALPES EXPERTISE COMPTABLE</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621618CE" w14:textId="77777777" w:rsidR="00306EFF" w:rsidRDefault="00306EFF" w:rsidP="00306EFF">
      <w:pPr>
        <w:sectPr w:rsidR="00306EFF" w:rsidSect="00F83CD9">
          <w:headerReference w:type="even" r:id="rId12"/>
          <w:headerReference w:type="default" r:id="rId13"/>
          <w:footerReference w:type="even" r:id="rId14"/>
          <w:footerReference w:type="default" r:id="rId15"/>
          <w:headerReference w:type="first" r:id="rId16"/>
          <w:footerReference w:type="first" r:id="rId17"/>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490ADC62"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305174">
        <w:rPr>
          <w:rFonts w:ascii="Arial" w:hAnsi="Arial" w:cs="Arial"/>
          <w:noProof/>
          <w:sz w:val="22"/>
          <w:szCs w:val="22"/>
        </w:rPr>
        <w:t>12/02/2026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41467C90" w:rsidR="00EF6660" w:rsidRPr="0069355C" w:rsidRDefault="00EF6660" w:rsidP="00410CBF">
            <w:pPr>
              <w:pStyle w:val="Texte"/>
              <w:jc w:val="center"/>
            </w:pPr>
            <w:r w:rsidRPr="004A5D17">
              <w:rPr>
                <w:color w:val="auto"/>
                <w:szCs w:val="22"/>
              </w:rPr>
              <w:t xml:space="preserve">Cabinet </w:t>
            </w:r>
            <w:r w:rsidR="00BE5075">
              <w:rPr>
                <w:color w:val="auto"/>
                <w:szCs w:val="22"/>
              </w:rPr>
              <w:t>ALPES EXPERTISE COMPTABLE</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57332B" w:rsidRPr="00561995" w14:paraId="5EAAD821"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56755E20" w14:textId="64516D73"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6FA8C9BD" w14:textId="77777777" w:rsidR="0057332B" w:rsidRDefault="0057332B" w:rsidP="0057332B">
            <w:pPr>
              <w:jc w:val="center"/>
              <w:rPr>
                <w:rFonts w:ascii="Arial" w:hAnsi="Arial" w:cs="Arial"/>
                <w:color w:val="787878"/>
                <w:sz w:val="22"/>
                <w:szCs w:val="22"/>
              </w:rPr>
            </w:pPr>
          </w:p>
        </w:tc>
        <w:tc>
          <w:tcPr>
            <w:tcW w:w="452" w:type="pct"/>
            <w:vAlign w:val="center"/>
          </w:tcPr>
          <w:p w14:paraId="395048E1" w14:textId="22E0AE9E" w:rsidR="0057332B" w:rsidRPr="00413E22"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808A4E5" w14:textId="2097B513" w:rsidR="0057332B" w:rsidRPr="004700B4" w:rsidRDefault="0057332B" w:rsidP="0057332B">
            <w:pPr>
              <w:jc w:val="center"/>
              <w:rPr>
                <w:rFonts w:ascii="Arial" w:hAnsi="Arial" w:cs="Arial"/>
                <w:i/>
                <w:iCs/>
                <w:color w:val="787878"/>
                <w:sz w:val="14"/>
                <w:szCs w:val="14"/>
              </w:rPr>
            </w:pPr>
            <w:r>
              <w:rPr>
                <w:rFonts w:ascii="Arial" w:hAnsi="Arial" w:cs="Arial"/>
                <w:i/>
                <w:iCs/>
                <w:color w:val="787878"/>
                <w:sz w:val="14"/>
                <w:szCs w:val="14"/>
              </w:rPr>
              <w:t>A la prestation</w:t>
            </w:r>
          </w:p>
        </w:tc>
      </w:tr>
      <w:tr w:rsidR="0088748E" w:rsidRPr="00561995" w14:paraId="04C795B0" w14:textId="77777777" w:rsidTr="00426E4A">
        <w:trPr>
          <w:cantSplit/>
          <w:trHeight w:val="289"/>
          <w:tblHeader/>
          <w:jc w:val="center"/>
        </w:trPr>
        <w:tc>
          <w:tcPr>
            <w:tcW w:w="3644" w:type="pct"/>
            <w:tcBorders>
              <w:top w:val="single" w:sz="4" w:space="0" w:color="FFFFFF" w:themeColor="background1"/>
            </w:tcBorders>
            <w:vAlign w:val="center"/>
          </w:tcPr>
          <w:p w14:paraId="1B020EBC" w14:textId="3DA2F195" w:rsidR="0088748E" w:rsidRDefault="0088748E" w:rsidP="0088748E">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Récupération du certificat de résidence fiscale (sous-traitant étranger)</w:t>
            </w:r>
          </w:p>
        </w:tc>
        <w:tc>
          <w:tcPr>
            <w:tcW w:w="452" w:type="pct"/>
            <w:vAlign w:val="center"/>
          </w:tcPr>
          <w:p w14:paraId="38FC067B" w14:textId="77777777" w:rsidR="0088748E" w:rsidRDefault="0088748E" w:rsidP="0088748E">
            <w:pPr>
              <w:jc w:val="center"/>
              <w:rPr>
                <w:rFonts w:ascii="Arial" w:hAnsi="Arial" w:cs="Arial"/>
                <w:color w:val="787878"/>
                <w:sz w:val="22"/>
                <w:szCs w:val="22"/>
              </w:rPr>
            </w:pPr>
          </w:p>
        </w:tc>
        <w:tc>
          <w:tcPr>
            <w:tcW w:w="452" w:type="pct"/>
            <w:vAlign w:val="center"/>
          </w:tcPr>
          <w:p w14:paraId="379181C3" w14:textId="2F1AB413" w:rsidR="0088748E" w:rsidRDefault="0088748E" w:rsidP="0088748E">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42BF0F3" w14:textId="2E7B19AA" w:rsidR="0088748E" w:rsidRDefault="0088748E" w:rsidP="0088748E">
            <w:pPr>
              <w:jc w:val="center"/>
              <w:rPr>
                <w:rFonts w:ascii="Arial" w:hAnsi="Arial" w:cs="Arial"/>
                <w:i/>
                <w:iCs/>
                <w:color w:val="787878"/>
                <w:sz w:val="14"/>
                <w:szCs w:val="14"/>
              </w:rPr>
            </w:pPr>
            <w:r>
              <w:rPr>
                <w:rFonts w:ascii="Arial" w:hAnsi="Arial" w:cs="Arial"/>
                <w:i/>
                <w:iCs/>
                <w:color w:val="787878"/>
                <w:sz w:val="14"/>
                <w:szCs w:val="14"/>
              </w:rPr>
              <w:t>A la prestation</w:t>
            </w:r>
          </w:p>
        </w:tc>
      </w:tr>
      <w:tr w:rsidR="0057332B"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lastRenderedPageBreak/>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1BF02136" w:rsidR="00687AF1" w:rsidRPr="00687AF1" w:rsidRDefault="00305174" w:rsidP="00687AF1">
            <w:pPr>
              <w:rPr>
                <w:rFonts w:ascii="Arial" w:hAnsi="Arial" w:cs="Arial"/>
                <w:color w:val="787878"/>
                <w:sz w:val="22"/>
                <w:szCs w:val="22"/>
              </w:rPr>
            </w:pPr>
            <w:r>
              <w:rPr>
                <w:rFonts w:ascii="Arial" w:hAnsi="Arial" w:cs="Arial"/>
                <w:b/>
                <w:sz w:val="24"/>
                <w:szCs w:val="24"/>
              </w:rPr>
              <w:t>3</w:t>
            </w:r>
            <w:r w:rsidR="00687AF1" w:rsidRPr="00687AF1">
              <w:rPr>
                <w:rFonts w:ascii="Arial" w:hAnsi="Arial" w:cs="Arial"/>
                <w:b/>
                <w:sz w:val="24"/>
                <w:szCs w:val="24"/>
              </w:rPr>
              <w:t xml:space="preserve">. </w:t>
            </w:r>
            <w:r w:rsidR="00687AF1">
              <w:rPr>
                <w:rFonts w:ascii="Arial" w:hAnsi="Arial" w:cs="Arial"/>
                <w:b/>
                <w:sz w:val="24"/>
                <w:szCs w:val="24"/>
              </w:rPr>
              <w:t>SOCIAL</w:t>
            </w:r>
          </w:p>
        </w:tc>
        <w:tc>
          <w:tcPr>
            <w:tcW w:w="477" w:type="pct"/>
            <w:vAlign w:val="center"/>
          </w:tcPr>
          <w:p w14:paraId="3287E9AF" w14:textId="6ABC2E08" w:rsidR="00687AF1" w:rsidRDefault="00687AF1"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7A4901" w:rsidRPr="00F4117D" w14:paraId="151FA295" w14:textId="77777777" w:rsidTr="006F11E7">
        <w:trPr>
          <w:cantSplit/>
          <w:trHeight w:val="147"/>
          <w:tblHeader/>
          <w:jc w:val="center"/>
        </w:trPr>
        <w:tc>
          <w:tcPr>
            <w:tcW w:w="3571" w:type="pct"/>
            <w:tcBorders>
              <w:top w:val="single" w:sz="4" w:space="0" w:color="FFFFFF" w:themeColor="background1"/>
              <w:bottom w:val="single" w:sz="4" w:space="0" w:color="FFFFFF" w:themeColor="background1"/>
            </w:tcBorders>
            <w:vAlign w:val="center"/>
          </w:tcPr>
          <w:p w14:paraId="38DC0E36" w14:textId="6AC5179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77" w:type="pct"/>
          </w:tcPr>
          <w:p w14:paraId="6D1A110B" w14:textId="05CDF10E"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C0CD4A0"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3345BAE5" w14:textId="0713326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1F550A0C" w14:textId="77777777" w:rsidTr="007A4901">
        <w:trPr>
          <w:cantSplit/>
          <w:trHeight w:val="265"/>
          <w:tblHeader/>
          <w:jc w:val="center"/>
        </w:trPr>
        <w:tc>
          <w:tcPr>
            <w:tcW w:w="3571" w:type="pct"/>
            <w:tcBorders>
              <w:top w:val="single" w:sz="4" w:space="0" w:color="FFFFFF" w:themeColor="background1"/>
              <w:bottom w:val="single" w:sz="4" w:space="0" w:color="FFFFFF" w:themeColor="background1"/>
            </w:tcBorders>
            <w:vAlign w:val="center"/>
          </w:tcPr>
          <w:p w14:paraId="5028059D" w14:textId="7474376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77" w:type="pct"/>
          </w:tcPr>
          <w:p w14:paraId="2A6C33C0" w14:textId="48A55584"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40A0CD1"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609A6D04" w14:textId="0A2EEE5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7A4901" w:rsidRP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72588865" w14:textId="48249CE2" w:rsidR="007A4901" w:rsidRDefault="003666A0" w:rsidP="007A4901">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3666A0"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3666A0" w:rsidRPr="00413E22" w:rsidRDefault="003666A0" w:rsidP="003666A0">
            <w:pPr>
              <w:jc w:val="center"/>
              <w:rPr>
                <w:rFonts w:ascii="Arial" w:hAnsi="Arial" w:cs="Arial"/>
                <w:color w:val="787878"/>
                <w:sz w:val="22"/>
                <w:szCs w:val="22"/>
              </w:rPr>
            </w:pPr>
          </w:p>
        </w:tc>
        <w:tc>
          <w:tcPr>
            <w:tcW w:w="475" w:type="pct"/>
          </w:tcPr>
          <w:p w14:paraId="7DD1B7CA" w14:textId="0BB0AB22"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3666A0" w:rsidRPr="00413E22" w:rsidRDefault="003666A0" w:rsidP="003666A0">
            <w:pPr>
              <w:jc w:val="center"/>
              <w:rPr>
                <w:rFonts w:ascii="Arial" w:hAnsi="Arial" w:cs="Arial"/>
                <w:color w:val="787878"/>
                <w:sz w:val="22"/>
                <w:szCs w:val="22"/>
              </w:rPr>
            </w:pPr>
          </w:p>
        </w:tc>
        <w:tc>
          <w:tcPr>
            <w:tcW w:w="475" w:type="pct"/>
          </w:tcPr>
          <w:p w14:paraId="392631FE" w14:textId="13A1FAF1"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3666A0" w:rsidRPr="00413E22" w:rsidRDefault="003666A0" w:rsidP="003666A0">
            <w:pPr>
              <w:jc w:val="center"/>
              <w:rPr>
                <w:rFonts w:ascii="Arial" w:hAnsi="Arial" w:cs="Arial"/>
                <w:color w:val="787878"/>
                <w:sz w:val="22"/>
                <w:szCs w:val="22"/>
              </w:rPr>
            </w:pPr>
          </w:p>
        </w:tc>
        <w:tc>
          <w:tcPr>
            <w:tcW w:w="475" w:type="pct"/>
          </w:tcPr>
          <w:p w14:paraId="4592D6DC" w14:textId="7CB1E1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3666A0" w:rsidRPr="00413E22" w:rsidRDefault="003666A0" w:rsidP="003666A0">
            <w:pPr>
              <w:jc w:val="center"/>
              <w:rPr>
                <w:rFonts w:ascii="Arial" w:hAnsi="Arial" w:cs="Arial"/>
                <w:color w:val="787878"/>
                <w:sz w:val="22"/>
                <w:szCs w:val="22"/>
              </w:rPr>
            </w:pPr>
          </w:p>
        </w:tc>
        <w:tc>
          <w:tcPr>
            <w:tcW w:w="475" w:type="pct"/>
          </w:tcPr>
          <w:p w14:paraId="45956437" w14:textId="4F1ED7E4"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44860C66"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3666A0" w:rsidRPr="00413E22" w:rsidRDefault="003666A0" w:rsidP="003666A0">
            <w:pPr>
              <w:jc w:val="center"/>
              <w:rPr>
                <w:rFonts w:ascii="Arial" w:hAnsi="Arial" w:cs="Arial"/>
                <w:color w:val="787878"/>
                <w:sz w:val="22"/>
                <w:szCs w:val="22"/>
              </w:rPr>
            </w:pPr>
          </w:p>
        </w:tc>
        <w:tc>
          <w:tcPr>
            <w:tcW w:w="475" w:type="pct"/>
          </w:tcPr>
          <w:p w14:paraId="76E82FFE" w14:textId="6D4D2775"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3666A0" w:rsidRPr="00413E22" w:rsidRDefault="003666A0" w:rsidP="003666A0">
            <w:pPr>
              <w:jc w:val="center"/>
              <w:rPr>
                <w:rFonts w:ascii="Arial" w:hAnsi="Arial" w:cs="Arial"/>
                <w:color w:val="787878"/>
                <w:sz w:val="22"/>
                <w:szCs w:val="22"/>
              </w:rPr>
            </w:pPr>
          </w:p>
        </w:tc>
        <w:tc>
          <w:tcPr>
            <w:tcW w:w="475" w:type="pct"/>
          </w:tcPr>
          <w:p w14:paraId="2DC00011" w14:textId="43EFA7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687743CA" w14:textId="1AB17345" w:rsidR="000A6EE5" w:rsidRDefault="000A6EE5" w:rsidP="00831475">
      <w:pPr>
        <w:rPr>
          <w:rFonts w:cstheme="minorHAnsi"/>
          <w:color w:val="704B62"/>
          <w:sz w:val="22"/>
          <w:szCs w:val="22"/>
        </w:rPr>
      </w:pPr>
      <w:r>
        <w:rPr>
          <w:rFonts w:cstheme="minorHAnsi"/>
          <w:color w:val="704B62"/>
          <w:sz w:val="22"/>
          <w:szCs w:val="22"/>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02A2766C"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305174">
        <w:rPr>
          <w:rFonts w:ascii="Arial" w:hAnsi="Arial" w:cs="Arial"/>
          <w:noProof/>
          <w:sz w:val="22"/>
          <w:szCs w:val="22"/>
        </w:rPr>
        <w:t>12/02/2026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242B24D8" w:rsidR="001C54A1" w:rsidRPr="0069355C" w:rsidRDefault="001C54A1" w:rsidP="001C54A1">
            <w:pPr>
              <w:pStyle w:val="Texte"/>
              <w:jc w:val="center"/>
            </w:pPr>
            <w:r w:rsidRPr="004A5D17">
              <w:rPr>
                <w:color w:val="auto"/>
                <w:szCs w:val="22"/>
              </w:rPr>
              <w:t xml:space="preserve">Cabinet </w:t>
            </w:r>
            <w:r w:rsidR="00BE5075">
              <w:rPr>
                <w:color w:val="auto"/>
                <w:szCs w:val="22"/>
              </w:rPr>
              <w:t>ALPES EXPERTISE COMPTABLE</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22188" w14:textId="77777777" w:rsidR="00792154" w:rsidRDefault="00792154" w:rsidP="00BD54F5">
      <w:r>
        <w:separator/>
      </w:r>
    </w:p>
  </w:endnote>
  <w:endnote w:type="continuationSeparator" w:id="0">
    <w:p w14:paraId="71A69FC9" w14:textId="77777777" w:rsidR="00792154" w:rsidRDefault="00792154"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D6D" w14:textId="77777777" w:rsidR="008F7C17" w:rsidRDefault="008F7C1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4AAFD" w14:textId="77777777" w:rsidR="008F7C17" w:rsidRDefault="008F7C17" w:rsidP="008F7C17">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LE PRADAS « MAISON GASTON ROUX » 04370 VILLARS-COLMARS - TEL. 04.92.83.02.73</w:t>
    </w:r>
  </w:p>
  <w:p w14:paraId="4D908094" w14:textId="77777777" w:rsidR="008F7C17" w:rsidRDefault="008F7C17" w:rsidP="008F7C17">
    <w:pPr>
      <w:pStyle w:val="Pieddepage"/>
      <w:jc w:val="center"/>
      <w:rPr>
        <w:rFonts w:cs="Arial"/>
        <w:b/>
        <w:bCs/>
        <w:sz w:val="16"/>
        <w:szCs w:val="16"/>
      </w:rPr>
    </w:pPr>
    <w:r>
      <w:rPr>
        <w:rFonts w:cs="Arial"/>
        <w:b/>
        <w:bCs/>
        <w:sz w:val="16"/>
        <w:szCs w:val="16"/>
      </w:rPr>
      <w:t>S.A.S.U AU CAPITAL DE 1.000.000 € - R.C.S. MANOSQUE 799 646 708</w:t>
    </w:r>
  </w:p>
  <w:p w14:paraId="3BA19159" w14:textId="77777777" w:rsidR="008F7C17" w:rsidRDefault="008F7C17" w:rsidP="008F7C17">
    <w:pPr>
      <w:pStyle w:val="Pieddepage"/>
      <w:jc w:val="center"/>
      <w:rPr>
        <w:rFonts w:cs="Arial"/>
        <w:b/>
        <w:bCs/>
        <w:sz w:val="16"/>
        <w:szCs w:val="16"/>
      </w:rPr>
    </w:pPr>
    <w:r>
      <w:rPr>
        <w:rFonts w:cs="Arial"/>
        <w:b/>
        <w:bCs/>
        <w:sz w:val="16"/>
        <w:szCs w:val="16"/>
      </w:rPr>
      <w:t>SIRET 799 646 708 00013 - NAF 741C</w:t>
    </w:r>
  </w:p>
  <w:p w14:paraId="68C23DB0" w14:textId="4051C62B" w:rsidR="00457FE1" w:rsidRPr="00F83CD9" w:rsidRDefault="008F7C17" w:rsidP="008F7C17">
    <w:pPr>
      <w:pStyle w:val="Pieddepage"/>
      <w:jc w:val="center"/>
      <w:rPr>
        <w:rFonts w:cs="Arial"/>
        <w:b/>
        <w:bCs/>
        <w:sz w:val="16"/>
        <w:szCs w:val="16"/>
      </w:rPr>
    </w:pPr>
    <w:r>
      <w:rPr>
        <w:rFonts w:cs="Arial"/>
        <w:b/>
        <w:bCs/>
        <w:sz w:val="16"/>
        <w:szCs w:val="16"/>
      </w:rPr>
      <w:t xml:space="preserve">SOCIETE D’EXPERTISE COMPTABLE INSCRITE A L’ORDRE DES EXPERTS-COMPTABLES </w:t>
    </w:r>
    <w:r w:rsidR="00F83CD9">
      <w:rPr>
        <w:rFonts w:cs="Arial"/>
        <w:b/>
        <w:bCs/>
        <w:sz w:val="16"/>
        <w:szCs w:val="16"/>
      </w:rPr>
      <w:t>PACA</w:t>
    </w:r>
    <w:bookmarkEnd w:id="11"/>
    <w:bookmarkEnd w:id="12"/>
    <w:bookmarkEnd w:id="13"/>
    <w:bookmarkEnd w:id="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4082A" w14:textId="77777777" w:rsidR="00792154" w:rsidRDefault="00792154" w:rsidP="00BD54F5">
      <w:r>
        <w:separator/>
      </w:r>
    </w:p>
  </w:footnote>
  <w:footnote w:type="continuationSeparator" w:id="0">
    <w:p w14:paraId="75784ABB" w14:textId="77777777" w:rsidR="00792154" w:rsidRDefault="00792154"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5CFA" w14:textId="77777777" w:rsidR="008F7C17" w:rsidRDefault="008F7C1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DD48F" w14:textId="77777777" w:rsidR="008F7C17" w:rsidRDefault="008F7C1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55BF63DF" w:rsidR="00F83CD9" w:rsidRDefault="00BE5075">
    <w:pPr>
      <w:pStyle w:val="En-tte"/>
    </w:pPr>
    <w:r>
      <w:rPr>
        <w:noProof/>
      </w:rPr>
      <w:drawing>
        <wp:anchor distT="0" distB="0" distL="114300" distR="114300" simplePos="0" relativeHeight="251658240" behindDoc="1" locked="0" layoutInCell="1" allowOverlap="1" wp14:anchorId="2A673496" wp14:editId="065D4C71">
          <wp:simplePos x="0" y="0"/>
          <wp:positionH relativeFrom="margin">
            <wp:align>center</wp:align>
          </wp:positionH>
          <wp:positionV relativeFrom="paragraph">
            <wp:posOffset>535305</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80743370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709FE"/>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691D"/>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91CAA"/>
    <w:rsid w:val="00193041"/>
    <w:rsid w:val="0019335E"/>
    <w:rsid w:val="0019489A"/>
    <w:rsid w:val="00196152"/>
    <w:rsid w:val="00196A43"/>
    <w:rsid w:val="00196D85"/>
    <w:rsid w:val="001A2078"/>
    <w:rsid w:val="001A2FCD"/>
    <w:rsid w:val="001A388C"/>
    <w:rsid w:val="001A39EF"/>
    <w:rsid w:val="001A5BE8"/>
    <w:rsid w:val="001A6C96"/>
    <w:rsid w:val="001A6DC4"/>
    <w:rsid w:val="001A753A"/>
    <w:rsid w:val="001A77A6"/>
    <w:rsid w:val="001B19A5"/>
    <w:rsid w:val="001B2B9A"/>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27893"/>
    <w:rsid w:val="002328E6"/>
    <w:rsid w:val="002333A3"/>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A6657"/>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300A83"/>
    <w:rsid w:val="003017DB"/>
    <w:rsid w:val="003018DC"/>
    <w:rsid w:val="00301DC1"/>
    <w:rsid w:val="003028E6"/>
    <w:rsid w:val="00302FBA"/>
    <w:rsid w:val="0030420A"/>
    <w:rsid w:val="00305174"/>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3B40"/>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0C19"/>
    <w:rsid w:val="003A27C6"/>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1EBB"/>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284A"/>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3F26"/>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B39"/>
    <w:rsid w:val="00562F22"/>
    <w:rsid w:val="00563898"/>
    <w:rsid w:val="005651B1"/>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90107"/>
    <w:rsid w:val="00590A96"/>
    <w:rsid w:val="00590B47"/>
    <w:rsid w:val="00592445"/>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B5F"/>
    <w:rsid w:val="005D35B6"/>
    <w:rsid w:val="005D4FF6"/>
    <w:rsid w:val="005D6A7E"/>
    <w:rsid w:val="005D7BBA"/>
    <w:rsid w:val="005E02E6"/>
    <w:rsid w:val="005E1002"/>
    <w:rsid w:val="005E1908"/>
    <w:rsid w:val="005E1B11"/>
    <w:rsid w:val="005E28FA"/>
    <w:rsid w:val="005E3F5E"/>
    <w:rsid w:val="005F134D"/>
    <w:rsid w:val="005F16EE"/>
    <w:rsid w:val="005F27B2"/>
    <w:rsid w:val="005F3390"/>
    <w:rsid w:val="005F479E"/>
    <w:rsid w:val="005F63AA"/>
    <w:rsid w:val="005F6464"/>
    <w:rsid w:val="005F64BB"/>
    <w:rsid w:val="005F77A8"/>
    <w:rsid w:val="0060110F"/>
    <w:rsid w:val="00601A96"/>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10C"/>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DE"/>
    <w:rsid w:val="00660F91"/>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08F7"/>
    <w:rsid w:val="006C207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7204"/>
    <w:rsid w:val="00707460"/>
    <w:rsid w:val="0070767F"/>
    <w:rsid w:val="00707CB8"/>
    <w:rsid w:val="00713211"/>
    <w:rsid w:val="00713475"/>
    <w:rsid w:val="00713784"/>
    <w:rsid w:val="007141FA"/>
    <w:rsid w:val="00714C37"/>
    <w:rsid w:val="00716573"/>
    <w:rsid w:val="007167EF"/>
    <w:rsid w:val="007170DC"/>
    <w:rsid w:val="00720CCF"/>
    <w:rsid w:val="00721EE6"/>
    <w:rsid w:val="00722804"/>
    <w:rsid w:val="00723ABD"/>
    <w:rsid w:val="007242B7"/>
    <w:rsid w:val="00725BC5"/>
    <w:rsid w:val="00726AAA"/>
    <w:rsid w:val="00730B3B"/>
    <w:rsid w:val="00730D5D"/>
    <w:rsid w:val="0073211D"/>
    <w:rsid w:val="00734C6F"/>
    <w:rsid w:val="0074041F"/>
    <w:rsid w:val="00740780"/>
    <w:rsid w:val="007411E0"/>
    <w:rsid w:val="00741A57"/>
    <w:rsid w:val="0074541D"/>
    <w:rsid w:val="00747107"/>
    <w:rsid w:val="007476DA"/>
    <w:rsid w:val="00752F68"/>
    <w:rsid w:val="0075331C"/>
    <w:rsid w:val="007557F9"/>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154"/>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3F85"/>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3EF5"/>
    <w:rsid w:val="007F570E"/>
    <w:rsid w:val="007F5FB5"/>
    <w:rsid w:val="007F69F6"/>
    <w:rsid w:val="007F6C51"/>
    <w:rsid w:val="007F7912"/>
    <w:rsid w:val="007F7EFC"/>
    <w:rsid w:val="008016AE"/>
    <w:rsid w:val="00801B4E"/>
    <w:rsid w:val="00803F75"/>
    <w:rsid w:val="00804920"/>
    <w:rsid w:val="008051C8"/>
    <w:rsid w:val="0080709C"/>
    <w:rsid w:val="00807A9E"/>
    <w:rsid w:val="00810DA2"/>
    <w:rsid w:val="008139B3"/>
    <w:rsid w:val="00816D15"/>
    <w:rsid w:val="00816FF9"/>
    <w:rsid w:val="00821007"/>
    <w:rsid w:val="00822533"/>
    <w:rsid w:val="0082257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66FF"/>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965"/>
    <w:rsid w:val="008838EE"/>
    <w:rsid w:val="00885A86"/>
    <w:rsid w:val="00885B1D"/>
    <w:rsid w:val="00886D17"/>
    <w:rsid w:val="0088748E"/>
    <w:rsid w:val="00893148"/>
    <w:rsid w:val="00893B5A"/>
    <w:rsid w:val="00893CF2"/>
    <w:rsid w:val="008962C3"/>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1DA0"/>
    <w:rsid w:val="008C303D"/>
    <w:rsid w:val="008C36E9"/>
    <w:rsid w:val="008C3C12"/>
    <w:rsid w:val="008C3E07"/>
    <w:rsid w:val="008C61CA"/>
    <w:rsid w:val="008C6758"/>
    <w:rsid w:val="008C69BE"/>
    <w:rsid w:val="008C6BAB"/>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8F7C17"/>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5160"/>
    <w:rsid w:val="00925EB4"/>
    <w:rsid w:val="00931462"/>
    <w:rsid w:val="00931BB5"/>
    <w:rsid w:val="0093309E"/>
    <w:rsid w:val="0093322A"/>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1597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7175"/>
    <w:rsid w:val="00AB1770"/>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07CAB"/>
    <w:rsid w:val="00B114EE"/>
    <w:rsid w:val="00B141BF"/>
    <w:rsid w:val="00B14786"/>
    <w:rsid w:val="00B155C4"/>
    <w:rsid w:val="00B157D4"/>
    <w:rsid w:val="00B15DD1"/>
    <w:rsid w:val="00B2013C"/>
    <w:rsid w:val="00B20B26"/>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FB2"/>
    <w:rsid w:val="00B478FE"/>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075"/>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4D16"/>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5A42"/>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3C37"/>
    <w:rsid w:val="00C955A8"/>
    <w:rsid w:val="00C96728"/>
    <w:rsid w:val="00CA1920"/>
    <w:rsid w:val="00CA3353"/>
    <w:rsid w:val="00CA42FB"/>
    <w:rsid w:val="00CA705C"/>
    <w:rsid w:val="00CA7551"/>
    <w:rsid w:val="00CB0A79"/>
    <w:rsid w:val="00CB393F"/>
    <w:rsid w:val="00CB463E"/>
    <w:rsid w:val="00CB55D7"/>
    <w:rsid w:val="00CC1F07"/>
    <w:rsid w:val="00CC3C13"/>
    <w:rsid w:val="00CD1AF1"/>
    <w:rsid w:val="00CD2AE1"/>
    <w:rsid w:val="00CD2D33"/>
    <w:rsid w:val="00CD799C"/>
    <w:rsid w:val="00CE2952"/>
    <w:rsid w:val="00CE4614"/>
    <w:rsid w:val="00CE5E1D"/>
    <w:rsid w:val="00CE61AE"/>
    <w:rsid w:val="00CE6ACB"/>
    <w:rsid w:val="00CF05B9"/>
    <w:rsid w:val="00CF54A3"/>
    <w:rsid w:val="00CF5D7B"/>
    <w:rsid w:val="00D016EB"/>
    <w:rsid w:val="00D0220C"/>
    <w:rsid w:val="00D03E68"/>
    <w:rsid w:val="00D04FDF"/>
    <w:rsid w:val="00D06264"/>
    <w:rsid w:val="00D06518"/>
    <w:rsid w:val="00D122FB"/>
    <w:rsid w:val="00D1310F"/>
    <w:rsid w:val="00D207A7"/>
    <w:rsid w:val="00D2175E"/>
    <w:rsid w:val="00D21A4E"/>
    <w:rsid w:val="00D24757"/>
    <w:rsid w:val="00D31160"/>
    <w:rsid w:val="00D31D06"/>
    <w:rsid w:val="00D321C6"/>
    <w:rsid w:val="00D3466C"/>
    <w:rsid w:val="00D3475B"/>
    <w:rsid w:val="00D36DCE"/>
    <w:rsid w:val="00D375C6"/>
    <w:rsid w:val="00D410BE"/>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3855"/>
    <w:rsid w:val="00E54BDC"/>
    <w:rsid w:val="00E55BC1"/>
    <w:rsid w:val="00E55F94"/>
    <w:rsid w:val="00E57244"/>
    <w:rsid w:val="00E57553"/>
    <w:rsid w:val="00E60B3C"/>
    <w:rsid w:val="00E6408C"/>
    <w:rsid w:val="00E65640"/>
    <w:rsid w:val="00E667BF"/>
    <w:rsid w:val="00E66BFD"/>
    <w:rsid w:val="00E677FB"/>
    <w:rsid w:val="00E72C38"/>
    <w:rsid w:val="00E7307C"/>
    <w:rsid w:val="00E730A9"/>
    <w:rsid w:val="00E86142"/>
    <w:rsid w:val="00E87EA3"/>
    <w:rsid w:val="00E91552"/>
    <w:rsid w:val="00E9183F"/>
    <w:rsid w:val="00E92183"/>
    <w:rsid w:val="00E94F72"/>
    <w:rsid w:val="00E9621E"/>
    <w:rsid w:val="00E9790E"/>
    <w:rsid w:val="00E97D90"/>
    <w:rsid w:val="00EA0310"/>
    <w:rsid w:val="00EA0A26"/>
    <w:rsid w:val="00EA3EAF"/>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4117D"/>
    <w:rsid w:val="00F428D8"/>
    <w:rsid w:val="00F44910"/>
    <w:rsid w:val="00F4575F"/>
    <w:rsid w:val="00F46869"/>
    <w:rsid w:val="00F46C19"/>
    <w:rsid w:val="00F50927"/>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7E4A"/>
    <w:rsid w:val="00F83CD9"/>
    <w:rsid w:val="00F83D8B"/>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298F"/>
    <w:rsid w:val="00FE3508"/>
    <w:rsid w:val="00FE51AD"/>
    <w:rsid w:val="00FE79F2"/>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
      <w:docPartPr>
        <w:name w:val="3DD3FFAFD8944FAF8B8151ED6F022CB9"/>
        <w:category>
          <w:name w:val="Général"/>
          <w:gallery w:val="placeholder"/>
        </w:category>
        <w:types>
          <w:type w:val="bbPlcHdr"/>
        </w:types>
        <w:behaviors>
          <w:behavior w:val="content"/>
        </w:behaviors>
        <w:guid w:val="{1FC3B83F-4B2E-49D1-8CCC-A7D11B2FA49A}"/>
      </w:docPartPr>
      <w:docPartBody>
        <w:p w:rsidR="00C430B5" w:rsidRDefault="00F574F9" w:rsidP="00F574F9">
          <w:pPr>
            <w:pStyle w:val="3DD3FFAFD8944FAF8B8151ED6F022CB9"/>
          </w:pPr>
          <w:r w:rsidRPr="00F15FD7">
            <w:rPr>
              <w:rStyle w:val="Textedelespacerserv"/>
            </w:rPr>
            <w:t>Cliquez ou appuyez ici pour entrer du texte.</w:t>
          </w:r>
        </w:p>
      </w:docPartBody>
    </w:docPart>
    <w:docPart>
      <w:docPartPr>
        <w:name w:val="2D4AB76C82BE41C090E9A30500B1D0A5"/>
        <w:category>
          <w:name w:val="Général"/>
          <w:gallery w:val="placeholder"/>
        </w:category>
        <w:types>
          <w:type w:val="bbPlcHdr"/>
        </w:types>
        <w:behaviors>
          <w:behavior w:val="content"/>
        </w:behaviors>
        <w:guid w:val="{314BAFF0-E415-4AF2-BB09-6E65F7AB511F}"/>
      </w:docPartPr>
      <w:docPartBody>
        <w:p w:rsidR="00C430B5" w:rsidRDefault="00F574F9" w:rsidP="00F574F9">
          <w:pPr>
            <w:pStyle w:val="2D4AB76C82BE41C090E9A30500B1D0A5"/>
          </w:pPr>
          <w:r w:rsidRPr="00F15FD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46206"/>
    <w:rsid w:val="000613A5"/>
    <w:rsid w:val="000C35F3"/>
    <w:rsid w:val="00136339"/>
    <w:rsid w:val="00150C30"/>
    <w:rsid w:val="001B69DF"/>
    <w:rsid w:val="002C36EC"/>
    <w:rsid w:val="00400743"/>
    <w:rsid w:val="00523F26"/>
    <w:rsid w:val="00557152"/>
    <w:rsid w:val="005A2D8F"/>
    <w:rsid w:val="005E02E6"/>
    <w:rsid w:val="005F16EE"/>
    <w:rsid w:val="005F479E"/>
    <w:rsid w:val="0061499A"/>
    <w:rsid w:val="0063023E"/>
    <w:rsid w:val="0063310C"/>
    <w:rsid w:val="0066761D"/>
    <w:rsid w:val="00700486"/>
    <w:rsid w:val="007032F0"/>
    <w:rsid w:val="00722804"/>
    <w:rsid w:val="007242B7"/>
    <w:rsid w:val="00764744"/>
    <w:rsid w:val="007D55D1"/>
    <w:rsid w:val="007F3EF5"/>
    <w:rsid w:val="00876176"/>
    <w:rsid w:val="00885A86"/>
    <w:rsid w:val="008C6BAB"/>
    <w:rsid w:val="009022F1"/>
    <w:rsid w:val="00916881"/>
    <w:rsid w:val="00967F09"/>
    <w:rsid w:val="009A3309"/>
    <w:rsid w:val="009C09F6"/>
    <w:rsid w:val="009D0903"/>
    <w:rsid w:val="009E54D6"/>
    <w:rsid w:val="00AB0814"/>
    <w:rsid w:val="00AF65CE"/>
    <w:rsid w:val="00BF1E92"/>
    <w:rsid w:val="00C1262E"/>
    <w:rsid w:val="00C14E60"/>
    <w:rsid w:val="00C24D16"/>
    <w:rsid w:val="00C430B5"/>
    <w:rsid w:val="00C45A42"/>
    <w:rsid w:val="00DE59E9"/>
    <w:rsid w:val="00E20779"/>
    <w:rsid w:val="00E33908"/>
    <w:rsid w:val="00ED5D49"/>
    <w:rsid w:val="00F335B1"/>
    <w:rsid w:val="00F52865"/>
    <w:rsid w:val="00F574F9"/>
    <w:rsid w:val="00F852C9"/>
    <w:rsid w:val="00FC37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574F9"/>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DD3FFAFD8944FAF8B8151ED6F022CB9">
    <w:name w:val="3DD3FFAFD8944FAF8B8151ED6F022CB9"/>
    <w:rsid w:val="00F574F9"/>
  </w:style>
  <w:style w:type="paragraph" w:customStyle="1" w:styleId="2D4AB76C82BE41C090E9A30500B1D0A5">
    <w:name w:val="2D4AB76C82BE41C090E9A30500B1D0A5"/>
    <w:rsid w:val="00F574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Props1.xml><?xml version="1.0" encoding="utf-8"?>
<ds:datastoreItem xmlns:ds="http://schemas.openxmlformats.org/officeDocument/2006/customXml" ds:itemID="{3C9E95F7-F665-4E9E-810D-F31A23CFBF42}"/>
</file>

<file path=customXml/itemProps2.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3.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4.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630</TotalTime>
  <Pages>1</Pages>
  <Words>5501</Words>
  <Characters>30257</Characters>
  <Application>Microsoft Office Word</Application>
  <DocSecurity>0</DocSecurity>
  <Lines>252</Lines>
  <Paragraphs>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383</cp:revision>
  <cp:lastPrinted>2026-02-11T11:21:00Z</cp:lastPrinted>
  <dcterms:created xsi:type="dcterms:W3CDTF">2024-01-23T15:23:00Z</dcterms:created>
  <dcterms:modified xsi:type="dcterms:W3CDTF">2026-02-12T09:38:00Z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4187700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