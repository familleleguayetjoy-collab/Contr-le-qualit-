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55C9D4F3"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556B70">
        <w:rPr>
          <w:noProof/>
          <w:color w:val="auto"/>
        </w:rPr>
        <w:t>12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78C515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46A96F421C7544C7B1DF7169284D9347"/>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556B70">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r w:rsidRPr="006479AB">
        <w:rPr>
          <w:color w:val="auto"/>
        </w:rPr>
        <w:t>Comptables applicable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5D5A7666" w:rsidR="00235D8B" w:rsidRDefault="00BE42BC" w:rsidP="00156A10">
      <w:pPr>
        <w:pStyle w:val="Texte"/>
        <w:rPr>
          <w:color w:val="auto"/>
        </w:rPr>
      </w:pPr>
      <w:r w:rsidRPr="00BE42BC">
        <w:rPr>
          <w:color w:val="auto"/>
        </w:rPr>
        <w:t xml:space="preserve">Le cabinet </w:t>
      </w:r>
      <w:r w:rsidR="00895C4D">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0B3620EC" w:rsidR="00353D46" w:rsidRPr="00FD6E59" w:rsidRDefault="00412D47" w:rsidP="00FD6E59">
      <w:pPr>
        <w:pStyle w:val="Texte"/>
        <w:rPr>
          <w:color w:val="auto"/>
        </w:rPr>
      </w:pPr>
      <w:r>
        <w:rPr>
          <w:i/>
          <w:iCs/>
          <w:color w:val="auto"/>
          <w:u w:val="single"/>
        </w:rPr>
        <w:t>Honoraires comptables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63DA6D95" w:rsidR="00FD6E59" w:rsidRDefault="00FD6E59" w:rsidP="00FD6E59">
      <w:pPr>
        <w:pStyle w:val="Texte"/>
        <w:rPr>
          <w:color w:val="auto"/>
        </w:rPr>
      </w:pPr>
      <w:r>
        <w:rPr>
          <w:i/>
          <w:iCs/>
          <w:color w:val="auto"/>
          <w:u w:val="single"/>
        </w:rPr>
        <w:lastRenderedPageBreak/>
        <w:t>Honoraires sociales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5271EE26"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Honoraires sociales - 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 xml:space="preserve">par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par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4158BA33" w:rsidR="006345C0" w:rsidRPr="0069355C" w:rsidRDefault="00572E8F" w:rsidP="001A5BE8">
            <w:pPr>
              <w:pStyle w:val="Texte"/>
              <w:jc w:val="center"/>
            </w:pPr>
            <w:r w:rsidRPr="004A5D17">
              <w:rPr>
                <w:color w:val="auto"/>
                <w:szCs w:val="22"/>
              </w:rPr>
              <w:t xml:space="preserve">Cabinet </w:t>
            </w:r>
            <w:r w:rsidR="00895C4D">
              <w:rPr>
                <w:color w:val="auto"/>
                <w:szCs w:val="22"/>
              </w:rPr>
              <w:t>ALPES EXPERTISE COMPTABLE</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 événement susceptible d'avoir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4A727A33"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556B70">
        <w:rPr>
          <w:rFonts w:ascii="Arial" w:hAnsi="Arial" w:cs="Arial"/>
          <w:noProof/>
          <w:sz w:val="22"/>
          <w:szCs w:val="22"/>
        </w:rPr>
        <w:t>12/02/2026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110C0588" w:rsidR="00EF6660" w:rsidRPr="0069355C" w:rsidRDefault="00EF6660" w:rsidP="00410CBF">
            <w:pPr>
              <w:pStyle w:val="Texte"/>
              <w:jc w:val="center"/>
            </w:pPr>
            <w:r w:rsidRPr="004A5D17">
              <w:rPr>
                <w:color w:val="auto"/>
                <w:szCs w:val="22"/>
              </w:rPr>
              <w:t xml:space="preserve">Cabinet </w:t>
            </w:r>
            <w:r w:rsidR="00895C4D">
              <w:rPr>
                <w:color w:val="auto"/>
                <w:szCs w:val="22"/>
              </w:rPr>
              <w:t>ALPES EXPERTISE COMPTABLE</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21AE1A61" w:rsidR="00687AF1" w:rsidRPr="00687AF1" w:rsidRDefault="00556B70"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366272DA"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556B70">
        <w:rPr>
          <w:rFonts w:ascii="Arial" w:hAnsi="Arial" w:cs="Arial"/>
          <w:noProof/>
          <w:sz w:val="22"/>
          <w:szCs w:val="22"/>
        </w:rPr>
        <w:t>12/02/2026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E73C7F1" w:rsidR="001C54A1" w:rsidRPr="0069355C" w:rsidRDefault="001C54A1" w:rsidP="001C54A1">
            <w:pPr>
              <w:pStyle w:val="Texte"/>
              <w:jc w:val="center"/>
            </w:pPr>
            <w:r w:rsidRPr="004A5D17">
              <w:rPr>
                <w:color w:val="auto"/>
                <w:szCs w:val="22"/>
              </w:rPr>
              <w:t xml:space="preserve">Cabinet </w:t>
            </w:r>
            <w:r w:rsidR="00895C4D">
              <w:rPr>
                <w:color w:val="auto"/>
                <w:szCs w:val="22"/>
              </w:rPr>
              <w:t>ALPES EXPERTISE COMPTABLE</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3821" w14:textId="77777777" w:rsidR="005D2AA1" w:rsidRDefault="005D2AA1" w:rsidP="00BD54F5">
      <w:r>
        <w:separator/>
      </w:r>
    </w:p>
  </w:endnote>
  <w:endnote w:type="continuationSeparator" w:id="0">
    <w:p w14:paraId="570CCB4E" w14:textId="77777777" w:rsidR="005D2AA1" w:rsidRDefault="005D2AA1"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EEDB" w14:textId="77777777" w:rsidR="00F71F09" w:rsidRDefault="00F71F0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A7B4" w14:textId="77777777" w:rsidR="00F71F09" w:rsidRDefault="00F71F09" w:rsidP="00F71F0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LE PRADAS « MAISON GASTON ROUX » 04370 VILLARS-COLMARS - TEL. 04.92.83.02.73</w:t>
    </w:r>
  </w:p>
  <w:p w14:paraId="2EC39E86" w14:textId="77777777" w:rsidR="00F71F09" w:rsidRDefault="00F71F09" w:rsidP="00F71F09">
    <w:pPr>
      <w:pStyle w:val="Pieddepage"/>
      <w:jc w:val="center"/>
      <w:rPr>
        <w:rFonts w:cs="Arial"/>
        <w:b/>
        <w:bCs/>
        <w:sz w:val="16"/>
        <w:szCs w:val="16"/>
      </w:rPr>
    </w:pPr>
    <w:r>
      <w:rPr>
        <w:rFonts w:cs="Arial"/>
        <w:b/>
        <w:bCs/>
        <w:sz w:val="16"/>
        <w:szCs w:val="16"/>
      </w:rPr>
      <w:t>S.A.S.U AU CAPITAL DE 1.000.000 € - R.C.S. MANOSQUE 799 646 708</w:t>
    </w:r>
  </w:p>
  <w:p w14:paraId="21A55785" w14:textId="77777777" w:rsidR="00F71F09" w:rsidRDefault="00F71F09" w:rsidP="00F71F09">
    <w:pPr>
      <w:pStyle w:val="Pieddepage"/>
      <w:jc w:val="center"/>
      <w:rPr>
        <w:rFonts w:cs="Arial"/>
        <w:b/>
        <w:bCs/>
        <w:sz w:val="16"/>
        <w:szCs w:val="16"/>
      </w:rPr>
    </w:pPr>
    <w:r>
      <w:rPr>
        <w:rFonts w:cs="Arial"/>
        <w:b/>
        <w:bCs/>
        <w:sz w:val="16"/>
        <w:szCs w:val="16"/>
      </w:rPr>
      <w:t>SIRET 799 646 708 00013 - NAF 741C</w:t>
    </w:r>
  </w:p>
  <w:p w14:paraId="68C23DB0" w14:textId="5F1B3ED0" w:rsidR="00457FE1" w:rsidRPr="00F83CD9" w:rsidRDefault="00F71F09" w:rsidP="00F71F09">
    <w:pPr>
      <w:pStyle w:val="Pieddepage"/>
      <w:jc w:val="center"/>
      <w:rPr>
        <w:rFonts w:cs="Arial"/>
        <w:b/>
        <w:bCs/>
        <w:sz w:val="16"/>
        <w:szCs w:val="16"/>
      </w:rPr>
    </w:pPr>
    <w:r>
      <w:rPr>
        <w:rFonts w:cs="Arial"/>
        <w:b/>
        <w:bCs/>
        <w:sz w:val="16"/>
        <w:szCs w:val="16"/>
      </w:rPr>
      <w:t xml:space="preserve">SOCIETE D’EXPERTISE COMPTABLE INSCRITE A L’ORDRE DES EXPERTS-COMPTABLES </w:t>
    </w:r>
    <w:r w:rsidR="00F83CD9">
      <w:rPr>
        <w:rFonts w:cs="Arial"/>
        <w:b/>
        <w:bCs/>
        <w:sz w:val="16"/>
        <w:szCs w:val="16"/>
      </w:rPr>
      <w:t>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A27F7" w14:textId="77777777" w:rsidR="005D2AA1" w:rsidRDefault="005D2AA1" w:rsidP="00BD54F5">
      <w:r>
        <w:separator/>
      </w:r>
    </w:p>
  </w:footnote>
  <w:footnote w:type="continuationSeparator" w:id="0">
    <w:p w14:paraId="70692CC2" w14:textId="77777777" w:rsidR="005D2AA1" w:rsidRDefault="005D2AA1"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7BE1" w14:textId="77777777" w:rsidR="00F71F09" w:rsidRDefault="00F71F0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66F0" w14:textId="77777777" w:rsidR="00F71F09" w:rsidRDefault="00F71F0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17C771BF" w:rsidR="00F83CD9" w:rsidRDefault="00895C4D">
    <w:pPr>
      <w:pStyle w:val="En-tte"/>
    </w:pPr>
    <w:r>
      <w:rPr>
        <w:noProof/>
      </w:rPr>
      <w:drawing>
        <wp:anchor distT="0" distB="0" distL="114300" distR="114300" simplePos="0" relativeHeight="251659264" behindDoc="1" locked="0" layoutInCell="1" allowOverlap="1" wp14:anchorId="596363C2" wp14:editId="355A9D55">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05CA7"/>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56B70"/>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AA1"/>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10C"/>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7BB"/>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3E4"/>
    <w:rsid w:val="00882965"/>
    <w:rsid w:val="008838EE"/>
    <w:rsid w:val="00885A86"/>
    <w:rsid w:val="00885B1D"/>
    <w:rsid w:val="00886D17"/>
    <w:rsid w:val="0088748E"/>
    <w:rsid w:val="00893148"/>
    <w:rsid w:val="00893B5A"/>
    <w:rsid w:val="00893CF2"/>
    <w:rsid w:val="00895C4D"/>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5ED9"/>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1C80"/>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728"/>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1F09"/>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00A81"/>
    <w:rsid w:val="00136339"/>
    <w:rsid w:val="00150C30"/>
    <w:rsid w:val="002C36EC"/>
    <w:rsid w:val="00400743"/>
    <w:rsid w:val="00557152"/>
    <w:rsid w:val="005A2D8F"/>
    <w:rsid w:val="005E02E6"/>
    <w:rsid w:val="005F479E"/>
    <w:rsid w:val="0061499A"/>
    <w:rsid w:val="0063310C"/>
    <w:rsid w:val="006837BB"/>
    <w:rsid w:val="006E3903"/>
    <w:rsid w:val="00700486"/>
    <w:rsid w:val="007032F0"/>
    <w:rsid w:val="00722804"/>
    <w:rsid w:val="007242B7"/>
    <w:rsid w:val="00764744"/>
    <w:rsid w:val="00876176"/>
    <w:rsid w:val="00885A86"/>
    <w:rsid w:val="008C6BAB"/>
    <w:rsid w:val="00916881"/>
    <w:rsid w:val="00967F09"/>
    <w:rsid w:val="009A3309"/>
    <w:rsid w:val="009C09F6"/>
    <w:rsid w:val="009D0903"/>
    <w:rsid w:val="009E54D6"/>
    <w:rsid w:val="00AB0814"/>
    <w:rsid w:val="00AF65CE"/>
    <w:rsid w:val="00BF1E92"/>
    <w:rsid w:val="00C1262E"/>
    <w:rsid w:val="00C14E60"/>
    <w:rsid w:val="00C24D16"/>
    <w:rsid w:val="00DE59E9"/>
    <w:rsid w:val="00E20779"/>
    <w:rsid w:val="00E33908"/>
    <w:rsid w:val="00ED5D49"/>
    <w:rsid w:val="00F335B1"/>
    <w:rsid w:val="00F52865"/>
    <w:rsid w:val="00F852C9"/>
    <w:rsid w:val="00F975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262E"/>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48E915-0CF1-43FC-9E46-FDF5A0E9BAD8}"/>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602</TotalTime>
  <Pages>1</Pages>
  <Words>5582</Words>
  <Characters>30707</Characters>
  <Application>Microsoft Office Word</Application>
  <DocSecurity>0</DocSecurity>
  <Lines>255</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371</cp:revision>
  <cp:lastPrinted>2019-11-16T07:44:00Z</cp:lastPrinted>
  <dcterms:created xsi:type="dcterms:W3CDTF">2024-01-23T15:23:00Z</dcterms:created>
  <dcterms:modified xsi:type="dcterms:W3CDTF">2026-02-12T09:39:00Z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4187800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