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D2B94" w:rsidRDefault="007937F8" w:rsidP="003D2B94">
      <w:pPr>
        <w:pStyle w:val="Texte"/>
        <w:rPr>
          <w:color w:val="auto"/>
        </w:rPr>
      </w:pPr>
    </w:p>
    <w:sdt>
      <w:sdtPr>
        <w:rPr>
          <w:sz w:val="24"/>
        </w:rPr>
        <w:alias w:val="Dénomination sociale"/>
        <w:tag w:val="Dénomination sociale"/>
        <w:id w:val="1096297431"/>
        <w:placeholder>
          <w:docPart w:val="AE496FB9C70548F38626804A90DFBC7F"/>
        </w:placeholder>
        <w:showingPlcHdr/>
        <w15:color w:val="FF0000"/>
      </w:sdtPr>
      <w:sdtContent>
        <w:p w14:paraId="1303EB79" w14:textId="12611A00"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Identité du représentant légal"/>
        <w:tag w:val="Identité du représentant légal"/>
        <w:id w:val="2111692145"/>
        <w:placeholder>
          <w:docPart w:val="BB4D569001704383AE67C2E8480EA52D"/>
        </w:placeholder>
        <w:showingPlcHdr/>
        <w15:color w:val="FF0000"/>
      </w:sdt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siège social"/>
        <w:tag w:val="Adresse du siège social"/>
        <w:id w:val="-516235136"/>
        <w:placeholder>
          <w:docPart w:val="36131D52AAA142F9986724CA928772FD"/>
        </w:placeholder>
        <w:showingPlcHdr/>
        <w15:color w:val="FF0000"/>
      </w:sdt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49929339" w:rsidR="00CD1AF1" w:rsidRPr="00F94D6F" w:rsidRDefault="00A04F63" w:rsidP="00223C7F">
      <w:pPr>
        <w:pStyle w:val="Texte"/>
        <w:ind w:left="4254"/>
        <w:rPr>
          <w:color w:val="auto"/>
        </w:rPr>
      </w:pPr>
      <w:r w:rsidRPr="00A04F63">
        <w:rPr>
          <w:color w:val="auto"/>
        </w:rPr>
        <w:t>À</w:t>
      </w:r>
      <w:r w:rsidR="00A50B34">
        <w:rPr>
          <w:color w:val="auto"/>
        </w:rPr>
        <w:t xml:space="preserve"> </w:t>
      </w:r>
      <w:sdt>
        <w:sdtPr>
          <w:rPr>
            <w:color w:val="auto"/>
          </w:rPr>
          <w:alias w:val="Ville de signature"/>
          <w:tag w:val="Ville de signature"/>
          <w:id w:val="17832135"/>
          <w:placeholder>
            <w:docPart w:val="DefaultPlaceholder_-1854013440"/>
          </w:placeholder>
          <w:showingPlcHdr/>
          <w15:color w:val="FF0000"/>
          <w:text/>
        </w:sdtPr>
        <w:sdtContent>
          <w:r w:rsidR="00A50B34"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A2323B">
        <w:rPr>
          <w:noProof/>
          <w:color w:val="auto"/>
        </w:rPr>
        <w:t>11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2E8E84D4"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02647662" w:rsidR="00CD1AF1" w:rsidRPr="00F94D6F" w:rsidRDefault="00000000" w:rsidP="00953D8E">
      <w:pPr>
        <w:pStyle w:val="Texte"/>
        <w:rPr>
          <w:color w:val="auto"/>
        </w:rPr>
      </w:pPr>
      <w:sdt>
        <w:sdtPr>
          <w:rPr>
            <w:color w:val="auto"/>
          </w:rPr>
          <w:alias w:val="Madame ou Monsieur"/>
          <w:tag w:val="Madame ou Monsieur"/>
          <w:id w:val="-2070405079"/>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1301F2" w:rsidRPr="00331305">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5E8FF4E9" w:rsidR="004E6718"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4E6718">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1E392B3D"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F1370111BDE540BF821D8D76A96C8B9B"/>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5C7929DC552241C3BD469BABE7B5A9B0"/>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736D3A75"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E38DC10FB8114401A0787A05CD9C1F18"/>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F325DDE909864D7884C29AB35DCC9B99"/>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de l'exercice en cours"/>
          <w:tag w:val="Date d'ouvertureDate d'ouverture de l'exercice en cours"/>
          <w:id w:val="1982729750"/>
          <w:placeholder>
            <w:docPart w:val="41F7CB0EBDC74CB39A85BB4ABC9E6F45"/>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E2FB13E7C920432AB757F52E2C8267B9"/>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312675688"/>
          <w:placeholder>
            <w:docPart w:val="5BFCB29AA07649939E873DEB2C34729C"/>
          </w:placeholder>
          <w:showingPlcHdr/>
          <w15:color w:val="FF0000"/>
        </w:sdtPr>
        <w:sdtContent>
          <w:r w:rsidR="00CD42C1" w:rsidRPr="000C56B0">
            <w:rPr>
              <w:rStyle w:val="Textedelespacerserv"/>
            </w:rPr>
            <w:t>Cliquez ou appuyez ici pour entrer du texte.</w:t>
          </w:r>
        </w:sdtContent>
      </w:sdt>
      <w:r w:rsidR="008631ED">
        <w:rPr>
          <w:color w:val="auto"/>
        </w:rPr>
        <w:t xml:space="preserve"> </w:t>
      </w:r>
      <w:r w:rsidR="00CD42C1">
        <w:rPr>
          <w:color w:val="auto"/>
        </w:rPr>
        <w:t xml:space="preserve">au </w:t>
      </w:r>
      <w:sdt>
        <w:sdtPr>
          <w:rPr>
            <w:color w:val="auto"/>
          </w:rPr>
          <w:id w:val="-1377925187"/>
          <w:placeholder>
            <w:docPart w:val="DefaultPlaceholder_-1854013440"/>
          </w:placeholder>
        </w:sdtPr>
        <w:sdtContent>
          <w:sdt>
            <w:sdtPr>
              <w:rPr>
                <w:color w:val="auto"/>
              </w:rPr>
              <w:alias w:val="Jour et mois de clôture (sans l'année)"/>
              <w:tag w:val="Jour et mois de clôture (sans l'année)"/>
              <w:id w:val="151419753"/>
              <w:placeholder>
                <w:docPart w:val="DefaultPlaceholder_-1854013440"/>
              </w:placeholder>
              <w:showingPlcHdr/>
              <w15:color w:val="FF0000"/>
            </w:sdtPr>
            <w:sdtContent>
              <w:r w:rsidR="00CD42C1" w:rsidRPr="000C56B0">
                <w:rPr>
                  <w:rStyle w:val="Textedelespacerserv"/>
                </w:rPr>
                <w:t>Cliquez ou appuyez ici pour entrer du texte.</w:t>
              </w:r>
            </w:sdtContent>
          </w:sdt>
        </w:sdtContent>
      </w:sdt>
      <w:r w:rsidR="005E71DF">
        <w:rPr>
          <w:color w:val="auto"/>
        </w:rPr>
        <w:t xml:space="preserve"> de chaque année. </w:t>
      </w:r>
    </w:p>
    <w:p w14:paraId="121EFB33" w14:textId="77777777" w:rsidR="00C1072A" w:rsidRDefault="00C1072A" w:rsidP="00EC60C9">
      <w:pPr>
        <w:pStyle w:val="Texte"/>
        <w:rPr>
          <w:color w:val="auto"/>
        </w:rPr>
      </w:pPr>
    </w:p>
    <w:p w14:paraId="64051899" w14:textId="7CF5F593" w:rsidR="00C1072A" w:rsidRDefault="00184F76" w:rsidP="00EC60C9">
      <w:pPr>
        <w:pStyle w:val="Texte"/>
        <w:rPr>
          <w:color w:val="auto"/>
        </w:rPr>
      </w:pPr>
      <w:r w:rsidRPr="000900E1">
        <w:rPr>
          <w:color w:val="auto"/>
        </w:rPr>
        <w:t xml:space="preserve">Vous </w:t>
      </w:r>
      <w:r>
        <w:rPr>
          <w:color w:val="auto"/>
        </w:rPr>
        <w:t>n’</w:t>
      </w:r>
      <w:r w:rsidRPr="000900E1">
        <w:rPr>
          <w:color w:val="auto"/>
        </w:rPr>
        <w:t xml:space="preserve">employez </w:t>
      </w:r>
      <w:r>
        <w:rPr>
          <w:rFonts w:cs="Arial"/>
          <w:color w:val="auto"/>
        </w:rPr>
        <w:t>pas de personnel</w:t>
      </w:r>
      <w:r w:rsidR="000900E1" w:rsidRPr="000900E1">
        <w:rPr>
          <w:color w:val="auto"/>
        </w:rPr>
        <w:t>. Vous êtes assujetti à</w:t>
      </w:r>
      <w:r w:rsidR="004E51C1">
        <w:rPr>
          <w:rFonts w:cs="Arial"/>
          <w:color w:val="auto"/>
        </w:rPr>
        <w:t xml:space="preserve"> </w:t>
      </w:r>
      <w:r w:rsidR="00351773">
        <w:rPr>
          <w:rFonts w:cs="Arial"/>
          <w:color w:val="auto"/>
        </w:rPr>
        <w:t>l’</w:t>
      </w:r>
      <w:sdt>
        <w:sdtPr>
          <w:rPr>
            <w:rFonts w:cs="Arial"/>
            <w:color w:val="auto"/>
          </w:rPr>
          <w:alias w:val="Régime fiscal"/>
          <w:tag w:val="Régime fiscal"/>
          <w:id w:val="-1196540317"/>
          <w:placeholder>
            <w:docPart w:val="5AEACE2E9120447CBB1D685C59E56D44"/>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000900E1" w:rsidRPr="000900E1">
        <w:rPr>
          <w:color w:val="auto"/>
        </w:rPr>
        <w:t>.</w:t>
      </w:r>
    </w:p>
    <w:p w14:paraId="1E495B95" w14:textId="77777777" w:rsidR="004E6718" w:rsidRDefault="004E6718"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 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Pr="006479AB"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5BCFAEFE" w:rsidR="00CD1AF1" w:rsidRPr="006479A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0007F2CE" w14:textId="5A6D2169" w:rsidR="004E6718"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r w:rsidR="004E6718">
        <w:rPr>
          <w:color w:val="auto"/>
        </w:rPr>
        <w:br w:type="page"/>
      </w:r>
    </w:p>
    <w:p w14:paraId="4BFA7C9C" w14:textId="0898B4A4" w:rsidR="00CD1AF1" w:rsidRPr="0035146B" w:rsidRDefault="00CD1AF1" w:rsidP="000A19CC">
      <w:pPr>
        <w:pStyle w:val="Plan-Niveau2"/>
      </w:pPr>
      <w:bookmarkStart w:id="3" w:name="_Toc124775608"/>
      <w:r w:rsidRPr="0035146B">
        <w:lastRenderedPageBreak/>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21016665"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15004D80" w14:textId="7E7C8A5C" w:rsidR="0029272F" w:rsidRPr="00156A10" w:rsidRDefault="007A3C8D" w:rsidP="00B27AA5">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54109D69" w14:textId="77777777" w:rsidR="00156A10" w:rsidRPr="006479AB" w:rsidRDefault="00156A10" w:rsidP="00156A10">
      <w:pPr>
        <w:pStyle w:val="Puces"/>
        <w:numPr>
          <w:ilvl w:val="0"/>
          <w:numId w:val="0"/>
        </w:numPr>
        <w:ind w:left="720" w:hanging="360"/>
        <w:rPr>
          <w:bCs/>
          <w:color w:val="auto"/>
          <w:szCs w:val="22"/>
        </w:rPr>
      </w:pPr>
    </w:p>
    <w:p w14:paraId="3A1BF675" w14:textId="0FACE7F0" w:rsidR="00CA1920"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1CF818BC" w14:textId="77777777" w:rsidR="00156A10" w:rsidRPr="006479AB" w:rsidRDefault="00156A10" w:rsidP="001A5BE8">
      <w:pPr>
        <w:pStyle w:val="Texte"/>
        <w:rPr>
          <w:color w:val="auto"/>
        </w:rPr>
      </w:pPr>
    </w:p>
    <w:p w14:paraId="0A481736" w14:textId="3684FD30" w:rsidR="00A97500" w:rsidRPr="000B5332"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p>
    <w:p w14:paraId="6E3159B7" w14:textId="77777777" w:rsidR="00A97500" w:rsidRPr="00FA2689" w:rsidRDefault="00A97500" w:rsidP="00127779">
      <w:pPr>
        <w:pStyle w:val="Texte"/>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35278FA7" w14:textId="77777777" w:rsidR="000B5332" w:rsidRPr="000B5332"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 à savoir notamment :</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25B0D0E3" w:rsidR="004E6718" w:rsidRDefault="000B5332" w:rsidP="000B5332">
      <w:pPr>
        <w:pStyle w:val="Puces"/>
      </w:pPr>
      <w:r w:rsidRPr="000B5332">
        <w:t>L’inventaire de vos immobilisations (cession, mise au rebus)</w:t>
      </w:r>
      <w:r>
        <w:t> ;</w:t>
      </w:r>
      <w:r w:rsidR="004E6718">
        <w:br w:type="page"/>
      </w:r>
    </w:p>
    <w:p w14:paraId="3CF16FA0" w14:textId="72CAEBEC" w:rsidR="000B5332" w:rsidRPr="000B5332" w:rsidRDefault="000B5332" w:rsidP="000B5332">
      <w:pPr>
        <w:pStyle w:val="Puces"/>
      </w:pPr>
      <w:r w:rsidRPr="000B5332">
        <w:lastRenderedPageBreak/>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3C3254AA" w:rsidR="009E1DA8"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p>
    <w:p w14:paraId="3C496407" w14:textId="77777777" w:rsidR="004E6718" w:rsidRPr="009E1DA8" w:rsidRDefault="004E671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4691003B"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4B0D">
        <w:rPr>
          <w:color w:val="auto"/>
        </w:rPr>
        <w:t xml:space="preserve"> et 2</w:t>
      </w:r>
      <w:r w:rsidRPr="00F428D8">
        <w:rPr>
          <w:color w:val="auto"/>
        </w:rPr>
        <w:t>).</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sont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1DF3A7F8" w:rsidR="004E6718" w:rsidRDefault="00F17E93" w:rsidP="00F17E93">
      <w:pPr>
        <w:pStyle w:val="Texte"/>
        <w:rPr>
          <w:color w:val="auto"/>
        </w:rPr>
      </w:pPr>
      <w:r w:rsidRPr="00F17E93">
        <w:rPr>
          <w:color w:val="auto"/>
        </w:rPr>
        <w:t>Les parties, après en avoir discuté, sont convenues de n’apporter aucune dérogation aux conditions générales.</w:t>
      </w:r>
      <w:r w:rsidR="004E6718">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63E096B0" w:rsidR="00156A10" w:rsidRPr="00156A10" w:rsidRDefault="00BE42BC" w:rsidP="00156A10">
      <w:pPr>
        <w:pStyle w:val="Texte"/>
        <w:rPr>
          <w:color w:val="auto"/>
        </w:rPr>
      </w:pPr>
      <w:r w:rsidRPr="00BE42BC">
        <w:rPr>
          <w:color w:val="auto"/>
        </w:rPr>
        <w:t xml:space="preserve">Le cabinet </w:t>
      </w:r>
      <w:r w:rsidR="00AD2B14">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F8728B3" w:rsidR="004E6718" w:rsidRDefault="00665EB5" w:rsidP="00665EB5">
      <w:pPr>
        <w:pStyle w:val="Puces"/>
      </w:pPr>
      <w:r>
        <w:t>Mettre en œuvre les mesures de sécurité adéquates pour assurer la protection des données personnelles qui lui sont transmises ;</w:t>
      </w:r>
      <w:r w:rsidR="004E6718">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Mettre à la charge des sous-traitants ultérieurs les mêmes obligations que celles à sa charge prévues par la lettre de mission.</w:t>
      </w:r>
    </w:p>
    <w:p w14:paraId="0A36BE35" w14:textId="77777777" w:rsidR="00156A10" w:rsidRDefault="00156A10" w:rsidP="00156A10">
      <w:pPr>
        <w:pStyle w:val="Puces"/>
        <w:numPr>
          <w:ilvl w:val="0"/>
          <w:numId w:val="0"/>
        </w:numPr>
        <w:ind w:left="720" w:hanging="360"/>
      </w:pPr>
    </w:p>
    <w:p w14:paraId="734C4561" w14:textId="6FE821BF" w:rsidR="00156A10"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567D5410" w14:textId="4530918A" w:rsidR="00C41A99" w:rsidRDefault="00C41A99" w:rsidP="002A349B">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9" w:name="_Toc124775613"/>
      <w:r w:rsidRPr="00FA2689">
        <w:lastRenderedPageBreak/>
        <w:t>Honoraires</w:t>
      </w:r>
      <w:bookmarkEnd w:id="9"/>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4DFC4F5E" w:rsidR="008962C3" w:rsidRPr="008962C3" w:rsidRDefault="00A02255" w:rsidP="008962C3">
            <w:pPr>
              <w:pStyle w:val="Titre3"/>
              <w:ind w:right="40"/>
              <w:rPr>
                <w:rFonts w:ascii="Arial" w:hAnsi="Arial" w:cs="Arial"/>
                <w:b w:val="0"/>
                <w:bCs w:val="0"/>
                <w:color w:val="000000"/>
              </w:rPr>
            </w:pPr>
            <w:r>
              <w:rPr>
                <w:rFonts w:ascii="Arial" w:hAnsi="Arial" w:cs="Arial"/>
                <w:b w:val="0"/>
                <w:bCs w:val="0"/>
                <w:color w:val="000000"/>
              </w:rPr>
              <w:t>T</w:t>
            </w:r>
            <w:r w:rsidR="008962C3" w:rsidRPr="008962C3">
              <w:rPr>
                <w:rFonts w:ascii="Arial" w:hAnsi="Arial" w:cs="Arial"/>
                <w:b w:val="0"/>
                <w:bCs w:val="0"/>
                <w:color w:val="000000"/>
              </w:rPr>
              <w:t>enue comptable</w:t>
            </w:r>
            <w:r w:rsidR="00E677FB">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23FA078B8BC844B09268E02F64B44FF0"/>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A2B5A3215EF4E0FA150D8F5C343530A"/>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57073725"/>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00A261FC" w:rsidR="00295ABC" w:rsidRPr="00112F9D" w:rsidRDefault="00800E1E" w:rsidP="000F48EA">
                <w:pPr>
                  <w:pStyle w:val="Titre3"/>
                  <w:ind w:right="40"/>
                  <w:jc w:val="center"/>
                  <w:rPr>
                    <w:rFonts w:ascii="Arial" w:hAnsi="Arial" w:cs="Arial"/>
                    <w:b w:val="0"/>
                    <w:bCs w:val="0"/>
                    <w:color w:val="auto"/>
                  </w:rPr>
                </w:pPr>
                <w:r w:rsidRPr="00800E1E">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273325042"/>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68731AFA" w:rsidR="00295ABC" w:rsidRPr="00800E1E" w:rsidRDefault="00800E1E" w:rsidP="000F48EA">
                <w:pPr>
                  <w:pStyle w:val="Titre3"/>
                  <w:ind w:right="40"/>
                  <w:jc w:val="center"/>
                  <w:rPr>
                    <w:rFonts w:ascii="Arial" w:hAnsi="Arial" w:cs="Arial"/>
                    <w:b w:val="0"/>
                    <w:bCs w:val="0"/>
                    <w:color w:val="auto"/>
                  </w:rPr>
                </w:pPr>
                <w:r w:rsidRPr="00800E1E">
                  <w:rPr>
                    <w:rStyle w:val="Textedelespacerserv"/>
                    <w:sz w:val="14"/>
                    <w:szCs w:val="14"/>
                  </w:rPr>
                  <w:t>Cliquez ou appuyez ici pour entrer du texte.</w:t>
                </w:r>
              </w:p>
            </w:tc>
          </w:sdtContent>
        </w:sdt>
      </w:tr>
      <w:tr w:rsidR="00295ABC" w:rsidRPr="007133D4" w14:paraId="5101D09B" w14:textId="77777777" w:rsidTr="000F48EA">
        <w:trPr>
          <w:trHeight w:val="584"/>
        </w:trPr>
        <w:tc>
          <w:tcPr>
            <w:tcW w:w="3222" w:type="pct"/>
            <w:tcBorders>
              <w:top w:val="nil"/>
              <w:left w:val="nil"/>
              <w:bottom w:val="nil"/>
              <w:right w:val="nil"/>
            </w:tcBorders>
            <w:shd w:val="clear" w:color="FFFFFF" w:fill="FFFFFF"/>
            <w:vAlign w:val="center"/>
          </w:tcPr>
          <w:p w14:paraId="04B9AC79" w14:textId="4360A393" w:rsidR="00295ABC" w:rsidRPr="008962C3" w:rsidRDefault="00295ABC" w:rsidP="00295ABC">
            <w:pPr>
              <w:pStyle w:val="Titre3"/>
              <w:ind w:right="40"/>
              <w:rPr>
                <w:rFonts w:ascii="Arial" w:hAnsi="Arial" w:cs="Arial"/>
                <w:b w:val="0"/>
                <w:bCs w:val="0"/>
                <w:color w:val="000000"/>
              </w:rPr>
            </w:pPr>
            <w:r w:rsidRPr="008962C3">
              <w:rPr>
                <w:rFonts w:ascii="Arial" w:hAnsi="Arial" w:cs="Arial"/>
                <w:b w:val="0"/>
                <w:bCs w:val="0"/>
                <w:color w:val="000000"/>
              </w:rPr>
              <w:t>Assemblée général ordinaire d’approbation des comptes (rédaction et dépôt au greffe du Tribunal de Commerce)</w:t>
            </w:r>
          </w:p>
        </w:tc>
        <w:tc>
          <w:tcPr>
            <w:tcW w:w="889" w:type="pct"/>
            <w:tcBorders>
              <w:top w:val="nil"/>
              <w:left w:val="nil"/>
              <w:bottom w:val="nil"/>
              <w:right w:val="nil"/>
            </w:tcBorders>
            <w:shd w:val="clear" w:color="FFFFFF" w:fill="FFFFFF"/>
            <w:vAlign w:val="center"/>
          </w:tcPr>
          <w:p w14:paraId="7B6AB505" w14:textId="0F97A4FE" w:rsidR="00295ABC" w:rsidRPr="000F48EA" w:rsidRDefault="00295ABC" w:rsidP="000F48EA">
            <w:pPr>
              <w:pStyle w:val="Titre3"/>
              <w:ind w:right="40"/>
              <w:jc w:val="center"/>
              <w:rPr>
                <w:rFonts w:ascii="Arial" w:hAnsi="Arial" w:cs="Arial"/>
                <w:b w:val="0"/>
                <w:bCs w:val="0"/>
                <w:color w:val="auto"/>
              </w:rPr>
            </w:pPr>
          </w:p>
        </w:tc>
        <w:sdt>
          <w:sdtPr>
            <w:rPr>
              <w:rFonts w:ascii="Arial" w:hAnsi="Arial" w:cs="Arial"/>
              <w:b w:val="0"/>
              <w:bCs w:val="0"/>
              <w:color w:val="auto"/>
            </w:rPr>
            <w:alias w:val="Montant annuel HT"/>
            <w:tag w:val="Montant annuel HT"/>
            <w:id w:val="-417252137"/>
            <w:placeholder>
              <w:docPart w:val="A14E51D668414ECABD39D2F025D36FE9"/>
            </w:placeholder>
            <w:showingPlcHdr/>
            <w15:color w:val="FF0000"/>
          </w:sdtPr>
          <w:sdtContent>
            <w:tc>
              <w:tcPr>
                <w:tcW w:w="889" w:type="pct"/>
                <w:tcBorders>
                  <w:top w:val="nil"/>
                  <w:left w:val="nil"/>
                  <w:bottom w:val="nil"/>
                  <w:right w:val="nil"/>
                </w:tcBorders>
                <w:shd w:val="clear" w:color="FFFFFF" w:fill="FFFFFF"/>
                <w:vAlign w:val="center"/>
              </w:tcPr>
              <w:p w14:paraId="26D83F51" w14:textId="22ECA1E2"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1E11A350B4C94C54996A3CD0C3EE5327"/>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D1B5CA776FEB4CA680750EFB3160C6BE"/>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54A50697DBE94DFA9650D308304A296F"/>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B4086F2E6C4A4197BB22A8532C3A6D49"/>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F07A21D66A47437EABC3B83F523179BB"/>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CBA33BBAFDED471297D18CF844013E01"/>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347DF51B"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489750067"/>
          <w:placeholder>
            <w:docPart w:val="DefaultPlaceholder_-1854013440"/>
          </w:placeholder>
          <w:showingPlcHdr/>
          <w15:color w:val="FF0000"/>
        </w:sdtPr>
        <w:sdtContent>
          <w:r w:rsidR="00872CC9" w:rsidRPr="004F06FA">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4F06FA">
        <w:rPr>
          <w:rFonts w:ascii="Arial" w:hAnsi="Arial" w:cstheme="minorHAnsi"/>
          <w:kern w:val="0"/>
          <w:sz w:val="22"/>
          <w:szCs w:val="24"/>
        </w:rPr>
        <w:t>HT par mois</w:t>
      </w:r>
      <w:r w:rsidR="00D47B14" w:rsidRPr="00D47B14">
        <w:rPr>
          <w:rFonts w:ascii="Arial" w:hAnsi="Arial" w:cstheme="minorHAnsi"/>
          <w:kern w:val="0"/>
          <w:sz w:val="22"/>
          <w:szCs w:val="24"/>
        </w:rPr>
        <w:t>.</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A4768D" w:rsidRDefault="00D47B14" w:rsidP="00353D46">
      <w:pPr>
        <w:jc w:val="both"/>
        <w:rPr>
          <w:rFonts w:ascii="Arial" w:hAnsi="Arial" w:cstheme="minorHAnsi"/>
          <w:b/>
          <w:bCs/>
          <w:kern w:val="0"/>
          <w:sz w:val="22"/>
          <w:szCs w:val="24"/>
          <w:u w:val="single"/>
        </w:rPr>
      </w:pPr>
      <w:r w:rsidRPr="00A4768D">
        <w:rPr>
          <w:rFonts w:ascii="Arial" w:hAnsi="Arial" w:cstheme="minorHAnsi"/>
          <w:b/>
          <w:bCs/>
          <w:kern w:val="0"/>
          <w:sz w:val="22"/>
          <w:szCs w:val="24"/>
          <w:u w:val="single"/>
        </w:rPr>
        <w:t>A ce montant se r</w:t>
      </w:r>
      <w:r w:rsidR="001836FF" w:rsidRPr="00A4768D">
        <w:rPr>
          <w:rFonts w:ascii="Arial" w:hAnsi="Arial" w:cstheme="minorHAnsi"/>
          <w:b/>
          <w:bCs/>
          <w:kern w:val="0"/>
          <w:sz w:val="22"/>
          <w:szCs w:val="24"/>
          <w:u w:val="single"/>
        </w:rPr>
        <w:t>ajoute</w:t>
      </w:r>
      <w:r w:rsidRPr="00A4768D">
        <w:rPr>
          <w:rFonts w:ascii="Arial" w:hAnsi="Arial" w:cstheme="minorHAnsi"/>
          <w:b/>
          <w:bCs/>
          <w:kern w:val="0"/>
          <w:sz w:val="22"/>
          <w:szCs w:val="24"/>
        </w:rPr>
        <w:t> :</w:t>
      </w:r>
      <w:r w:rsidRPr="00A4768D">
        <w:rPr>
          <w:rFonts w:ascii="Arial" w:hAnsi="Arial" w:cstheme="minorHAnsi"/>
          <w:b/>
          <w:bCs/>
          <w:kern w:val="0"/>
          <w:sz w:val="22"/>
          <w:szCs w:val="24"/>
          <w:u w:val="single"/>
        </w:rPr>
        <w:t xml:space="preserve"> </w:t>
      </w:r>
    </w:p>
    <w:p w14:paraId="5C6AEDB7" w14:textId="2F768FAD" w:rsidR="008E4E5E" w:rsidRDefault="008E4E5E" w:rsidP="008E4E5E">
      <w:pPr>
        <w:pStyle w:val="Puces"/>
      </w:pPr>
      <w:r>
        <w:t xml:space="preserve">Les frais de télé déclarations qui seront facturés pour un montant de </w:t>
      </w:r>
      <w:r w:rsidRPr="00872CC9">
        <w:rPr>
          <w:b/>
          <w:bCs/>
        </w:rPr>
        <w:t>5 € HT par mois</w:t>
      </w:r>
      <w:r w:rsidR="00462A66">
        <w:t> ;</w:t>
      </w:r>
    </w:p>
    <w:p w14:paraId="6CC0F85C" w14:textId="633A47BF" w:rsidR="00C303C0" w:rsidRDefault="00C303C0" w:rsidP="00C303C0">
      <w:pPr>
        <w:pStyle w:val="Puces"/>
      </w:pPr>
      <w:r>
        <w:t xml:space="preserve">Les frais de traitement informatique qui seront facturés pour un montant de </w:t>
      </w:r>
      <w:r w:rsidRPr="00872CC9">
        <w:rPr>
          <w:b/>
          <w:bCs/>
        </w:rPr>
        <w:t>5 € HT par mois</w:t>
      </w:r>
      <w:r>
        <w:t> ;</w:t>
      </w:r>
    </w:p>
    <w:p w14:paraId="0D2E635E" w14:textId="31879D72" w:rsidR="008E4E5E" w:rsidRDefault="008E4E5E" w:rsidP="008E4E5E">
      <w:pPr>
        <w:pStyle w:val="Puces"/>
      </w:pPr>
      <w:r>
        <w:t xml:space="preserve">Les frais de plateforme digitale qui seront facturés pour un montant de </w:t>
      </w:r>
      <w:r w:rsidRPr="00872CC9">
        <w:rPr>
          <w:b/>
          <w:bCs/>
        </w:rPr>
        <w:t>15 € HT par mois (dès que l’accès sera effectif)</w:t>
      </w:r>
      <w:r w:rsidR="00462A66">
        <w:t> ;</w:t>
      </w:r>
    </w:p>
    <w:p w14:paraId="5EC7D638" w14:textId="4F281A09" w:rsidR="008E4E5E" w:rsidRDefault="008E4E5E" w:rsidP="008E4E5E">
      <w:pPr>
        <w:pStyle w:val="Puces"/>
      </w:pPr>
      <w:r>
        <w:t xml:space="preserve">En plus des honoraires juridiques annuels, </w:t>
      </w:r>
      <w:r w:rsidR="00016C6A">
        <w:t xml:space="preserve">les débours du greffe d’un montant de </w:t>
      </w:r>
      <w:r w:rsidR="00016C6A" w:rsidRPr="00872CC9">
        <w:rPr>
          <w:b/>
          <w:bCs/>
        </w:rPr>
        <w:t>50 € HT</w:t>
      </w:r>
      <w:r w:rsidR="00016C6A">
        <w:t xml:space="preserve"> et les débours administratifs d’un montant de </w:t>
      </w:r>
      <w:r w:rsidR="00016C6A" w:rsidRPr="00872CC9">
        <w:rPr>
          <w:b/>
          <w:bCs/>
        </w:rPr>
        <w:t>20 € HT</w:t>
      </w:r>
      <w:r w:rsidR="00016C6A">
        <w:t xml:space="preserve"> qui seront facturés annuellement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872CC9">
        <w:rPr>
          <w:b/>
          <w:bCs/>
        </w:rPr>
        <w:t>150 € HT</w:t>
      </w:r>
      <w:r w:rsidR="001836FF">
        <w:t xml:space="preserve"> facturé en </w:t>
      </w:r>
      <w:r w:rsidR="001836FF" w:rsidRPr="00872CC9">
        <w:rPr>
          <w:b/>
          <w:bCs/>
        </w:rPr>
        <w:t>une seule fois au début de la mission</w:t>
      </w:r>
      <w:r w:rsidR="001836FF">
        <w:t xml:space="preserve">. </w:t>
      </w:r>
    </w:p>
    <w:p w14:paraId="2EC9D365" w14:textId="1CE71804" w:rsidR="00353D4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p>
    <w:p w14:paraId="055AEB27" w14:textId="77777777" w:rsidR="00D868C8" w:rsidRDefault="00D868C8"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06E0020F" w14:textId="4DDF54DC" w:rsidR="00C303C0" w:rsidRPr="00903F72"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382A5582"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 xml:space="preserve">sont communiquées, et que l’ensemble des procédures d’organisation mises </w:t>
      </w:r>
      <w:r w:rsidRPr="002A349B">
        <w:rPr>
          <w:color w:val="auto"/>
        </w:rPr>
        <w:lastRenderedPageBreak/>
        <w:t>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0B49B0AF" w:rsidR="001522D2"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7EBAAD53" w14:textId="77777777" w:rsidR="00D868C8" w:rsidRDefault="00D868C8"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CC3B3611719445709C6BB0DF543BCDAF"/>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4AE1AF2" w14:textId="04A2FEA1" w:rsidR="004F3E48" w:rsidRDefault="00DE3E3C" w:rsidP="00F15F3B">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bookmarkStart w:id="10"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706CAE05" w:rsidR="006345C0" w:rsidRPr="0069355C" w:rsidRDefault="00572E8F" w:rsidP="001A5BE8">
            <w:pPr>
              <w:pStyle w:val="Texte"/>
              <w:jc w:val="center"/>
            </w:pPr>
            <w:r w:rsidRPr="004A5D17">
              <w:rPr>
                <w:color w:val="auto"/>
                <w:szCs w:val="22"/>
              </w:rPr>
              <w:t xml:space="preserve">Cabinet </w:t>
            </w:r>
            <w:r w:rsidR="00AD2B14">
              <w:rPr>
                <w:color w:val="auto"/>
                <w:szCs w:val="22"/>
              </w:rPr>
              <w:t>ALPES EXPERTISE COMPTABLE</w:t>
            </w:r>
            <w:r w:rsidR="006345C0" w:rsidRPr="004A5D17">
              <w:rPr>
                <w:color w:val="auto"/>
                <w:szCs w:val="22"/>
              </w:rPr>
              <w:br/>
            </w:r>
            <w:sdt>
              <w:sdtPr>
                <w:alias w:val="Identité de l'expert-comptable signataire"/>
                <w:tag w:val="Identité de l'expert-comptable signataire"/>
                <w:id w:val="873352582"/>
                <w:placeholder>
                  <w:docPart w:val="63A6069C133F44AAA41F0F14D5A87826"/>
                </w:placeholder>
                <w:showingPlcHdr/>
                <w15:color w:val="FF0000"/>
                <w:comboBox>
                  <w:listItem w:displayText="Thierry BOZZOLA" w:value="Thierry BOZZOLA"/>
                  <w:listItem w:displayText="Julien LESNES" w:value="Julien LESNES"/>
                </w:comboBox>
              </w:sdtPr>
              <w:sdtContent>
                <w:r w:rsidR="00640988" w:rsidRPr="00E10816">
                  <w:rPr>
                    <w:rStyle w:val="Textedelespacerserv"/>
                    <w:color w:val="auto"/>
                  </w:rPr>
                  <w:t>Choisissez un élément.</w:t>
                </w:r>
              </w:sdtContent>
            </w:sdt>
          </w:p>
        </w:tc>
        <w:sdt>
          <w:sdtPr>
            <w:rPr>
              <w:szCs w:val="22"/>
            </w:rPr>
            <w:alias w:val="Dénomination sociale + Identité du représentant légal"/>
            <w:tag w:val="Dénomination sociale + Identité du représentant légal"/>
            <w:id w:val="191423697"/>
            <w:placeholder>
              <w:docPart w:val="37221906F5C44E4F9C71840C2F7BC12F"/>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40A4ABE7"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518765496"/>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1D60CD38"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A2323B">
        <w:rPr>
          <w:rFonts w:ascii="Arial" w:hAnsi="Arial" w:cs="Arial"/>
          <w:noProof/>
          <w:sz w:val="22"/>
          <w:szCs w:val="22"/>
        </w:rPr>
        <w:t>11/02/2026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4CDB550C" w:rsidR="00EF6660" w:rsidRPr="0069355C" w:rsidRDefault="00EF6660" w:rsidP="00410CBF">
            <w:pPr>
              <w:pStyle w:val="Texte"/>
              <w:jc w:val="center"/>
            </w:pPr>
            <w:r w:rsidRPr="004A5D17">
              <w:rPr>
                <w:color w:val="auto"/>
                <w:szCs w:val="22"/>
              </w:rPr>
              <w:t xml:space="preserve">Cabinet </w:t>
            </w:r>
            <w:r w:rsidR="00AD2B14">
              <w:rPr>
                <w:color w:val="auto"/>
                <w:szCs w:val="22"/>
              </w:rPr>
              <w:t>ALPES EXPERTISE COMPTABLE</w:t>
            </w:r>
            <w:r w:rsidRPr="004A5D17">
              <w:rPr>
                <w:color w:val="auto"/>
                <w:szCs w:val="22"/>
              </w:rPr>
              <w:br/>
            </w:r>
            <w:sdt>
              <w:sdtPr>
                <w:alias w:val="Identité de l'expert-comptable signataire"/>
                <w:tag w:val="Identité de l'expert-comptable signataire"/>
                <w:id w:val="-1498491665"/>
                <w:placeholder>
                  <w:docPart w:val="10CE8C5872764E2D8C16F5FB38345530"/>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id w:val="-16004603"/>
            <w:placeholder>
              <w:docPart w:val="C59BEFCF20A84B76B730552ABAC2C51E"/>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7236DBD1" w:rsidR="00AD61AC" w:rsidRPr="00531542" w:rsidRDefault="00462C4B" w:rsidP="00517949">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CC5AFA">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644D22" w:rsidRPr="00561995" w14:paraId="23C66A78" w14:textId="77777777" w:rsidTr="00CC5AFA">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75491CC3" w14:textId="3AD1781C" w:rsidR="00644D22" w:rsidRDefault="004066AF"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10E148DF" w14:textId="5BBD26C9" w:rsidR="00644D22" w:rsidRDefault="00644D22" w:rsidP="00644D22">
            <w:pPr>
              <w:jc w:val="center"/>
              <w:rPr>
                <w:rFonts w:ascii="Arial" w:hAnsi="Arial" w:cs="Arial"/>
                <w:color w:val="787878"/>
                <w:sz w:val="22"/>
                <w:szCs w:val="22"/>
              </w:rPr>
            </w:pPr>
          </w:p>
        </w:tc>
        <w:tc>
          <w:tcPr>
            <w:tcW w:w="452" w:type="pct"/>
            <w:vAlign w:val="center"/>
          </w:tcPr>
          <w:p w14:paraId="2DB5595F" w14:textId="0A1CF5FB" w:rsidR="00644D22" w:rsidRPr="00413E22" w:rsidRDefault="00FC2EB3"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1325A7E" w14:textId="3E1EC59A" w:rsidR="00644D22" w:rsidRPr="004700B4" w:rsidRDefault="008955E8" w:rsidP="00644D22">
            <w:pPr>
              <w:jc w:val="center"/>
              <w:rPr>
                <w:rFonts w:ascii="Arial" w:hAnsi="Arial" w:cs="Arial"/>
                <w:i/>
                <w:iCs/>
                <w:color w:val="787878"/>
                <w:sz w:val="14"/>
                <w:szCs w:val="14"/>
              </w:rPr>
            </w:pPr>
            <w:r>
              <w:rPr>
                <w:rFonts w:ascii="Arial" w:hAnsi="Arial" w:cs="Arial"/>
                <w:i/>
                <w:iCs/>
                <w:color w:val="787878"/>
                <w:sz w:val="14"/>
                <w:szCs w:val="14"/>
              </w:rPr>
              <w:t>A la prestation</w:t>
            </w:r>
          </w:p>
        </w:tc>
      </w:tr>
      <w:tr w:rsidR="00644D22" w:rsidRPr="00561995" w14:paraId="1C3EDDE6" w14:textId="77777777" w:rsidTr="00426E4A">
        <w:trPr>
          <w:cantSplit/>
          <w:trHeight w:val="289"/>
          <w:tblHeader/>
          <w:jc w:val="center"/>
        </w:trPr>
        <w:tc>
          <w:tcPr>
            <w:tcW w:w="3644" w:type="pct"/>
            <w:tcBorders>
              <w:top w:val="single" w:sz="4" w:space="0" w:color="FFFFFF" w:themeColor="background1"/>
            </w:tcBorders>
            <w:vAlign w:val="center"/>
          </w:tcPr>
          <w:p w14:paraId="3D9DCC3C" w14:textId="6CB35A72" w:rsidR="00644D22" w:rsidRDefault="008B28DF"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Récupération du certificat de résidence fiscale </w:t>
            </w:r>
            <w:r w:rsidR="001F077F">
              <w:rPr>
                <w:rFonts w:ascii="Arial" w:hAnsi="Arial" w:cs="Arial"/>
                <w:color w:val="787878"/>
                <w:sz w:val="22"/>
                <w:szCs w:val="22"/>
              </w:rPr>
              <w:t>(</w:t>
            </w:r>
            <w:r>
              <w:rPr>
                <w:rFonts w:ascii="Arial" w:hAnsi="Arial" w:cs="Arial"/>
                <w:color w:val="787878"/>
                <w:sz w:val="22"/>
                <w:szCs w:val="22"/>
              </w:rPr>
              <w:t>sous-traitant étranger</w:t>
            </w:r>
            <w:r w:rsidR="001F077F">
              <w:rPr>
                <w:rFonts w:ascii="Arial" w:hAnsi="Arial" w:cs="Arial"/>
                <w:color w:val="787878"/>
                <w:sz w:val="22"/>
                <w:szCs w:val="22"/>
              </w:rPr>
              <w:t>)</w:t>
            </w:r>
          </w:p>
        </w:tc>
        <w:tc>
          <w:tcPr>
            <w:tcW w:w="452" w:type="pct"/>
            <w:vAlign w:val="center"/>
          </w:tcPr>
          <w:p w14:paraId="69B0F6A1" w14:textId="77777777" w:rsidR="00644D22" w:rsidRDefault="00644D22" w:rsidP="00644D22">
            <w:pPr>
              <w:jc w:val="center"/>
              <w:rPr>
                <w:rFonts w:ascii="Arial" w:hAnsi="Arial" w:cs="Arial"/>
                <w:color w:val="787878"/>
                <w:sz w:val="22"/>
                <w:szCs w:val="22"/>
              </w:rPr>
            </w:pPr>
          </w:p>
        </w:tc>
        <w:tc>
          <w:tcPr>
            <w:tcW w:w="452" w:type="pct"/>
            <w:vAlign w:val="center"/>
          </w:tcPr>
          <w:p w14:paraId="44F280B7" w14:textId="14154261" w:rsidR="00644D22" w:rsidRPr="00413E22" w:rsidRDefault="00FC2EB3"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640BA7C" w14:textId="281BC518" w:rsidR="00644D22" w:rsidRPr="004700B4" w:rsidRDefault="001F077F" w:rsidP="00644D22">
            <w:pPr>
              <w:jc w:val="center"/>
              <w:rPr>
                <w:rFonts w:ascii="Arial" w:hAnsi="Arial" w:cs="Arial"/>
                <w:i/>
                <w:iCs/>
                <w:color w:val="787878"/>
                <w:sz w:val="14"/>
                <w:szCs w:val="14"/>
              </w:rPr>
            </w:pPr>
            <w:r>
              <w:rPr>
                <w:rFonts w:ascii="Arial" w:hAnsi="Arial" w:cs="Arial"/>
                <w:i/>
                <w:iCs/>
                <w:color w:val="787878"/>
                <w:sz w:val="14"/>
                <w:szCs w:val="14"/>
              </w:rPr>
              <w:t>A la prestation</w:t>
            </w:r>
          </w:p>
        </w:tc>
      </w:tr>
      <w:tr w:rsidR="00644D22"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644D22" w:rsidRPr="00413E22" w:rsidRDefault="00644D22" w:rsidP="00644D22">
            <w:pPr>
              <w:jc w:val="center"/>
              <w:rPr>
                <w:rFonts w:ascii="Arial" w:hAnsi="Arial" w:cs="Arial"/>
                <w:color w:val="787878"/>
                <w:sz w:val="22"/>
                <w:szCs w:val="22"/>
              </w:rPr>
            </w:pPr>
          </w:p>
        </w:tc>
      </w:tr>
      <w:tr w:rsidR="00644D22"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644D22" w:rsidRPr="00065003"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399A4CF" w14:textId="01837E5F" w:rsidR="00644D22" w:rsidRPr="007F69F6" w:rsidRDefault="00644D22" w:rsidP="00644D22">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644D22"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B41DBDA" w14:textId="6E1AB7E9"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208557B4" w14:textId="5EBA0D8D"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CC31E9D" w14:textId="22A6B603"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26F72DE" w14:textId="70A1581F"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04B58A8" w14:textId="78BE7E97"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493AEB9" w14:textId="19787D26" w:rsidR="00644D22" w:rsidRPr="007F69F6" w:rsidRDefault="00644D22" w:rsidP="00644D22">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644D22"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644D22" w:rsidRPr="00413E22" w:rsidRDefault="00644D22" w:rsidP="00644D22">
            <w:pPr>
              <w:jc w:val="center"/>
              <w:rPr>
                <w:rFonts w:ascii="Arial" w:hAnsi="Arial" w:cs="Arial"/>
                <w:color w:val="787878"/>
                <w:sz w:val="22"/>
                <w:szCs w:val="22"/>
              </w:rPr>
            </w:pPr>
          </w:p>
        </w:tc>
      </w:tr>
      <w:tr w:rsidR="00644D22"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644D22" w:rsidRPr="005837B5" w:rsidRDefault="00644D22" w:rsidP="00644D22">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3BF2A1A2" w14:textId="269D53A6"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644D22" w:rsidRPr="00413E22" w:rsidRDefault="00644D22" w:rsidP="00644D22">
            <w:pPr>
              <w:jc w:val="center"/>
              <w:rPr>
                <w:rFonts w:ascii="Arial" w:hAnsi="Arial" w:cs="Arial"/>
                <w:color w:val="787878"/>
                <w:sz w:val="22"/>
                <w:szCs w:val="22"/>
              </w:rPr>
            </w:pPr>
          </w:p>
        </w:tc>
      </w:tr>
      <w:tr w:rsidR="00644D22"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6A6247D" w14:textId="36042BF5"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14D9F22" w14:textId="67E4168A"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7D1EDE8" w14:textId="5152EC67"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9A2B739" w14:textId="4FDAAC02"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261CCFDD" w14:textId="596B6FA8"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43B24D2" w14:textId="785721D4"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B2A9540" w14:textId="0FC1200F"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644D22" w:rsidRPr="00464083" w:rsidRDefault="00644D22" w:rsidP="00644D22">
            <w:pPr>
              <w:jc w:val="center"/>
              <w:rPr>
                <w:rFonts w:ascii="Arial" w:hAnsi="Arial" w:cs="Arial"/>
                <w:i/>
                <w:iCs/>
                <w:color w:val="787878"/>
                <w:sz w:val="22"/>
                <w:szCs w:val="22"/>
              </w:rPr>
            </w:pPr>
          </w:p>
        </w:tc>
      </w:tr>
      <w:tr w:rsidR="00644D22"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644D22" w:rsidRDefault="00644D22" w:rsidP="00644D22">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1F5582A8" w14:textId="1491917C"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20C14CED" w14:textId="66E4EE97"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4508692F" w14:textId="20612BDD"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168425FA" w14:textId="5B4D62DA" w:rsidR="00644D22" w:rsidRPr="004352BA" w:rsidRDefault="00644D22"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lastRenderedPageBreak/>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1D0AA8C6" w:rsidR="00C2451D" w:rsidRPr="00D31D06" w:rsidRDefault="00C9548F"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25BA6DAB" w:rsidR="00C2451D" w:rsidRPr="00D31D06" w:rsidRDefault="00C9548F"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81C3A" w:rsidRPr="00F4117D" w14:paraId="28C4B9E9" w14:textId="77777777" w:rsidTr="00C81C3A">
        <w:trPr>
          <w:cantSplit/>
          <w:trHeight w:val="560"/>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78E5A072" w14:textId="043412A7" w:rsidR="00C81C3A" w:rsidRPr="00C81C3A" w:rsidRDefault="00C81C3A" w:rsidP="00C81C3A">
            <w:pPr>
              <w:rPr>
                <w:rFonts w:ascii="Arial" w:hAnsi="Arial" w:cs="Arial"/>
                <w:color w:val="787878"/>
                <w:sz w:val="22"/>
                <w:szCs w:val="22"/>
              </w:rPr>
            </w:pPr>
            <w:r>
              <w:rPr>
                <w:rFonts w:ascii="Arial" w:hAnsi="Arial" w:cs="Arial"/>
                <w:b/>
                <w:sz w:val="24"/>
                <w:szCs w:val="24"/>
              </w:rPr>
              <w:t>3</w:t>
            </w:r>
            <w:r w:rsidRPr="00C81C3A">
              <w:rPr>
                <w:rFonts w:ascii="Arial" w:hAnsi="Arial" w:cs="Arial"/>
                <w:b/>
                <w:sz w:val="24"/>
                <w:szCs w:val="24"/>
              </w:rPr>
              <w:t xml:space="preserve">. </w:t>
            </w:r>
            <w:r>
              <w:rPr>
                <w:rFonts w:ascii="Arial" w:hAnsi="Arial" w:cs="Arial"/>
                <w:b/>
                <w:sz w:val="24"/>
                <w:szCs w:val="24"/>
              </w:rPr>
              <w:t>JURIDIQUE</w:t>
            </w:r>
          </w:p>
        </w:tc>
        <w:tc>
          <w:tcPr>
            <w:tcW w:w="477" w:type="pct"/>
            <w:vAlign w:val="center"/>
          </w:tcPr>
          <w:p w14:paraId="1C493E9C" w14:textId="72666017" w:rsidR="00C81C3A" w:rsidRDefault="00C81C3A" w:rsidP="00C81C3A">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40F3B0A0" w14:textId="5C81466B" w:rsidR="00C81C3A" w:rsidRPr="00413E22" w:rsidRDefault="00C81C3A" w:rsidP="00C81C3A">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5FCBCEAD" w14:textId="66775EA5" w:rsidR="00C81C3A" w:rsidRPr="00D31D06" w:rsidRDefault="00C81C3A" w:rsidP="00C81C3A">
            <w:pPr>
              <w:jc w:val="center"/>
              <w:rPr>
                <w:rFonts w:ascii="Arial" w:hAnsi="Arial" w:cs="Arial"/>
                <w:i/>
                <w:iCs/>
                <w:color w:val="787878"/>
                <w:sz w:val="14"/>
                <w:szCs w:val="14"/>
              </w:rPr>
            </w:pPr>
            <w:r w:rsidRPr="00420446">
              <w:rPr>
                <w:rFonts w:ascii="Arial" w:hAnsi="Arial" w:cs="Arial"/>
                <w:b/>
                <w:sz w:val="16"/>
                <w:szCs w:val="16"/>
              </w:rPr>
              <w:t>Périodicité</w:t>
            </w:r>
          </w:p>
        </w:tc>
      </w:tr>
      <w:tr w:rsidR="00410DD6" w:rsidRPr="00F4117D" w14:paraId="51D741EA" w14:textId="77777777" w:rsidTr="00410DD6">
        <w:trPr>
          <w:cantSplit/>
          <w:trHeight w:val="568"/>
          <w:tblHeader/>
          <w:jc w:val="center"/>
        </w:trPr>
        <w:tc>
          <w:tcPr>
            <w:tcW w:w="3571" w:type="pct"/>
            <w:tcBorders>
              <w:top w:val="single" w:sz="4" w:space="0" w:color="808080" w:themeColor="background1" w:themeShade="80"/>
              <w:bottom w:val="single" w:sz="4" w:space="0" w:color="FFFFFF" w:themeColor="background1"/>
            </w:tcBorders>
            <w:vAlign w:val="center"/>
          </w:tcPr>
          <w:p w14:paraId="79DC3173" w14:textId="03686723" w:rsidR="00410DD6" w:rsidRPr="00A43123" w:rsidRDefault="00410DD6" w:rsidP="00371798">
            <w:pPr>
              <w:rPr>
                <w:rFonts w:ascii="Arial" w:hAnsi="Arial" w:cs="Arial"/>
                <w:b/>
                <w:bCs/>
                <w:i/>
                <w:iCs/>
                <w:color w:val="787878"/>
                <w:sz w:val="22"/>
                <w:szCs w:val="22"/>
              </w:rPr>
            </w:pPr>
            <w:r w:rsidRPr="00A43123">
              <w:rPr>
                <w:rFonts w:ascii="Arial" w:hAnsi="Arial" w:cs="Arial"/>
                <w:b/>
                <w:bCs/>
                <w:i/>
                <w:iCs/>
                <w:color w:val="787878"/>
                <w:sz w:val="22"/>
                <w:szCs w:val="22"/>
              </w:rPr>
              <w:t>Assemblées générales ordinaires (AGO)</w:t>
            </w:r>
          </w:p>
        </w:tc>
        <w:tc>
          <w:tcPr>
            <w:tcW w:w="1429" w:type="pct"/>
            <w:gridSpan w:val="3"/>
            <w:vAlign w:val="center"/>
          </w:tcPr>
          <w:p w14:paraId="5C9EC422" w14:textId="77777777" w:rsidR="00410DD6" w:rsidRPr="00D31D06" w:rsidRDefault="00410DD6" w:rsidP="00984CBF">
            <w:pPr>
              <w:jc w:val="center"/>
              <w:rPr>
                <w:rFonts w:ascii="Arial" w:hAnsi="Arial" w:cs="Arial"/>
                <w:i/>
                <w:iCs/>
                <w:color w:val="787878"/>
                <w:sz w:val="14"/>
                <w:szCs w:val="14"/>
              </w:rPr>
            </w:pPr>
          </w:p>
        </w:tc>
      </w:tr>
      <w:tr w:rsidR="00C81C3A" w:rsidRPr="00F4117D" w14:paraId="68619A80" w14:textId="77777777" w:rsidTr="00410DD6">
        <w:trPr>
          <w:cantSplit/>
          <w:trHeight w:val="121"/>
          <w:tblHeader/>
          <w:jc w:val="center"/>
        </w:trPr>
        <w:tc>
          <w:tcPr>
            <w:tcW w:w="3571" w:type="pct"/>
            <w:tcBorders>
              <w:top w:val="single" w:sz="4" w:space="0" w:color="FFFFFF" w:themeColor="background1"/>
              <w:bottom w:val="single" w:sz="4" w:space="0" w:color="FFFFFF" w:themeColor="background1"/>
            </w:tcBorders>
            <w:vAlign w:val="center"/>
          </w:tcPr>
          <w:p w14:paraId="2BB0FFC1" w14:textId="1EB722B5" w:rsidR="00C81C3A" w:rsidRDefault="00410DD6"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Rédaction de l’assemblée générale ordinaire</w:t>
            </w:r>
          </w:p>
        </w:tc>
        <w:tc>
          <w:tcPr>
            <w:tcW w:w="477" w:type="pct"/>
            <w:vAlign w:val="center"/>
          </w:tcPr>
          <w:p w14:paraId="40504C2E" w14:textId="16B264CB" w:rsidR="00C81C3A" w:rsidRDefault="00410DD6"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63875BF9" w14:textId="77777777" w:rsidR="00C81C3A" w:rsidRPr="00413E22" w:rsidRDefault="00C81C3A" w:rsidP="00984CBF">
            <w:pPr>
              <w:jc w:val="center"/>
              <w:rPr>
                <w:rFonts w:ascii="Arial" w:hAnsi="Arial" w:cs="Arial"/>
                <w:color w:val="787878"/>
                <w:sz w:val="22"/>
                <w:szCs w:val="22"/>
              </w:rPr>
            </w:pPr>
          </w:p>
        </w:tc>
        <w:tc>
          <w:tcPr>
            <w:tcW w:w="475" w:type="pct"/>
            <w:vAlign w:val="center"/>
          </w:tcPr>
          <w:p w14:paraId="5AE04270" w14:textId="5F09AA39" w:rsidR="00C81C3A" w:rsidRPr="00D31D06" w:rsidRDefault="00410DD6" w:rsidP="00984CBF">
            <w:pPr>
              <w:jc w:val="center"/>
              <w:rPr>
                <w:rFonts w:ascii="Arial" w:hAnsi="Arial" w:cs="Arial"/>
                <w:i/>
                <w:iCs/>
                <w:color w:val="787878"/>
                <w:sz w:val="14"/>
                <w:szCs w:val="14"/>
              </w:rPr>
            </w:pPr>
            <w:r>
              <w:rPr>
                <w:rFonts w:ascii="Arial" w:hAnsi="Arial" w:cs="Arial"/>
                <w:i/>
                <w:iCs/>
                <w:color w:val="787878"/>
                <w:sz w:val="14"/>
                <w:szCs w:val="14"/>
              </w:rPr>
              <w:t>Suite clôture</w:t>
            </w:r>
          </w:p>
        </w:tc>
      </w:tr>
      <w:tr w:rsidR="00410DD6" w:rsidRPr="00F4117D" w14:paraId="009659C3" w14:textId="77777777" w:rsidTr="00410DD6">
        <w:trPr>
          <w:cantSplit/>
          <w:trHeight w:val="395"/>
          <w:tblHeader/>
          <w:jc w:val="center"/>
        </w:trPr>
        <w:tc>
          <w:tcPr>
            <w:tcW w:w="3571" w:type="pct"/>
            <w:tcBorders>
              <w:top w:val="single" w:sz="4" w:space="0" w:color="FFFFFF" w:themeColor="background1"/>
            </w:tcBorders>
            <w:vAlign w:val="center"/>
          </w:tcPr>
          <w:p w14:paraId="36A5F383" w14:textId="2978FE05" w:rsidR="00410DD6" w:rsidRDefault="00410DD6" w:rsidP="00410DD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liées à l’assemblée générale auprès des instances compétentes</w:t>
            </w:r>
          </w:p>
        </w:tc>
        <w:tc>
          <w:tcPr>
            <w:tcW w:w="477" w:type="pct"/>
            <w:vAlign w:val="center"/>
          </w:tcPr>
          <w:p w14:paraId="177BBD43" w14:textId="0C768359" w:rsidR="00410DD6" w:rsidRDefault="00410DD6" w:rsidP="00410DD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118708F" w14:textId="77777777" w:rsidR="00410DD6" w:rsidRPr="00413E22" w:rsidRDefault="00410DD6" w:rsidP="00410DD6">
            <w:pPr>
              <w:jc w:val="center"/>
              <w:rPr>
                <w:rFonts w:ascii="Arial" w:hAnsi="Arial" w:cs="Arial"/>
                <w:color w:val="787878"/>
                <w:sz w:val="22"/>
                <w:szCs w:val="22"/>
              </w:rPr>
            </w:pPr>
          </w:p>
        </w:tc>
        <w:tc>
          <w:tcPr>
            <w:tcW w:w="475" w:type="pct"/>
            <w:vAlign w:val="center"/>
          </w:tcPr>
          <w:p w14:paraId="21A2E0CA" w14:textId="3999B69D" w:rsidR="00410DD6" w:rsidRPr="00D31D06" w:rsidRDefault="00410DD6" w:rsidP="00410DD6">
            <w:pPr>
              <w:jc w:val="center"/>
              <w:rPr>
                <w:rFonts w:ascii="Arial" w:hAnsi="Arial" w:cs="Arial"/>
                <w:i/>
                <w:iCs/>
                <w:color w:val="787878"/>
                <w:sz w:val="14"/>
                <w:szCs w:val="14"/>
              </w:rPr>
            </w:pPr>
            <w:r>
              <w:rPr>
                <w:rFonts w:ascii="Arial" w:hAnsi="Arial" w:cs="Arial"/>
                <w:i/>
                <w:iCs/>
                <w:color w:val="787878"/>
                <w:sz w:val="14"/>
                <w:szCs w:val="14"/>
              </w:rPr>
              <w:t>Suite clôture</w:t>
            </w:r>
          </w:p>
        </w:tc>
      </w:tr>
    </w:tbl>
    <w:p w14:paraId="687743CA" w14:textId="77777777" w:rsidR="00A458B1" w:rsidRDefault="00A458B1" w:rsidP="00831475">
      <w:pPr>
        <w:rPr>
          <w:rFonts w:cstheme="minorHAnsi"/>
          <w:color w:val="704B62"/>
          <w:sz w:val="22"/>
          <w:szCs w:val="22"/>
        </w:rPr>
      </w:pPr>
    </w:p>
    <w:p w14:paraId="061B0E74" w14:textId="77777777" w:rsidR="006B408D" w:rsidRPr="00AB7725" w:rsidRDefault="006B408D" w:rsidP="00831475">
      <w:pPr>
        <w:rPr>
          <w:rFonts w:asciiTheme="minorHAnsi" w:hAnsiTheme="minorHAnsi" w:cstheme="minorHAnsi"/>
          <w:color w:val="704B62"/>
          <w:sz w:val="22"/>
          <w:szCs w:val="22"/>
        </w:rPr>
      </w:pPr>
    </w:p>
    <w:p w14:paraId="2E721C44" w14:textId="77777777" w:rsidR="00831475" w:rsidRPr="00A63792" w:rsidRDefault="00831475" w:rsidP="00831475">
      <w:pPr>
        <w:rPr>
          <w:rFonts w:asciiTheme="minorHAnsi" w:hAnsiTheme="minorHAnsi" w:cstheme="minorHAnsi"/>
          <w:sz w:val="22"/>
          <w:szCs w:val="22"/>
        </w:rPr>
      </w:pP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7916A26F"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108775688"/>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207E7F3F"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A2323B">
        <w:rPr>
          <w:rFonts w:ascii="Arial" w:hAnsi="Arial" w:cs="Arial"/>
          <w:noProof/>
          <w:sz w:val="22"/>
          <w:szCs w:val="22"/>
        </w:rPr>
        <w:t>11/02/2026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07F78FA" w:rsidR="001C54A1" w:rsidRPr="0069355C" w:rsidRDefault="001C54A1" w:rsidP="001C54A1">
            <w:pPr>
              <w:pStyle w:val="Texte"/>
              <w:jc w:val="center"/>
            </w:pPr>
            <w:r w:rsidRPr="004A5D17">
              <w:rPr>
                <w:color w:val="auto"/>
                <w:szCs w:val="22"/>
              </w:rPr>
              <w:t xml:space="preserve">Cabinet </w:t>
            </w:r>
            <w:r w:rsidR="00AD2B14">
              <w:rPr>
                <w:color w:val="auto"/>
                <w:szCs w:val="22"/>
              </w:rPr>
              <w:t>ALPES EXPERTISE COMPTABLE</w:t>
            </w:r>
            <w:r w:rsidRPr="004A5D17">
              <w:rPr>
                <w:color w:val="auto"/>
                <w:szCs w:val="22"/>
              </w:rPr>
              <w:br/>
            </w:r>
            <w:sdt>
              <w:sdtPr>
                <w:alias w:val="Identité de l'expert-comptable signataire"/>
                <w:tag w:val="Identité de l'expert-comptable signataire"/>
                <w:id w:val="-1205403153"/>
                <w:placeholder>
                  <w:docPart w:val="3C0A78AE2B624D6B93B42F148AB8160A"/>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4063697150134523962789CB1703B79D"/>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069C0" w14:textId="77777777" w:rsidR="00ED3751" w:rsidRDefault="00ED3751" w:rsidP="00BD54F5">
      <w:r>
        <w:separator/>
      </w:r>
    </w:p>
  </w:endnote>
  <w:endnote w:type="continuationSeparator" w:id="0">
    <w:p w14:paraId="4B8159BE" w14:textId="77777777" w:rsidR="00ED3751" w:rsidRDefault="00ED3751"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9148" w14:textId="77777777" w:rsidR="00A2323B" w:rsidRDefault="00A2323B" w:rsidP="00A2323B">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QUA LE PRADAS 04370 VILLARS-COLMARS - TEL. 04.92.83.02.70</w:t>
    </w:r>
  </w:p>
  <w:p w14:paraId="09662B4F" w14:textId="77777777" w:rsidR="00A2323B" w:rsidRDefault="00A2323B" w:rsidP="00A2323B">
    <w:pPr>
      <w:pStyle w:val="Pieddepage"/>
      <w:jc w:val="center"/>
      <w:rPr>
        <w:rFonts w:cs="Arial"/>
        <w:b/>
        <w:bCs/>
        <w:sz w:val="16"/>
        <w:szCs w:val="16"/>
      </w:rPr>
    </w:pPr>
    <w:r>
      <w:rPr>
        <w:rFonts w:cs="Arial"/>
        <w:b/>
        <w:bCs/>
        <w:sz w:val="16"/>
        <w:szCs w:val="16"/>
      </w:rPr>
      <w:t>S.A.S.U AU CAPITAL DE 1.000.000 € - R.C.S. MANOSQUE 799 646 708</w:t>
    </w:r>
  </w:p>
  <w:p w14:paraId="2F98395C" w14:textId="77777777" w:rsidR="00A2323B" w:rsidRDefault="00A2323B" w:rsidP="00A2323B">
    <w:pPr>
      <w:pStyle w:val="Pieddepage"/>
      <w:jc w:val="center"/>
      <w:rPr>
        <w:rFonts w:cs="Arial"/>
        <w:b/>
        <w:bCs/>
        <w:sz w:val="16"/>
        <w:szCs w:val="16"/>
      </w:rPr>
    </w:pPr>
    <w:r>
      <w:rPr>
        <w:rFonts w:cs="Arial"/>
        <w:b/>
        <w:bCs/>
        <w:sz w:val="16"/>
        <w:szCs w:val="16"/>
      </w:rPr>
      <w:t>SIRET 799 646 708 00013 - NAF 741C</w:t>
    </w:r>
  </w:p>
  <w:p w14:paraId="68C23DB0" w14:textId="7DDD5915" w:rsidR="00457FE1" w:rsidRPr="00A7424F" w:rsidRDefault="00A2323B" w:rsidP="00A2323B">
    <w:pPr>
      <w:pStyle w:val="Pieddepage"/>
      <w:jc w:val="center"/>
      <w:rPr>
        <w:rFonts w:cs="Arial"/>
        <w:b/>
        <w:bCs/>
        <w:sz w:val="16"/>
        <w:szCs w:val="16"/>
      </w:rPr>
    </w:pPr>
    <w:r>
      <w:rPr>
        <w:rFonts w:cs="Arial"/>
        <w:b/>
        <w:bCs/>
        <w:sz w:val="16"/>
        <w:szCs w:val="16"/>
      </w:rPr>
      <w:t xml:space="preserve">SOCIETE D’EXPERTISE COMPTABLE INSCRITE A L’ORDRE DES EXPERTS-COMPTABLES </w:t>
    </w:r>
    <w:r w:rsidR="00A7424F">
      <w:rPr>
        <w:rFonts w:cs="Arial"/>
        <w:b/>
        <w:bCs/>
        <w:sz w:val="16"/>
        <w:szCs w:val="16"/>
      </w:rPr>
      <w:t>PACA</w:t>
    </w:r>
    <w:bookmarkEnd w:id="11"/>
    <w:bookmarkEnd w:id="12"/>
    <w:bookmarkEnd w:id="13"/>
    <w:bookmarkEnd w:id="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C6C87" w14:textId="77777777" w:rsidR="00ED3751" w:rsidRDefault="00ED3751" w:rsidP="00BD54F5">
      <w:r>
        <w:separator/>
      </w:r>
    </w:p>
  </w:footnote>
  <w:footnote w:type="continuationSeparator" w:id="0">
    <w:p w14:paraId="07A1B992" w14:textId="77777777" w:rsidR="00ED3751" w:rsidRDefault="00ED3751"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5130713B" w:rsidR="00A7424F" w:rsidRDefault="00A2323B">
    <w:pPr>
      <w:pStyle w:val="En-tte"/>
    </w:pPr>
    <w:r>
      <w:rPr>
        <w:noProof/>
      </w:rPr>
      <w:drawing>
        <wp:anchor distT="0" distB="0" distL="114300" distR="114300" simplePos="0" relativeHeight="251659264" behindDoc="1" locked="0" layoutInCell="1" allowOverlap="1" wp14:anchorId="4A74B907" wp14:editId="3C7A366F">
          <wp:simplePos x="0" y="0"/>
          <wp:positionH relativeFrom="margin">
            <wp:align>center</wp:align>
          </wp:positionH>
          <wp:positionV relativeFrom="paragraph">
            <wp:posOffset>533400</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70BD"/>
    <w:rsid w:val="00047FE4"/>
    <w:rsid w:val="00053746"/>
    <w:rsid w:val="00053A1F"/>
    <w:rsid w:val="0005457E"/>
    <w:rsid w:val="0006054C"/>
    <w:rsid w:val="000606B7"/>
    <w:rsid w:val="0006102D"/>
    <w:rsid w:val="00062154"/>
    <w:rsid w:val="00062DE5"/>
    <w:rsid w:val="00065003"/>
    <w:rsid w:val="00065A9D"/>
    <w:rsid w:val="00067C5F"/>
    <w:rsid w:val="000709FE"/>
    <w:rsid w:val="00072B7F"/>
    <w:rsid w:val="00075932"/>
    <w:rsid w:val="00075C73"/>
    <w:rsid w:val="0007735D"/>
    <w:rsid w:val="000838E0"/>
    <w:rsid w:val="0008390A"/>
    <w:rsid w:val="00084857"/>
    <w:rsid w:val="000857F7"/>
    <w:rsid w:val="00086C29"/>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332"/>
    <w:rsid w:val="000B7F77"/>
    <w:rsid w:val="000C35F3"/>
    <w:rsid w:val="000C4B45"/>
    <w:rsid w:val="000C5D2D"/>
    <w:rsid w:val="000C659B"/>
    <w:rsid w:val="000C7324"/>
    <w:rsid w:val="000D00E3"/>
    <w:rsid w:val="000D15E7"/>
    <w:rsid w:val="000E11DF"/>
    <w:rsid w:val="000E126D"/>
    <w:rsid w:val="000E28B7"/>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2F9D"/>
    <w:rsid w:val="00115B1D"/>
    <w:rsid w:val="00116F15"/>
    <w:rsid w:val="00117141"/>
    <w:rsid w:val="00117C9F"/>
    <w:rsid w:val="00120110"/>
    <w:rsid w:val="00123033"/>
    <w:rsid w:val="00123049"/>
    <w:rsid w:val="00123CB0"/>
    <w:rsid w:val="0012430E"/>
    <w:rsid w:val="00127779"/>
    <w:rsid w:val="00127D51"/>
    <w:rsid w:val="001301F2"/>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82698"/>
    <w:rsid w:val="00182E88"/>
    <w:rsid w:val="001836FF"/>
    <w:rsid w:val="001842F1"/>
    <w:rsid w:val="00184F76"/>
    <w:rsid w:val="00191CAA"/>
    <w:rsid w:val="00193041"/>
    <w:rsid w:val="0019489A"/>
    <w:rsid w:val="00196152"/>
    <w:rsid w:val="00196A43"/>
    <w:rsid w:val="00196D85"/>
    <w:rsid w:val="001A2078"/>
    <w:rsid w:val="001A2FCD"/>
    <w:rsid w:val="001A388C"/>
    <w:rsid w:val="001A3976"/>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4F7E"/>
    <w:rsid w:val="001D680D"/>
    <w:rsid w:val="001D6DE7"/>
    <w:rsid w:val="001D751F"/>
    <w:rsid w:val="001E29FD"/>
    <w:rsid w:val="001E6D4E"/>
    <w:rsid w:val="001F06A0"/>
    <w:rsid w:val="001F077F"/>
    <w:rsid w:val="001F37BA"/>
    <w:rsid w:val="001F3861"/>
    <w:rsid w:val="001F72DC"/>
    <w:rsid w:val="002044EC"/>
    <w:rsid w:val="00210342"/>
    <w:rsid w:val="00215032"/>
    <w:rsid w:val="0022151A"/>
    <w:rsid w:val="002216F1"/>
    <w:rsid w:val="00223C7F"/>
    <w:rsid w:val="00224E33"/>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73BA"/>
    <w:rsid w:val="002F0438"/>
    <w:rsid w:val="002F09AA"/>
    <w:rsid w:val="002F0FCF"/>
    <w:rsid w:val="002F1FC5"/>
    <w:rsid w:val="002F4180"/>
    <w:rsid w:val="002F5868"/>
    <w:rsid w:val="002F589C"/>
    <w:rsid w:val="002F655A"/>
    <w:rsid w:val="00300A83"/>
    <w:rsid w:val="003017DB"/>
    <w:rsid w:val="00301DC1"/>
    <w:rsid w:val="003028E6"/>
    <w:rsid w:val="00302FBA"/>
    <w:rsid w:val="00303EE8"/>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3A4"/>
    <w:rsid w:val="00350F6B"/>
    <w:rsid w:val="00351244"/>
    <w:rsid w:val="0035146B"/>
    <w:rsid w:val="003514BB"/>
    <w:rsid w:val="00351773"/>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A067A"/>
    <w:rsid w:val="003A27C6"/>
    <w:rsid w:val="003A35D9"/>
    <w:rsid w:val="003A4866"/>
    <w:rsid w:val="003A5582"/>
    <w:rsid w:val="003A5F85"/>
    <w:rsid w:val="003B0EAC"/>
    <w:rsid w:val="003B2231"/>
    <w:rsid w:val="003B54FE"/>
    <w:rsid w:val="003B776B"/>
    <w:rsid w:val="003C2BB3"/>
    <w:rsid w:val="003C39EF"/>
    <w:rsid w:val="003C3EBA"/>
    <w:rsid w:val="003C4821"/>
    <w:rsid w:val="003C4A76"/>
    <w:rsid w:val="003D0F07"/>
    <w:rsid w:val="003D2B94"/>
    <w:rsid w:val="003D2C9C"/>
    <w:rsid w:val="003D326E"/>
    <w:rsid w:val="003D40BF"/>
    <w:rsid w:val="003D52B4"/>
    <w:rsid w:val="003D565A"/>
    <w:rsid w:val="003D6621"/>
    <w:rsid w:val="003D6E3E"/>
    <w:rsid w:val="003E0650"/>
    <w:rsid w:val="003E6691"/>
    <w:rsid w:val="003F22F2"/>
    <w:rsid w:val="003F3664"/>
    <w:rsid w:val="003F54AA"/>
    <w:rsid w:val="003F6CA2"/>
    <w:rsid w:val="003F7FF0"/>
    <w:rsid w:val="004008D7"/>
    <w:rsid w:val="0040159F"/>
    <w:rsid w:val="004023F4"/>
    <w:rsid w:val="00402685"/>
    <w:rsid w:val="004028D6"/>
    <w:rsid w:val="004066AF"/>
    <w:rsid w:val="004109D7"/>
    <w:rsid w:val="00410DD6"/>
    <w:rsid w:val="0041126E"/>
    <w:rsid w:val="0041138A"/>
    <w:rsid w:val="00411E30"/>
    <w:rsid w:val="00413115"/>
    <w:rsid w:val="00413977"/>
    <w:rsid w:val="00413E22"/>
    <w:rsid w:val="004140E1"/>
    <w:rsid w:val="0041425D"/>
    <w:rsid w:val="00414271"/>
    <w:rsid w:val="0041490A"/>
    <w:rsid w:val="00415E92"/>
    <w:rsid w:val="00420446"/>
    <w:rsid w:val="004240E7"/>
    <w:rsid w:val="00426079"/>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23DD"/>
    <w:rsid w:val="004535F1"/>
    <w:rsid w:val="0045581C"/>
    <w:rsid w:val="00455D01"/>
    <w:rsid w:val="00457FE1"/>
    <w:rsid w:val="004605AB"/>
    <w:rsid w:val="00461A9B"/>
    <w:rsid w:val="00462A66"/>
    <w:rsid w:val="00462C4B"/>
    <w:rsid w:val="00464083"/>
    <w:rsid w:val="00464CA6"/>
    <w:rsid w:val="0046515D"/>
    <w:rsid w:val="00466DAF"/>
    <w:rsid w:val="00467021"/>
    <w:rsid w:val="004700B4"/>
    <w:rsid w:val="00470D81"/>
    <w:rsid w:val="0047136F"/>
    <w:rsid w:val="004720E3"/>
    <w:rsid w:val="00472ABD"/>
    <w:rsid w:val="00473A29"/>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06C"/>
    <w:rsid w:val="004A4B8F"/>
    <w:rsid w:val="004A4C8D"/>
    <w:rsid w:val="004A5516"/>
    <w:rsid w:val="004A5D17"/>
    <w:rsid w:val="004B03F9"/>
    <w:rsid w:val="004B06C0"/>
    <w:rsid w:val="004B1119"/>
    <w:rsid w:val="004B11D3"/>
    <w:rsid w:val="004B2FF8"/>
    <w:rsid w:val="004B5031"/>
    <w:rsid w:val="004B6A5C"/>
    <w:rsid w:val="004C2E6D"/>
    <w:rsid w:val="004C7953"/>
    <w:rsid w:val="004C7B18"/>
    <w:rsid w:val="004C7B25"/>
    <w:rsid w:val="004D03CF"/>
    <w:rsid w:val="004D149B"/>
    <w:rsid w:val="004D276D"/>
    <w:rsid w:val="004D4E1C"/>
    <w:rsid w:val="004D64C3"/>
    <w:rsid w:val="004D678E"/>
    <w:rsid w:val="004E20A3"/>
    <w:rsid w:val="004E2739"/>
    <w:rsid w:val="004E3C71"/>
    <w:rsid w:val="004E51C1"/>
    <w:rsid w:val="004E6718"/>
    <w:rsid w:val="004F06FA"/>
    <w:rsid w:val="004F19FD"/>
    <w:rsid w:val="004F20B6"/>
    <w:rsid w:val="004F22F6"/>
    <w:rsid w:val="004F3693"/>
    <w:rsid w:val="004F3E48"/>
    <w:rsid w:val="004F5976"/>
    <w:rsid w:val="004F69F3"/>
    <w:rsid w:val="00500318"/>
    <w:rsid w:val="005020BA"/>
    <w:rsid w:val="0050509E"/>
    <w:rsid w:val="0050596A"/>
    <w:rsid w:val="0050646C"/>
    <w:rsid w:val="00507A62"/>
    <w:rsid w:val="00507F9A"/>
    <w:rsid w:val="005102B9"/>
    <w:rsid w:val="0051177E"/>
    <w:rsid w:val="00515948"/>
    <w:rsid w:val="00515979"/>
    <w:rsid w:val="00517949"/>
    <w:rsid w:val="00521552"/>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F22"/>
    <w:rsid w:val="00563898"/>
    <w:rsid w:val="00566B62"/>
    <w:rsid w:val="005720BB"/>
    <w:rsid w:val="00572E8F"/>
    <w:rsid w:val="00573514"/>
    <w:rsid w:val="00573CB7"/>
    <w:rsid w:val="00573FE6"/>
    <w:rsid w:val="00574934"/>
    <w:rsid w:val="00575361"/>
    <w:rsid w:val="0058168F"/>
    <w:rsid w:val="0058183A"/>
    <w:rsid w:val="00583780"/>
    <w:rsid w:val="005837B5"/>
    <w:rsid w:val="00583A6E"/>
    <w:rsid w:val="00590107"/>
    <w:rsid w:val="00590A96"/>
    <w:rsid w:val="00590B47"/>
    <w:rsid w:val="00592445"/>
    <w:rsid w:val="005950D4"/>
    <w:rsid w:val="00595348"/>
    <w:rsid w:val="00595FEF"/>
    <w:rsid w:val="005962E1"/>
    <w:rsid w:val="005968E8"/>
    <w:rsid w:val="005974CA"/>
    <w:rsid w:val="005A3E30"/>
    <w:rsid w:val="005A47DC"/>
    <w:rsid w:val="005B2398"/>
    <w:rsid w:val="005B256F"/>
    <w:rsid w:val="005B3292"/>
    <w:rsid w:val="005B422E"/>
    <w:rsid w:val="005B6A37"/>
    <w:rsid w:val="005C1799"/>
    <w:rsid w:val="005C1EA9"/>
    <w:rsid w:val="005C1F57"/>
    <w:rsid w:val="005C29FD"/>
    <w:rsid w:val="005C2B1C"/>
    <w:rsid w:val="005D0841"/>
    <w:rsid w:val="005D0CF8"/>
    <w:rsid w:val="005D2B5F"/>
    <w:rsid w:val="005D35B6"/>
    <w:rsid w:val="005D4FF6"/>
    <w:rsid w:val="005D6A7E"/>
    <w:rsid w:val="005D7BBA"/>
    <w:rsid w:val="005D7F56"/>
    <w:rsid w:val="005E1002"/>
    <w:rsid w:val="005E1908"/>
    <w:rsid w:val="005E3F5E"/>
    <w:rsid w:val="005E71DF"/>
    <w:rsid w:val="005F134D"/>
    <w:rsid w:val="005F27B2"/>
    <w:rsid w:val="005F63AA"/>
    <w:rsid w:val="005F6464"/>
    <w:rsid w:val="005F64BB"/>
    <w:rsid w:val="0060110F"/>
    <w:rsid w:val="00601A96"/>
    <w:rsid w:val="006025DF"/>
    <w:rsid w:val="006028CA"/>
    <w:rsid w:val="00606CF0"/>
    <w:rsid w:val="006106E6"/>
    <w:rsid w:val="00611386"/>
    <w:rsid w:val="00612905"/>
    <w:rsid w:val="00613B80"/>
    <w:rsid w:val="00613EC3"/>
    <w:rsid w:val="0061449D"/>
    <w:rsid w:val="006147A2"/>
    <w:rsid w:val="00615BCB"/>
    <w:rsid w:val="00615F85"/>
    <w:rsid w:val="0061713F"/>
    <w:rsid w:val="00617A1F"/>
    <w:rsid w:val="00617D08"/>
    <w:rsid w:val="00621225"/>
    <w:rsid w:val="00623030"/>
    <w:rsid w:val="00625AD7"/>
    <w:rsid w:val="0062691F"/>
    <w:rsid w:val="00630D7C"/>
    <w:rsid w:val="00631E4E"/>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0988"/>
    <w:rsid w:val="0064371D"/>
    <w:rsid w:val="006443D7"/>
    <w:rsid w:val="00644D22"/>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7004"/>
    <w:rsid w:val="006975B3"/>
    <w:rsid w:val="006A0AD7"/>
    <w:rsid w:val="006A1315"/>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32F0"/>
    <w:rsid w:val="00707460"/>
    <w:rsid w:val="0070767F"/>
    <w:rsid w:val="00707CB8"/>
    <w:rsid w:val="00713211"/>
    <w:rsid w:val="00713475"/>
    <w:rsid w:val="007141FA"/>
    <w:rsid w:val="00714C37"/>
    <w:rsid w:val="00716573"/>
    <w:rsid w:val="007167EF"/>
    <w:rsid w:val="00717001"/>
    <w:rsid w:val="007170DC"/>
    <w:rsid w:val="00720CCF"/>
    <w:rsid w:val="00721EE6"/>
    <w:rsid w:val="00723ABD"/>
    <w:rsid w:val="007242B7"/>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57F9"/>
    <w:rsid w:val="00755C16"/>
    <w:rsid w:val="007568CC"/>
    <w:rsid w:val="007623D3"/>
    <w:rsid w:val="0076257C"/>
    <w:rsid w:val="00764836"/>
    <w:rsid w:val="00765119"/>
    <w:rsid w:val="007653FA"/>
    <w:rsid w:val="0076619D"/>
    <w:rsid w:val="007729DE"/>
    <w:rsid w:val="0077300D"/>
    <w:rsid w:val="00773624"/>
    <w:rsid w:val="007736BB"/>
    <w:rsid w:val="00774AD0"/>
    <w:rsid w:val="007752DF"/>
    <w:rsid w:val="00775C2F"/>
    <w:rsid w:val="0077684F"/>
    <w:rsid w:val="00780B82"/>
    <w:rsid w:val="0078129F"/>
    <w:rsid w:val="0078316F"/>
    <w:rsid w:val="007916AF"/>
    <w:rsid w:val="00792C12"/>
    <w:rsid w:val="00792F9A"/>
    <w:rsid w:val="007937F8"/>
    <w:rsid w:val="00796970"/>
    <w:rsid w:val="007A096E"/>
    <w:rsid w:val="007A0A42"/>
    <w:rsid w:val="007A0C5E"/>
    <w:rsid w:val="007A0EDC"/>
    <w:rsid w:val="007A3C8D"/>
    <w:rsid w:val="007A4A2B"/>
    <w:rsid w:val="007A500D"/>
    <w:rsid w:val="007A6226"/>
    <w:rsid w:val="007B02C0"/>
    <w:rsid w:val="007B161B"/>
    <w:rsid w:val="007B4103"/>
    <w:rsid w:val="007B6AFA"/>
    <w:rsid w:val="007B767A"/>
    <w:rsid w:val="007C0C2D"/>
    <w:rsid w:val="007C3FE8"/>
    <w:rsid w:val="007C48B6"/>
    <w:rsid w:val="007C69BA"/>
    <w:rsid w:val="007D0E84"/>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45CD"/>
    <w:rsid w:val="007F570E"/>
    <w:rsid w:val="007F5FB5"/>
    <w:rsid w:val="007F69F6"/>
    <w:rsid w:val="007F6C51"/>
    <w:rsid w:val="007F7912"/>
    <w:rsid w:val="007F7EFC"/>
    <w:rsid w:val="00800E1E"/>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38F"/>
    <w:rsid w:val="0086083A"/>
    <w:rsid w:val="0086317C"/>
    <w:rsid w:val="008631ED"/>
    <w:rsid w:val="0086357D"/>
    <w:rsid w:val="00864D31"/>
    <w:rsid w:val="008662CA"/>
    <w:rsid w:val="0086713A"/>
    <w:rsid w:val="00870113"/>
    <w:rsid w:val="00872CC9"/>
    <w:rsid w:val="00873B7F"/>
    <w:rsid w:val="008767CE"/>
    <w:rsid w:val="00876BAB"/>
    <w:rsid w:val="00880C0E"/>
    <w:rsid w:val="00881E70"/>
    <w:rsid w:val="00882137"/>
    <w:rsid w:val="00882965"/>
    <w:rsid w:val="008838EE"/>
    <w:rsid w:val="00885A86"/>
    <w:rsid w:val="00885B1D"/>
    <w:rsid w:val="00886D17"/>
    <w:rsid w:val="00893B5A"/>
    <w:rsid w:val="00893CF2"/>
    <w:rsid w:val="008955E8"/>
    <w:rsid w:val="008962C3"/>
    <w:rsid w:val="00897A01"/>
    <w:rsid w:val="008A245B"/>
    <w:rsid w:val="008A2879"/>
    <w:rsid w:val="008A3CF9"/>
    <w:rsid w:val="008A41C7"/>
    <w:rsid w:val="008A5E2F"/>
    <w:rsid w:val="008A614A"/>
    <w:rsid w:val="008A69CF"/>
    <w:rsid w:val="008A6F89"/>
    <w:rsid w:val="008B01AB"/>
    <w:rsid w:val="008B1636"/>
    <w:rsid w:val="008B233C"/>
    <w:rsid w:val="008B28DF"/>
    <w:rsid w:val="008B3E1B"/>
    <w:rsid w:val="008B4DBD"/>
    <w:rsid w:val="008B5599"/>
    <w:rsid w:val="008B6AAC"/>
    <w:rsid w:val="008B77A5"/>
    <w:rsid w:val="008B7F88"/>
    <w:rsid w:val="008C09D0"/>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5160"/>
    <w:rsid w:val="00925EB4"/>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CF5"/>
    <w:rsid w:val="009C5D98"/>
    <w:rsid w:val="009C605E"/>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323B"/>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3346"/>
    <w:rsid w:val="00A458B1"/>
    <w:rsid w:val="00A45DFF"/>
    <w:rsid w:val="00A475DD"/>
    <w:rsid w:val="00A4768D"/>
    <w:rsid w:val="00A507B2"/>
    <w:rsid w:val="00A50B34"/>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2A5F"/>
    <w:rsid w:val="00AB5F58"/>
    <w:rsid w:val="00AB685C"/>
    <w:rsid w:val="00AB7725"/>
    <w:rsid w:val="00AC0741"/>
    <w:rsid w:val="00AC125F"/>
    <w:rsid w:val="00AC32B5"/>
    <w:rsid w:val="00AC3CB5"/>
    <w:rsid w:val="00AC59D1"/>
    <w:rsid w:val="00AC5DD6"/>
    <w:rsid w:val="00AC64EC"/>
    <w:rsid w:val="00AC681D"/>
    <w:rsid w:val="00AC6D3A"/>
    <w:rsid w:val="00AD0413"/>
    <w:rsid w:val="00AD10CC"/>
    <w:rsid w:val="00AD2B14"/>
    <w:rsid w:val="00AD2E93"/>
    <w:rsid w:val="00AD3CAB"/>
    <w:rsid w:val="00AD58DF"/>
    <w:rsid w:val="00AD6089"/>
    <w:rsid w:val="00AD61AC"/>
    <w:rsid w:val="00AD6AB3"/>
    <w:rsid w:val="00AE1189"/>
    <w:rsid w:val="00AE1680"/>
    <w:rsid w:val="00AE2950"/>
    <w:rsid w:val="00AE29A5"/>
    <w:rsid w:val="00AE34A3"/>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2BD9"/>
    <w:rsid w:val="00B24CB9"/>
    <w:rsid w:val="00B2596F"/>
    <w:rsid w:val="00B25AEA"/>
    <w:rsid w:val="00B27AA5"/>
    <w:rsid w:val="00B32540"/>
    <w:rsid w:val="00B3481C"/>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26BD"/>
    <w:rsid w:val="00B82984"/>
    <w:rsid w:val="00B84DBC"/>
    <w:rsid w:val="00B85490"/>
    <w:rsid w:val="00B854B4"/>
    <w:rsid w:val="00B872A1"/>
    <w:rsid w:val="00B92176"/>
    <w:rsid w:val="00B923BB"/>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2539"/>
    <w:rsid w:val="00C14E60"/>
    <w:rsid w:val="00C153BA"/>
    <w:rsid w:val="00C176AE"/>
    <w:rsid w:val="00C17792"/>
    <w:rsid w:val="00C20AE3"/>
    <w:rsid w:val="00C228C5"/>
    <w:rsid w:val="00C22953"/>
    <w:rsid w:val="00C24392"/>
    <w:rsid w:val="00C244F5"/>
    <w:rsid w:val="00C2451D"/>
    <w:rsid w:val="00C24D16"/>
    <w:rsid w:val="00C265E4"/>
    <w:rsid w:val="00C26FD3"/>
    <w:rsid w:val="00C2740C"/>
    <w:rsid w:val="00C27E25"/>
    <w:rsid w:val="00C303C0"/>
    <w:rsid w:val="00C31773"/>
    <w:rsid w:val="00C326C6"/>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3F2B"/>
    <w:rsid w:val="00C5518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77D0B"/>
    <w:rsid w:val="00C81C3A"/>
    <w:rsid w:val="00C901CA"/>
    <w:rsid w:val="00C9061A"/>
    <w:rsid w:val="00C92FEF"/>
    <w:rsid w:val="00C9548F"/>
    <w:rsid w:val="00C955A8"/>
    <w:rsid w:val="00C96728"/>
    <w:rsid w:val="00CA1920"/>
    <w:rsid w:val="00CA3353"/>
    <w:rsid w:val="00CA7551"/>
    <w:rsid w:val="00CB0A79"/>
    <w:rsid w:val="00CB393F"/>
    <w:rsid w:val="00CB463E"/>
    <w:rsid w:val="00CB55D7"/>
    <w:rsid w:val="00CC1F07"/>
    <w:rsid w:val="00CC3C13"/>
    <w:rsid w:val="00CC5AFA"/>
    <w:rsid w:val="00CD1AF1"/>
    <w:rsid w:val="00CD271E"/>
    <w:rsid w:val="00CD2AE1"/>
    <w:rsid w:val="00CD2D33"/>
    <w:rsid w:val="00CD42C1"/>
    <w:rsid w:val="00CE2952"/>
    <w:rsid w:val="00CE4614"/>
    <w:rsid w:val="00CE5E1D"/>
    <w:rsid w:val="00CE61AE"/>
    <w:rsid w:val="00CE6ACB"/>
    <w:rsid w:val="00CF05B9"/>
    <w:rsid w:val="00CF54A3"/>
    <w:rsid w:val="00CF5D7B"/>
    <w:rsid w:val="00D016EB"/>
    <w:rsid w:val="00D03E68"/>
    <w:rsid w:val="00D04FDF"/>
    <w:rsid w:val="00D06264"/>
    <w:rsid w:val="00D06518"/>
    <w:rsid w:val="00D122FB"/>
    <w:rsid w:val="00D1310F"/>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C0F"/>
    <w:rsid w:val="00D46A8C"/>
    <w:rsid w:val="00D47B14"/>
    <w:rsid w:val="00D503A3"/>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438E"/>
    <w:rsid w:val="00D868C8"/>
    <w:rsid w:val="00D86AA0"/>
    <w:rsid w:val="00D909FA"/>
    <w:rsid w:val="00D91E5F"/>
    <w:rsid w:val="00D93A27"/>
    <w:rsid w:val="00D94B0D"/>
    <w:rsid w:val="00D94D5D"/>
    <w:rsid w:val="00D969DA"/>
    <w:rsid w:val="00DA2B3C"/>
    <w:rsid w:val="00DB19AE"/>
    <w:rsid w:val="00DB3083"/>
    <w:rsid w:val="00DB5494"/>
    <w:rsid w:val="00DB7059"/>
    <w:rsid w:val="00DC185E"/>
    <w:rsid w:val="00DC2DCD"/>
    <w:rsid w:val="00DC2F58"/>
    <w:rsid w:val="00DC4EFC"/>
    <w:rsid w:val="00DC5657"/>
    <w:rsid w:val="00DD3BBA"/>
    <w:rsid w:val="00DD5EDE"/>
    <w:rsid w:val="00DE12E3"/>
    <w:rsid w:val="00DE28DB"/>
    <w:rsid w:val="00DE3E3C"/>
    <w:rsid w:val="00DE3EC4"/>
    <w:rsid w:val="00DE4210"/>
    <w:rsid w:val="00DE49EF"/>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0816"/>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4BDC"/>
    <w:rsid w:val="00E55BC1"/>
    <w:rsid w:val="00E57244"/>
    <w:rsid w:val="00E57553"/>
    <w:rsid w:val="00E60B3C"/>
    <w:rsid w:val="00E6408C"/>
    <w:rsid w:val="00E65640"/>
    <w:rsid w:val="00E667BF"/>
    <w:rsid w:val="00E66BFD"/>
    <w:rsid w:val="00E677FB"/>
    <w:rsid w:val="00E72C38"/>
    <w:rsid w:val="00E7307C"/>
    <w:rsid w:val="00E730A9"/>
    <w:rsid w:val="00E77B68"/>
    <w:rsid w:val="00E86142"/>
    <w:rsid w:val="00E901DD"/>
    <w:rsid w:val="00E91552"/>
    <w:rsid w:val="00E9183F"/>
    <w:rsid w:val="00E92183"/>
    <w:rsid w:val="00E94F72"/>
    <w:rsid w:val="00E95B95"/>
    <w:rsid w:val="00E9621E"/>
    <w:rsid w:val="00E9790E"/>
    <w:rsid w:val="00E97D90"/>
    <w:rsid w:val="00EA0310"/>
    <w:rsid w:val="00EA0A26"/>
    <w:rsid w:val="00EA4FDA"/>
    <w:rsid w:val="00EA7E49"/>
    <w:rsid w:val="00EB080A"/>
    <w:rsid w:val="00EB25F5"/>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3751"/>
    <w:rsid w:val="00ED5D49"/>
    <w:rsid w:val="00ED6763"/>
    <w:rsid w:val="00ED679F"/>
    <w:rsid w:val="00ED6944"/>
    <w:rsid w:val="00EE0961"/>
    <w:rsid w:val="00EE1B38"/>
    <w:rsid w:val="00EE1EAE"/>
    <w:rsid w:val="00EE3ECA"/>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F3B"/>
    <w:rsid w:val="00F16BF2"/>
    <w:rsid w:val="00F17E93"/>
    <w:rsid w:val="00F20D1E"/>
    <w:rsid w:val="00F224AB"/>
    <w:rsid w:val="00F226DC"/>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21D"/>
    <w:rsid w:val="00F65F5F"/>
    <w:rsid w:val="00F66E04"/>
    <w:rsid w:val="00F74247"/>
    <w:rsid w:val="00F7514F"/>
    <w:rsid w:val="00F77E4A"/>
    <w:rsid w:val="00F852C9"/>
    <w:rsid w:val="00F860DD"/>
    <w:rsid w:val="00F90E76"/>
    <w:rsid w:val="00F91EBA"/>
    <w:rsid w:val="00F92B48"/>
    <w:rsid w:val="00F92EAE"/>
    <w:rsid w:val="00F94C20"/>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2EB3"/>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54C7"/>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AE496FB9C70548F38626804A90DFBC7F"/>
        <w:category>
          <w:name w:val="Général"/>
          <w:gallery w:val="placeholder"/>
        </w:category>
        <w:types>
          <w:type w:val="bbPlcHdr"/>
        </w:types>
        <w:behaviors>
          <w:behavior w:val="content"/>
        </w:behaviors>
        <w:guid w:val="{49102DAA-0A31-4896-8E8E-454071F29E57}"/>
      </w:docPartPr>
      <w:docPartBody>
        <w:p w:rsidR="006D5F58" w:rsidRDefault="006D5F58" w:rsidP="006D5F58">
          <w:pPr>
            <w:pStyle w:val="AE496FB9C70548F38626804A90DFBC7F"/>
          </w:pPr>
          <w:r w:rsidRPr="000C56B0">
            <w:rPr>
              <w:rStyle w:val="Textedelespacerserv"/>
            </w:rPr>
            <w:t>Cliquez ou appuyez ici pour entrer du texte.</w:t>
          </w:r>
        </w:p>
      </w:docPartBody>
    </w:docPart>
    <w:docPart>
      <w:docPartPr>
        <w:name w:val="BB4D569001704383AE67C2E8480EA52D"/>
        <w:category>
          <w:name w:val="Général"/>
          <w:gallery w:val="placeholder"/>
        </w:category>
        <w:types>
          <w:type w:val="bbPlcHdr"/>
        </w:types>
        <w:behaviors>
          <w:behavior w:val="content"/>
        </w:behaviors>
        <w:guid w:val="{2349063C-65A0-45BE-802A-54493BF6F502}"/>
      </w:docPartPr>
      <w:docPartBody>
        <w:p w:rsidR="006D5F58" w:rsidRDefault="006D5F58" w:rsidP="006D5F58">
          <w:pPr>
            <w:pStyle w:val="BB4D569001704383AE67C2E8480EA52D"/>
          </w:pPr>
          <w:r w:rsidRPr="000C56B0">
            <w:rPr>
              <w:rStyle w:val="Textedelespacerserv"/>
            </w:rPr>
            <w:t>Cliquez ou appuyez ici pour entrer du texte.</w:t>
          </w:r>
        </w:p>
      </w:docPartBody>
    </w:docPart>
    <w:docPart>
      <w:docPartPr>
        <w:name w:val="36131D52AAA142F9986724CA928772FD"/>
        <w:category>
          <w:name w:val="Général"/>
          <w:gallery w:val="placeholder"/>
        </w:category>
        <w:types>
          <w:type w:val="bbPlcHdr"/>
        </w:types>
        <w:behaviors>
          <w:behavior w:val="content"/>
        </w:behaviors>
        <w:guid w:val="{9EE7A170-5CDF-43A9-9CFC-8E63F6442B56}"/>
      </w:docPartPr>
      <w:docPartBody>
        <w:p w:rsidR="006D5F58" w:rsidRDefault="006D5F58" w:rsidP="006D5F58">
          <w:pPr>
            <w:pStyle w:val="36131D52AAA142F9986724CA928772FD"/>
          </w:pPr>
          <w:r w:rsidRPr="000C56B0">
            <w:rPr>
              <w:rStyle w:val="Textedelespacerserv"/>
            </w:rPr>
            <w:t>Cliquez ou appuyez ici pour entrer du texte.</w:t>
          </w:r>
        </w:p>
      </w:docPartBody>
    </w:docPart>
    <w:docPart>
      <w:docPartPr>
        <w:name w:val="F1370111BDE540BF821D8D76A96C8B9B"/>
        <w:category>
          <w:name w:val="Général"/>
          <w:gallery w:val="placeholder"/>
        </w:category>
        <w:types>
          <w:type w:val="bbPlcHdr"/>
        </w:types>
        <w:behaviors>
          <w:behavior w:val="content"/>
        </w:behaviors>
        <w:guid w:val="{9229D1C1-2A58-4007-9331-0469D7F45AC5}"/>
      </w:docPartPr>
      <w:docPartBody>
        <w:p w:rsidR="006D5F58" w:rsidRDefault="006D5F58" w:rsidP="006D5F58">
          <w:pPr>
            <w:pStyle w:val="F1370111BDE540BF821D8D76A96C8B9B"/>
          </w:pPr>
          <w:r w:rsidRPr="000C56B0">
            <w:rPr>
              <w:rStyle w:val="Textedelespacerserv"/>
            </w:rPr>
            <w:t>Choisissez un élément.</w:t>
          </w:r>
        </w:p>
      </w:docPartBody>
    </w:docPart>
    <w:docPart>
      <w:docPartPr>
        <w:name w:val="5C7929DC552241C3BD469BABE7B5A9B0"/>
        <w:category>
          <w:name w:val="Général"/>
          <w:gallery w:val="placeholder"/>
        </w:category>
        <w:types>
          <w:type w:val="bbPlcHdr"/>
        </w:types>
        <w:behaviors>
          <w:behavior w:val="content"/>
        </w:behaviors>
        <w:guid w:val="{BC308DCF-7845-49E7-AD2A-1073BC50B766}"/>
      </w:docPartPr>
      <w:docPartBody>
        <w:p w:rsidR="006D5F58" w:rsidRDefault="006D5F58" w:rsidP="006D5F58">
          <w:pPr>
            <w:pStyle w:val="5C7929DC552241C3BD469BABE7B5A9B0"/>
          </w:pPr>
          <w:r w:rsidRPr="000C56B0">
            <w:rPr>
              <w:rStyle w:val="Textedelespacerserv"/>
            </w:rPr>
            <w:t>Choisissez un élément.</w:t>
          </w:r>
        </w:p>
      </w:docPartBody>
    </w:docPart>
    <w:docPart>
      <w:docPartPr>
        <w:name w:val="E38DC10FB8114401A0787A05CD9C1F18"/>
        <w:category>
          <w:name w:val="Général"/>
          <w:gallery w:val="placeholder"/>
        </w:category>
        <w:types>
          <w:type w:val="bbPlcHdr"/>
        </w:types>
        <w:behaviors>
          <w:behavior w:val="content"/>
        </w:behaviors>
        <w:guid w:val="{CE5971CB-8D35-4B95-82CC-C4DBAF531862}"/>
      </w:docPartPr>
      <w:docPartBody>
        <w:p w:rsidR="006D5F58" w:rsidRDefault="006D5F58" w:rsidP="006D5F58">
          <w:pPr>
            <w:pStyle w:val="E38DC10FB8114401A0787A05CD9C1F18"/>
          </w:pPr>
          <w:r w:rsidRPr="000C56B0">
            <w:rPr>
              <w:rStyle w:val="Textedelespacerserv"/>
            </w:rPr>
            <w:t>Cliquez ou appuyez ici pour entrer du texte.</w:t>
          </w:r>
        </w:p>
      </w:docPartBody>
    </w:docPart>
    <w:docPart>
      <w:docPartPr>
        <w:name w:val="F325DDE909864D7884C29AB35DCC9B99"/>
        <w:category>
          <w:name w:val="Général"/>
          <w:gallery w:val="placeholder"/>
        </w:category>
        <w:types>
          <w:type w:val="bbPlcHdr"/>
        </w:types>
        <w:behaviors>
          <w:behavior w:val="content"/>
        </w:behaviors>
        <w:guid w:val="{DAE4DB75-4D8A-4867-A2C9-63784B80D12C}"/>
      </w:docPartPr>
      <w:docPartBody>
        <w:p w:rsidR="006D5F58" w:rsidRDefault="006D5F58" w:rsidP="006D5F58">
          <w:pPr>
            <w:pStyle w:val="F325DDE909864D7884C29AB35DCC9B99"/>
          </w:pPr>
          <w:r w:rsidRPr="000C56B0">
            <w:rPr>
              <w:rStyle w:val="Textedelespacerserv"/>
            </w:rPr>
            <w:t>Cliquez ou appuyez ici pour entrer du texte.</w:t>
          </w:r>
        </w:p>
      </w:docPartBody>
    </w:docPart>
    <w:docPart>
      <w:docPartPr>
        <w:name w:val="41F7CB0EBDC74CB39A85BB4ABC9E6F45"/>
        <w:category>
          <w:name w:val="Général"/>
          <w:gallery w:val="placeholder"/>
        </w:category>
        <w:types>
          <w:type w:val="bbPlcHdr"/>
        </w:types>
        <w:behaviors>
          <w:behavior w:val="content"/>
        </w:behaviors>
        <w:guid w:val="{828DF303-E75C-434F-952B-C57635DB7F7E}"/>
      </w:docPartPr>
      <w:docPartBody>
        <w:p w:rsidR="006D5F58" w:rsidRDefault="006D5F58" w:rsidP="006D5F58">
          <w:pPr>
            <w:pStyle w:val="41F7CB0EBDC74CB39A85BB4ABC9E6F45"/>
          </w:pPr>
          <w:r w:rsidRPr="000C56B0">
            <w:rPr>
              <w:rStyle w:val="Textedelespacerserv"/>
            </w:rPr>
            <w:t>Cliquez ou appuyez ici pour entrer une date.</w:t>
          </w:r>
        </w:p>
      </w:docPartBody>
    </w:docPart>
    <w:docPart>
      <w:docPartPr>
        <w:name w:val="E2FB13E7C920432AB757F52E2C8267B9"/>
        <w:category>
          <w:name w:val="Général"/>
          <w:gallery w:val="placeholder"/>
        </w:category>
        <w:types>
          <w:type w:val="bbPlcHdr"/>
        </w:types>
        <w:behaviors>
          <w:behavior w:val="content"/>
        </w:behaviors>
        <w:guid w:val="{D850EC69-C740-4A3A-B068-C461777F9735}"/>
      </w:docPartPr>
      <w:docPartBody>
        <w:p w:rsidR="006D5F58" w:rsidRDefault="006D5F58" w:rsidP="006D5F58">
          <w:pPr>
            <w:pStyle w:val="E2FB13E7C920432AB757F52E2C8267B9"/>
          </w:pPr>
          <w:r w:rsidRPr="000C56B0">
            <w:rPr>
              <w:rStyle w:val="Textedelespacerserv"/>
            </w:rPr>
            <w:t>Cliquez ou appuyez ici pour entrer une date.</w:t>
          </w:r>
        </w:p>
      </w:docPartBody>
    </w:docPart>
    <w:docPart>
      <w:docPartPr>
        <w:name w:val="5BFCB29AA07649939E873DEB2C34729C"/>
        <w:category>
          <w:name w:val="Général"/>
          <w:gallery w:val="placeholder"/>
        </w:category>
        <w:types>
          <w:type w:val="bbPlcHdr"/>
        </w:types>
        <w:behaviors>
          <w:behavior w:val="content"/>
        </w:behaviors>
        <w:guid w:val="{37E9867C-99AD-4F99-B433-42FAB5A91983}"/>
      </w:docPartPr>
      <w:docPartBody>
        <w:p w:rsidR="006D5F58" w:rsidRDefault="006D5F58" w:rsidP="006D5F58">
          <w:pPr>
            <w:pStyle w:val="5BFCB29AA07649939E873DEB2C34729C"/>
          </w:pPr>
          <w:r w:rsidRPr="000C56B0">
            <w:rPr>
              <w:rStyle w:val="Textedelespacerserv"/>
            </w:rPr>
            <w:t>Cliquez ou appuyez ici pour entrer du texte.</w:t>
          </w:r>
        </w:p>
      </w:docPartBody>
    </w:docPart>
    <w:docPart>
      <w:docPartPr>
        <w:name w:val="5AEACE2E9120447CBB1D685C59E56D44"/>
        <w:category>
          <w:name w:val="Général"/>
          <w:gallery w:val="placeholder"/>
        </w:category>
        <w:types>
          <w:type w:val="bbPlcHdr"/>
        </w:types>
        <w:behaviors>
          <w:behavior w:val="content"/>
        </w:behaviors>
        <w:guid w:val="{B6065FB8-5715-43A5-8746-2D053D0AC8B2}"/>
      </w:docPartPr>
      <w:docPartBody>
        <w:p w:rsidR="006D5F58" w:rsidRDefault="006D5F58" w:rsidP="006D5F58">
          <w:pPr>
            <w:pStyle w:val="5AEACE2E9120447CBB1D685C59E56D44"/>
          </w:pPr>
          <w:r w:rsidRPr="000C56B0">
            <w:rPr>
              <w:rStyle w:val="Textedelespacerserv"/>
            </w:rPr>
            <w:t>Choisissez un élément.</w:t>
          </w:r>
        </w:p>
      </w:docPartBody>
    </w:docPart>
    <w:docPart>
      <w:docPartPr>
        <w:name w:val="23FA078B8BC844B09268E02F64B44FF0"/>
        <w:category>
          <w:name w:val="Général"/>
          <w:gallery w:val="placeholder"/>
        </w:category>
        <w:types>
          <w:type w:val="bbPlcHdr"/>
        </w:types>
        <w:behaviors>
          <w:behavior w:val="content"/>
        </w:behaviors>
        <w:guid w:val="{08072F0B-B758-471A-A1F3-14EFCEA2C21C}"/>
      </w:docPartPr>
      <w:docPartBody>
        <w:p w:rsidR="006D5F58" w:rsidRDefault="006D5F58" w:rsidP="006D5F58">
          <w:pPr>
            <w:pStyle w:val="23FA078B8BC844B09268E02F64B44FF0"/>
          </w:pPr>
          <w:r w:rsidRPr="000F48EA">
            <w:rPr>
              <w:rStyle w:val="Textedelespacerserv"/>
              <w:sz w:val="14"/>
              <w:szCs w:val="14"/>
            </w:rPr>
            <w:t>Cliquez ou appuyez ici pour entrer du texte.</w:t>
          </w:r>
        </w:p>
      </w:docPartBody>
    </w:docPart>
    <w:docPart>
      <w:docPartPr>
        <w:name w:val="6A2B5A3215EF4E0FA150D8F5C343530A"/>
        <w:category>
          <w:name w:val="Général"/>
          <w:gallery w:val="placeholder"/>
        </w:category>
        <w:types>
          <w:type w:val="bbPlcHdr"/>
        </w:types>
        <w:behaviors>
          <w:behavior w:val="content"/>
        </w:behaviors>
        <w:guid w:val="{315E232E-94D4-4144-9C2D-A9D1D2553163}"/>
      </w:docPartPr>
      <w:docPartBody>
        <w:p w:rsidR="006D5F58" w:rsidRDefault="006D5F58" w:rsidP="006D5F58">
          <w:pPr>
            <w:pStyle w:val="6A2B5A3215EF4E0FA150D8F5C343530A"/>
          </w:pPr>
          <w:r w:rsidRPr="000F48EA">
            <w:rPr>
              <w:rStyle w:val="Textedelespacerserv"/>
              <w:sz w:val="14"/>
              <w:szCs w:val="14"/>
            </w:rPr>
            <w:t>Cliquez ou appuyez ici pour entrer du texte.</w:t>
          </w:r>
        </w:p>
      </w:docPartBody>
    </w:docPart>
    <w:docPart>
      <w:docPartPr>
        <w:name w:val="A14E51D668414ECABD39D2F025D36FE9"/>
        <w:category>
          <w:name w:val="Général"/>
          <w:gallery w:val="placeholder"/>
        </w:category>
        <w:types>
          <w:type w:val="bbPlcHdr"/>
        </w:types>
        <w:behaviors>
          <w:behavior w:val="content"/>
        </w:behaviors>
        <w:guid w:val="{403C34E9-B59B-4C32-8894-6E268D49C197}"/>
      </w:docPartPr>
      <w:docPartBody>
        <w:p w:rsidR="006D5F58" w:rsidRDefault="006D5F58" w:rsidP="006D5F58">
          <w:pPr>
            <w:pStyle w:val="A14E51D668414ECABD39D2F025D36FE9"/>
          </w:pPr>
          <w:r w:rsidRPr="00C327E1">
            <w:rPr>
              <w:rStyle w:val="Textedelespacerserv"/>
              <w:sz w:val="14"/>
              <w:szCs w:val="14"/>
            </w:rPr>
            <w:t>Cliquez ou appuyez ici pour entrer du texte.</w:t>
          </w:r>
        </w:p>
      </w:docPartBody>
    </w:docPart>
    <w:docPart>
      <w:docPartPr>
        <w:name w:val="1E11A350B4C94C54996A3CD0C3EE5327"/>
        <w:category>
          <w:name w:val="Général"/>
          <w:gallery w:val="placeholder"/>
        </w:category>
        <w:types>
          <w:type w:val="bbPlcHdr"/>
        </w:types>
        <w:behaviors>
          <w:behavior w:val="content"/>
        </w:behaviors>
        <w:guid w:val="{EF88EA53-DFBA-4EB3-8CDA-E9A071803818}"/>
      </w:docPartPr>
      <w:docPartBody>
        <w:p w:rsidR="006D5F58" w:rsidRDefault="006D5F58" w:rsidP="006D5F58">
          <w:pPr>
            <w:pStyle w:val="1E11A350B4C94C54996A3CD0C3EE5327"/>
          </w:pPr>
          <w:r w:rsidRPr="00C327E1">
            <w:rPr>
              <w:rStyle w:val="Textedelespacerserv"/>
              <w:sz w:val="14"/>
              <w:szCs w:val="14"/>
            </w:rPr>
            <w:t>Cliquez ou appuyez ici pour entrer du texte.</w:t>
          </w:r>
        </w:p>
      </w:docPartBody>
    </w:docPart>
    <w:docPart>
      <w:docPartPr>
        <w:name w:val="D1B5CA776FEB4CA680750EFB3160C6BE"/>
        <w:category>
          <w:name w:val="Général"/>
          <w:gallery w:val="placeholder"/>
        </w:category>
        <w:types>
          <w:type w:val="bbPlcHdr"/>
        </w:types>
        <w:behaviors>
          <w:behavior w:val="content"/>
        </w:behaviors>
        <w:guid w:val="{EC3BC4A5-5980-48B9-9ED7-D897823C004B}"/>
      </w:docPartPr>
      <w:docPartBody>
        <w:p w:rsidR="006D5F58" w:rsidRDefault="006D5F58" w:rsidP="006D5F58">
          <w:pPr>
            <w:pStyle w:val="D1B5CA776FEB4CA680750EFB3160C6BE"/>
          </w:pPr>
          <w:r w:rsidRPr="00C327E1">
            <w:rPr>
              <w:rStyle w:val="Textedelespacerserv"/>
              <w:sz w:val="14"/>
              <w:szCs w:val="14"/>
            </w:rPr>
            <w:t>Cliquez ou appuyez ici pour entrer du texte.</w:t>
          </w:r>
        </w:p>
      </w:docPartBody>
    </w:docPart>
    <w:docPart>
      <w:docPartPr>
        <w:name w:val="54A50697DBE94DFA9650D308304A296F"/>
        <w:category>
          <w:name w:val="Général"/>
          <w:gallery w:val="placeholder"/>
        </w:category>
        <w:types>
          <w:type w:val="bbPlcHdr"/>
        </w:types>
        <w:behaviors>
          <w:behavior w:val="content"/>
        </w:behaviors>
        <w:guid w:val="{7F1382E2-5662-4BD8-B50A-6D8F38DC9702}"/>
      </w:docPartPr>
      <w:docPartBody>
        <w:p w:rsidR="006D5F58" w:rsidRDefault="006D5F58" w:rsidP="006D5F58">
          <w:pPr>
            <w:pStyle w:val="54A50697DBE94DFA9650D308304A296F"/>
          </w:pPr>
          <w:r w:rsidRPr="00C327E1">
            <w:rPr>
              <w:rStyle w:val="Textedelespacerserv"/>
              <w:sz w:val="14"/>
              <w:szCs w:val="14"/>
            </w:rPr>
            <w:t>Cliquez ou appuyez ici pour entrer du texte.</w:t>
          </w:r>
        </w:p>
      </w:docPartBody>
    </w:docPart>
    <w:docPart>
      <w:docPartPr>
        <w:name w:val="B4086F2E6C4A4197BB22A8532C3A6D49"/>
        <w:category>
          <w:name w:val="Général"/>
          <w:gallery w:val="placeholder"/>
        </w:category>
        <w:types>
          <w:type w:val="bbPlcHdr"/>
        </w:types>
        <w:behaviors>
          <w:behavior w:val="content"/>
        </w:behaviors>
        <w:guid w:val="{3CD13A60-D5C5-48A7-9B8A-87F8867EE21D}"/>
      </w:docPartPr>
      <w:docPartBody>
        <w:p w:rsidR="006D5F58" w:rsidRDefault="006D5F58" w:rsidP="006D5F58">
          <w:pPr>
            <w:pStyle w:val="B4086F2E6C4A4197BB22A8532C3A6D49"/>
          </w:pPr>
          <w:r w:rsidRPr="00C327E1">
            <w:rPr>
              <w:rStyle w:val="Textedelespacerserv"/>
              <w:sz w:val="14"/>
              <w:szCs w:val="14"/>
            </w:rPr>
            <w:t>Cliquez ou appuyez ici pour entrer du texte.</w:t>
          </w:r>
        </w:p>
      </w:docPartBody>
    </w:docPart>
    <w:docPart>
      <w:docPartPr>
        <w:name w:val="F07A21D66A47437EABC3B83F523179BB"/>
        <w:category>
          <w:name w:val="Général"/>
          <w:gallery w:val="placeholder"/>
        </w:category>
        <w:types>
          <w:type w:val="bbPlcHdr"/>
        </w:types>
        <w:behaviors>
          <w:behavior w:val="content"/>
        </w:behaviors>
        <w:guid w:val="{8F8F864D-C85C-4DF0-94E3-549A378BB337}"/>
      </w:docPartPr>
      <w:docPartBody>
        <w:p w:rsidR="006D5F58" w:rsidRDefault="006D5F58" w:rsidP="006D5F58">
          <w:pPr>
            <w:pStyle w:val="F07A21D66A47437EABC3B83F523179BB"/>
          </w:pPr>
          <w:r w:rsidRPr="00C327E1">
            <w:rPr>
              <w:rStyle w:val="Textedelespacerserv"/>
              <w:sz w:val="14"/>
              <w:szCs w:val="14"/>
            </w:rPr>
            <w:t>Cliquez ou appuyez ici pour entrer du texte.</w:t>
          </w:r>
        </w:p>
      </w:docPartBody>
    </w:docPart>
    <w:docPart>
      <w:docPartPr>
        <w:name w:val="CBA33BBAFDED471297D18CF844013E01"/>
        <w:category>
          <w:name w:val="Général"/>
          <w:gallery w:val="placeholder"/>
        </w:category>
        <w:types>
          <w:type w:val="bbPlcHdr"/>
        </w:types>
        <w:behaviors>
          <w:behavior w:val="content"/>
        </w:behaviors>
        <w:guid w:val="{F4BAC9E9-8781-4175-AF26-04B4D5D052BC}"/>
      </w:docPartPr>
      <w:docPartBody>
        <w:p w:rsidR="006D5F58" w:rsidRDefault="006D5F58" w:rsidP="006D5F58">
          <w:pPr>
            <w:pStyle w:val="CBA33BBAFDED471297D18CF844013E01"/>
          </w:pPr>
          <w:r w:rsidRPr="00C327E1">
            <w:rPr>
              <w:rStyle w:val="Textedelespacerserv"/>
              <w:sz w:val="14"/>
              <w:szCs w:val="14"/>
            </w:rPr>
            <w:t>Cliquez ou appuyez ici pour entrer du texte.</w:t>
          </w:r>
        </w:p>
      </w:docPartBody>
    </w:docPart>
    <w:docPart>
      <w:docPartPr>
        <w:name w:val="CC3B3611719445709C6BB0DF543BCDAF"/>
        <w:category>
          <w:name w:val="Général"/>
          <w:gallery w:val="placeholder"/>
        </w:category>
        <w:types>
          <w:type w:val="bbPlcHdr"/>
        </w:types>
        <w:behaviors>
          <w:behavior w:val="content"/>
        </w:behaviors>
        <w:guid w:val="{F15EE062-91D5-41FA-88BF-DF88F5DA3AB5}"/>
      </w:docPartPr>
      <w:docPartBody>
        <w:p w:rsidR="006D5F58" w:rsidRDefault="006D5F58" w:rsidP="006D5F58">
          <w:pPr>
            <w:pStyle w:val="CC3B3611719445709C6BB0DF543BCDAF"/>
          </w:pPr>
          <w:r w:rsidRPr="000C56B0">
            <w:rPr>
              <w:rStyle w:val="Textedelespacerserv"/>
            </w:rPr>
            <w:t>Choisissez un élément.</w:t>
          </w:r>
        </w:p>
      </w:docPartBody>
    </w:docPart>
    <w:docPart>
      <w:docPartPr>
        <w:name w:val="63A6069C133F44AAA41F0F14D5A87826"/>
        <w:category>
          <w:name w:val="Général"/>
          <w:gallery w:val="placeholder"/>
        </w:category>
        <w:types>
          <w:type w:val="bbPlcHdr"/>
        </w:types>
        <w:behaviors>
          <w:behavior w:val="content"/>
        </w:behaviors>
        <w:guid w:val="{5BABBDA5-67C7-4D41-98B0-D2DEAB6F1006}"/>
      </w:docPartPr>
      <w:docPartBody>
        <w:p w:rsidR="006D5F58" w:rsidRDefault="006D5F58" w:rsidP="006D5F58">
          <w:pPr>
            <w:pStyle w:val="63A6069C133F44AAA41F0F14D5A87826"/>
          </w:pPr>
          <w:r w:rsidRPr="000C56B0">
            <w:rPr>
              <w:rStyle w:val="Textedelespacerserv"/>
            </w:rPr>
            <w:t>Choisissez un élément.</w:t>
          </w:r>
        </w:p>
      </w:docPartBody>
    </w:docPart>
    <w:docPart>
      <w:docPartPr>
        <w:name w:val="37221906F5C44E4F9C71840C2F7BC12F"/>
        <w:category>
          <w:name w:val="Général"/>
          <w:gallery w:val="placeholder"/>
        </w:category>
        <w:types>
          <w:type w:val="bbPlcHdr"/>
        </w:types>
        <w:behaviors>
          <w:behavior w:val="content"/>
        </w:behaviors>
        <w:guid w:val="{AA84CF53-7845-4040-AD1C-C1673C2713E0}"/>
      </w:docPartPr>
      <w:docPartBody>
        <w:p w:rsidR="006D5F58" w:rsidRDefault="006D5F58" w:rsidP="006D5F58">
          <w:pPr>
            <w:pStyle w:val="37221906F5C44E4F9C71840C2F7BC12F"/>
          </w:pPr>
          <w:r w:rsidRPr="000C56B0">
            <w:rPr>
              <w:rStyle w:val="Textedelespacerserv"/>
            </w:rPr>
            <w:t>Cliquez ou appuyez ici pour entrer du texte.</w:t>
          </w:r>
        </w:p>
      </w:docPartBody>
    </w:docPart>
    <w:docPart>
      <w:docPartPr>
        <w:name w:val="10CE8C5872764E2D8C16F5FB38345530"/>
        <w:category>
          <w:name w:val="Général"/>
          <w:gallery w:val="placeholder"/>
        </w:category>
        <w:types>
          <w:type w:val="bbPlcHdr"/>
        </w:types>
        <w:behaviors>
          <w:behavior w:val="content"/>
        </w:behaviors>
        <w:guid w:val="{CCD1BE64-E033-41A5-B998-DBDF07734786}"/>
      </w:docPartPr>
      <w:docPartBody>
        <w:p w:rsidR="006D5F58" w:rsidRDefault="006D5F58" w:rsidP="006D5F58">
          <w:pPr>
            <w:pStyle w:val="10CE8C5872764E2D8C16F5FB38345530"/>
          </w:pPr>
          <w:r w:rsidRPr="000C56B0">
            <w:rPr>
              <w:rStyle w:val="Textedelespacerserv"/>
            </w:rPr>
            <w:t>Choisissez un élément.</w:t>
          </w:r>
        </w:p>
      </w:docPartBody>
    </w:docPart>
    <w:docPart>
      <w:docPartPr>
        <w:name w:val="C59BEFCF20A84B76B730552ABAC2C51E"/>
        <w:category>
          <w:name w:val="Général"/>
          <w:gallery w:val="placeholder"/>
        </w:category>
        <w:types>
          <w:type w:val="bbPlcHdr"/>
        </w:types>
        <w:behaviors>
          <w:behavior w:val="content"/>
        </w:behaviors>
        <w:guid w:val="{4171C957-A0F7-47FC-9E74-F99C2754D673}"/>
      </w:docPartPr>
      <w:docPartBody>
        <w:p w:rsidR="006D5F58" w:rsidRDefault="006D5F58" w:rsidP="006D5F58">
          <w:pPr>
            <w:pStyle w:val="C59BEFCF20A84B76B730552ABAC2C51E"/>
          </w:pPr>
          <w:r w:rsidRPr="000C56B0">
            <w:rPr>
              <w:rStyle w:val="Textedelespacerserv"/>
            </w:rPr>
            <w:t>Cliquez ou appuyez ici pour entrer du texte.</w:t>
          </w:r>
        </w:p>
      </w:docPartBody>
    </w:docPart>
    <w:docPart>
      <w:docPartPr>
        <w:name w:val="3C0A78AE2B624D6B93B42F148AB8160A"/>
        <w:category>
          <w:name w:val="Général"/>
          <w:gallery w:val="placeholder"/>
        </w:category>
        <w:types>
          <w:type w:val="bbPlcHdr"/>
        </w:types>
        <w:behaviors>
          <w:behavior w:val="content"/>
        </w:behaviors>
        <w:guid w:val="{A7C21AA2-E908-4B72-9D45-953DAC7DD2C9}"/>
      </w:docPartPr>
      <w:docPartBody>
        <w:p w:rsidR="006D5F58" w:rsidRDefault="006D5F58" w:rsidP="006D5F58">
          <w:pPr>
            <w:pStyle w:val="3C0A78AE2B624D6B93B42F148AB8160A"/>
          </w:pPr>
          <w:r w:rsidRPr="000C56B0">
            <w:rPr>
              <w:rStyle w:val="Textedelespacerserv"/>
            </w:rPr>
            <w:t>Choisissez un élément.</w:t>
          </w:r>
        </w:p>
      </w:docPartBody>
    </w:docPart>
    <w:docPart>
      <w:docPartPr>
        <w:name w:val="4063697150134523962789CB1703B79D"/>
        <w:category>
          <w:name w:val="Général"/>
          <w:gallery w:val="placeholder"/>
        </w:category>
        <w:types>
          <w:type w:val="bbPlcHdr"/>
        </w:types>
        <w:behaviors>
          <w:behavior w:val="content"/>
        </w:behaviors>
        <w:guid w:val="{3D8E8F88-8575-4E0F-8EA7-6FF141DF368E}"/>
      </w:docPartPr>
      <w:docPartBody>
        <w:p w:rsidR="006D5F58" w:rsidRDefault="006D5F58" w:rsidP="006D5F58">
          <w:pPr>
            <w:pStyle w:val="4063697150134523962789CB1703B79D"/>
          </w:pPr>
          <w:r w:rsidRPr="000C56B0">
            <w:rPr>
              <w:rStyle w:val="Textedelespacerserv"/>
            </w:rPr>
            <w:t>Cliquez ou appuyez ici pour entrer du texte.</w:t>
          </w:r>
        </w:p>
      </w:docPartBody>
    </w:docPart>
    <w:docPart>
      <w:docPartPr>
        <w:name w:val="DefaultPlaceholder_-1854013438"/>
        <w:category>
          <w:name w:val="Général"/>
          <w:gallery w:val="placeholder"/>
        </w:category>
        <w:types>
          <w:type w:val="bbPlcHdr"/>
        </w:types>
        <w:behaviors>
          <w:behavior w:val="content"/>
        </w:behaviors>
        <w:guid w:val="{2B59E042-55AB-470F-81E4-C3AF9C9BD32B}"/>
      </w:docPartPr>
      <w:docPartBody>
        <w:p w:rsidR="001A2423" w:rsidRDefault="001A2423">
          <w:r w:rsidRPr="00331305">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C35F3"/>
    <w:rsid w:val="00150C30"/>
    <w:rsid w:val="001A2423"/>
    <w:rsid w:val="002727CB"/>
    <w:rsid w:val="004203DF"/>
    <w:rsid w:val="00557152"/>
    <w:rsid w:val="006A1315"/>
    <w:rsid w:val="006D5F58"/>
    <w:rsid w:val="00700486"/>
    <w:rsid w:val="007032F0"/>
    <w:rsid w:val="007242B7"/>
    <w:rsid w:val="00764744"/>
    <w:rsid w:val="0086038F"/>
    <w:rsid w:val="00885A86"/>
    <w:rsid w:val="008C53E8"/>
    <w:rsid w:val="00967F09"/>
    <w:rsid w:val="009D0903"/>
    <w:rsid w:val="00AE34A3"/>
    <w:rsid w:val="00AF65CE"/>
    <w:rsid w:val="00C12539"/>
    <w:rsid w:val="00C14E60"/>
    <w:rsid w:val="00C23021"/>
    <w:rsid w:val="00C24D16"/>
    <w:rsid w:val="00C77D0B"/>
    <w:rsid w:val="00D8501B"/>
    <w:rsid w:val="00EC6A65"/>
    <w:rsid w:val="00ED5D49"/>
    <w:rsid w:val="00F3071A"/>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A2423"/>
    <w:rPr>
      <w:color w:val="666666"/>
    </w:rPr>
  </w:style>
  <w:style w:type="paragraph" w:customStyle="1" w:styleId="AE496FB9C70548F38626804A90DFBC7F">
    <w:name w:val="AE496FB9C70548F38626804A90DFBC7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B4D569001704383AE67C2E8480EA52D">
    <w:name w:val="BB4D569001704383AE67C2E8480EA52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131D52AAA142F9986724CA928772FD">
    <w:name w:val="36131D52AAA142F9986724CA928772F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1370111BDE540BF821D8D76A96C8B9B">
    <w:name w:val="F1370111BDE540BF821D8D76A96C8B9B"/>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C7929DC552241C3BD469BABE7B5A9B0">
    <w:name w:val="5C7929DC552241C3BD469BABE7B5A9B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61F1B1B886E411B9BC962DF2C499B0C">
    <w:name w:val="A61F1B1B886E411B9BC962DF2C499B0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06D9C83F1D8F4EE3B501932914567F61">
    <w:name w:val="06D9C83F1D8F4EE3B501932914567F61"/>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38DC10FB8114401A0787A05CD9C1F18">
    <w:name w:val="E38DC10FB8114401A0787A05CD9C1F18"/>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325DDE909864D7884C29AB35DCC9B99">
    <w:name w:val="F325DDE909864D7884C29AB35DCC9B9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8988FFFBDA7447B9DB6F2F6F61C57A1">
    <w:name w:val="F8988FFFBDA7447B9DB6F2F6F61C57A1"/>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F7CB0EBDC74CB39A85BB4ABC9E6F45">
    <w:name w:val="41F7CB0EBDC74CB39A85BB4ABC9E6F4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2FB13E7C920432AB757F52E2C8267B9">
    <w:name w:val="E2FB13E7C920432AB757F52E2C8267B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BFCB29AA07649939E873DEB2C34729C">
    <w:name w:val="5BFCB29AA07649939E873DEB2C34729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A1C528405B74A2CA364B71F117FC015">
    <w:name w:val="FA1C528405B74A2CA364B71F117FC01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69EC373053F49F2AA883315BC6775C9">
    <w:name w:val="F69EC373053F49F2AA883315BC6775C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AEACE2E9120447CBB1D685C59E56D44">
    <w:name w:val="5AEACE2E9120447CBB1D685C59E56D44"/>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3FA078B8BC844B09268E02F64B44FF0">
    <w:name w:val="23FA078B8BC844B09268E02F64B44FF0"/>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A2B5A3215EF4E0FA150D8F5C343530A">
    <w:name w:val="6A2B5A3215EF4E0FA150D8F5C343530A"/>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E52414E1BF304149898081203F054A1E">
    <w:name w:val="E52414E1BF304149898081203F054A1E"/>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03FBD2BD39AE42A68FF0AF9568B4E26D">
    <w:name w:val="03FBD2BD39AE42A68FF0AF9568B4E26D"/>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A14E51D668414ECABD39D2F025D36FE9">
    <w:name w:val="A14E51D668414ECABD39D2F025D36FE9"/>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E11A350B4C94C54996A3CD0C3EE5327">
    <w:name w:val="1E11A350B4C94C54996A3CD0C3EE5327"/>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1B5CA776FEB4CA680750EFB3160C6BE">
    <w:name w:val="D1B5CA776FEB4CA680750EFB3160C6BE"/>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4A50697DBE94DFA9650D308304A296F">
    <w:name w:val="54A50697DBE94DFA9650D308304A296F"/>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086F2E6C4A4197BB22A8532C3A6D49">
    <w:name w:val="B4086F2E6C4A4197BB22A8532C3A6D49"/>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F07A21D66A47437EABC3B83F523179BB">
    <w:name w:val="F07A21D66A47437EABC3B83F523179BB"/>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CBA33BBAFDED471297D18CF844013E01">
    <w:name w:val="CBA33BBAFDED471297D18CF844013E01"/>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374240352CE74D4F8331D643298B0923">
    <w:name w:val="374240352CE74D4F8331D643298B0923"/>
    <w:rsid w:val="006D5F5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CC3B3611719445709C6BB0DF543BCDAF">
    <w:name w:val="CC3B3611719445709C6BB0DF543BCDA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3A6069C133F44AAA41F0F14D5A87826">
    <w:name w:val="63A6069C133F44AAA41F0F14D5A87826"/>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221906F5C44E4F9C71840C2F7BC12F">
    <w:name w:val="37221906F5C44E4F9C71840C2F7BC12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CE8C5872764E2D8C16F5FB38345530">
    <w:name w:val="10CE8C5872764E2D8C16F5FB3834553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C59BEFCF20A84B76B730552ABAC2C51E">
    <w:name w:val="C59BEFCF20A84B76B730552ABAC2C51E"/>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C0A78AE2B624D6B93B42F148AB8160A">
    <w:name w:val="3C0A78AE2B624D6B93B42F148AB8160A"/>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063697150134523962789CB1703B79D">
    <w:name w:val="4063697150134523962789CB1703B79D"/>
    <w:rsid w:val="006D5F58"/>
    <w:pPr>
      <w:spacing w:before="120" w:after="120" w:line="240" w:lineRule="auto"/>
      <w:jc w:val="both"/>
    </w:pPr>
    <w:rPr>
      <w:rFonts w:ascii="Arial" w:eastAsia="Times New Roman" w:hAnsi="Arial" w:cstheme="minorHAnsi"/>
      <w:color w:val="787878"/>
      <w:kern w:val="0"/>
      <w:sz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2.xml><?xml version="1.0" encoding="utf-8"?>
<ds:datastoreItem xmlns:ds="http://schemas.openxmlformats.org/officeDocument/2006/customXml" ds:itemID="{7801AA32-982B-4012-845B-C1CB1D65EFC3}"/>
</file>

<file path=customXml/itemProps3.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4.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530</TotalTime>
  <Pages>15</Pages>
  <Words>5124</Words>
  <Characters>28188</Characters>
  <Application>Microsoft Office Word</Application>
  <DocSecurity>0</DocSecurity>
  <Lines>234</Lines>
  <Paragraphs>66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311</cp:revision>
  <cp:lastPrinted>2019-11-16T07:44:00Z</cp:lastPrinted>
  <dcterms:created xsi:type="dcterms:W3CDTF">2024-01-23T15:23:00Z</dcterms:created>
  <dcterms:modified xsi:type="dcterms:W3CDTF">2026-02-11T11:43:00Z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4182800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