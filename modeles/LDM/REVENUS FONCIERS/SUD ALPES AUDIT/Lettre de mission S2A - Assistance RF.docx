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303EB79" w14:textId="74526B28" w:rsidR="003D2B94" w:rsidRDefault="003D2B94" w:rsidP="003C5DAD">
      <w:pPr>
        <w:pStyle w:val="Texte"/>
        <w:rPr>
          <w:sz w:val="24"/>
        </w:rPr>
      </w:pPr>
    </w:p>
    <w:sdt>
      <w:sdtPr>
        <w:rPr>
          <w:sz w:val="24"/>
        </w:rPr>
        <w:alias w:val="Identité du ou des contribuables"/>
        <w:tag w:val="Identité du ou des contribuables"/>
        <w:id w:val="2111692145"/>
        <w:placeholder>
          <w:docPart w:val="DefaultPlaceholder_-1854013440"/>
        </w:placeholder>
        <w:showingPlcHdr/>
        <w15:color w:val="FF0000"/>
      </w:sdtPr>
      <w:sdtEnd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ou des contribuables"/>
        <w:tag w:val="Adresse du ou des contribuables"/>
        <w:id w:val="-516235136"/>
        <w:placeholder>
          <w:docPart w:val="DefaultPlaceholder_-1854013440"/>
        </w:placeholder>
        <w:showingPlcHdr/>
        <w15:color w:val="FF0000"/>
      </w:sdtPr>
      <w:sdtEnd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0D03EEAF" w:rsidR="00CD1AF1" w:rsidRPr="00F94D6F" w:rsidRDefault="00A04F63" w:rsidP="00223C7F">
      <w:pPr>
        <w:pStyle w:val="Texte"/>
        <w:ind w:left="4254"/>
        <w:rPr>
          <w:color w:val="auto"/>
        </w:rPr>
      </w:pPr>
      <w:r w:rsidRPr="00A04F63">
        <w:rPr>
          <w:color w:val="auto"/>
        </w:rPr>
        <w:t>À</w:t>
      </w:r>
      <w:r w:rsidR="006C7530">
        <w:rPr>
          <w:color w:val="auto"/>
        </w:rPr>
        <w:t xml:space="preserve"> </w:t>
      </w:r>
      <w:sdt>
        <w:sdtPr>
          <w:rPr>
            <w:color w:val="auto"/>
          </w:rPr>
          <w:alias w:val="Ville de signature"/>
          <w:tag w:val="Ville de signature"/>
          <w:id w:val="-180901383"/>
          <w:placeholder>
            <w:docPart w:val="DefaultPlaceholder_-1854013440"/>
          </w:placeholder>
          <w:showingPlcHdr/>
          <w15:color w:val="FF0000"/>
          <w:text/>
        </w:sdtPr>
        <w:sdtEndPr/>
        <w:sdtContent>
          <w:r w:rsidR="006C7530"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53393B">
        <w:rPr>
          <w:noProof/>
          <w:color w:val="auto"/>
        </w:rPr>
        <w:t>24 avril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0C315979" w:rsidR="00223C7F" w:rsidRPr="00FF1198" w:rsidRDefault="00757B0B" w:rsidP="0041425D">
      <w:pPr>
        <w:pStyle w:val="Texte"/>
        <w:ind w:firstLine="709"/>
        <w:rPr>
          <w:b/>
          <w:i/>
          <w:iCs/>
          <w:color w:val="auto"/>
        </w:rPr>
      </w:pPr>
      <w:r>
        <w:rPr>
          <w:b/>
          <w:i/>
          <w:iCs/>
          <w:color w:val="auto"/>
        </w:rPr>
        <w:t xml:space="preserve">Assistance </w:t>
      </w:r>
      <w:r w:rsidR="003C5DAD">
        <w:rPr>
          <w:b/>
          <w:i/>
          <w:iCs/>
          <w:color w:val="auto"/>
        </w:rPr>
        <w:t xml:space="preserve">à l’établissement des déclarations de revenus </w:t>
      </w:r>
      <w:r w:rsidR="00952A09">
        <w:rPr>
          <w:b/>
          <w:i/>
          <w:iCs/>
          <w:color w:val="auto"/>
        </w:rPr>
        <w:t>fonciers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718902FB" w:rsidR="00CD1AF1" w:rsidRPr="00F94D6F" w:rsidRDefault="00F64BC0" w:rsidP="00953D8E">
      <w:pPr>
        <w:pStyle w:val="Texte"/>
        <w:rPr>
          <w:color w:val="auto"/>
        </w:rPr>
      </w:pPr>
      <w:sdt>
        <w:sdtPr>
          <w:rPr>
            <w:color w:val="auto"/>
          </w:rPr>
          <w:alias w:val="Madame ou Monsieur"/>
          <w:tag w:val="Madame ou Monsieur"/>
          <w:id w:val="396017262"/>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EndPr/>
        <w:sdtContent>
          <w:r w:rsidR="00457D93" w:rsidRPr="000C56B0">
            <w:rPr>
              <w:rStyle w:val="Textedelespacerserv"/>
            </w:rPr>
            <w:t>Choisissez un élément.</w:t>
          </w:r>
        </w:sdtContent>
      </w:sdt>
      <w:r w:rsidR="00CD1AF1" w:rsidRPr="00F94D6F">
        <w:rPr>
          <w:color w:val="auto"/>
        </w:rPr>
        <w:t>,</w:t>
      </w:r>
    </w:p>
    <w:p w14:paraId="2FD2100D" w14:textId="40790C0B" w:rsidR="00DE39DA" w:rsidRPr="00DE39DA" w:rsidRDefault="00CD1AF1" w:rsidP="00DE39DA">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w:t>
      </w:r>
      <w:r w:rsidR="000469F7" w:rsidRPr="000469F7">
        <w:rPr>
          <w:color w:val="auto"/>
        </w:rPr>
        <w:t xml:space="preserve">une mission d’assistance </w:t>
      </w:r>
      <w:r w:rsidR="00DE39DA" w:rsidRPr="00DE39DA">
        <w:rPr>
          <w:color w:val="auto"/>
        </w:rPr>
        <w:t xml:space="preserve">dans l’établissement de vos déclarations </w:t>
      </w:r>
      <w:r w:rsidR="00024550">
        <w:rPr>
          <w:color w:val="auto"/>
        </w:rPr>
        <w:t>de revenus fonciers. Cette mission consiste à :</w:t>
      </w:r>
    </w:p>
    <w:p w14:paraId="28BEA1F5" w14:textId="7F346759" w:rsidR="00DE39DA" w:rsidRDefault="00F505F5" w:rsidP="00DE39DA">
      <w:pPr>
        <w:pStyle w:val="Puces"/>
        <w:tabs>
          <w:tab w:val="clear" w:pos="5670"/>
        </w:tabs>
        <w:spacing w:before="0" w:after="0"/>
        <w:ind w:left="1224" w:hanging="504"/>
      </w:pPr>
      <w:r>
        <w:t>Vous a</w:t>
      </w:r>
      <w:r w:rsidRPr="00F505F5">
        <w:t xml:space="preserve">ssister dans l’établissement de </w:t>
      </w:r>
      <w:r>
        <w:t>vos</w:t>
      </w:r>
      <w:r w:rsidRPr="00F505F5">
        <w:t xml:space="preserve"> déclaration</w:t>
      </w:r>
      <w:r>
        <w:t>s</w:t>
      </w:r>
      <w:r w:rsidRPr="00F505F5">
        <w:t xml:space="preserve"> des revenus fonciers</w:t>
      </w:r>
      <w:r>
        <w:t xml:space="preserve"> </w:t>
      </w:r>
      <w:r w:rsidR="004E337E">
        <w:t>;</w:t>
      </w:r>
    </w:p>
    <w:p w14:paraId="4F760D03" w14:textId="4CC55D58" w:rsidR="007F3E58" w:rsidRDefault="007F3E58" w:rsidP="00DE39DA">
      <w:pPr>
        <w:pStyle w:val="Puces"/>
        <w:tabs>
          <w:tab w:val="clear" w:pos="5670"/>
        </w:tabs>
        <w:spacing w:before="0" w:after="0"/>
        <w:ind w:left="1224" w:hanging="504"/>
      </w:pPr>
      <w:r w:rsidRPr="007F3E58">
        <w:t>Vérifier la conformité des charges et produits liés aux biens immobiliers détenus</w:t>
      </w:r>
      <w:r>
        <w:t> ;</w:t>
      </w:r>
    </w:p>
    <w:p w14:paraId="33C67C25" w14:textId="7A49BDA5" w:rsidR="007F3E58" w:rsidRDefault="007F3E58" w:rsidP="00DE39DA">
      <w:pPr>
        <w:pStyle w:val="Puces"/>
        <w:tabs>
          <w:tab w:val="clear" w:pos="5670"/>
        </w:tabs>
        <w:spacing w:before="0" w:after="0"/>
        <w:ind w:left="1224" w:hanging="504"/>
      </w:pPr>
      <w:r>
        <w:t>Vous c</w:t>
      </w:r>
      <w:r w:rsidRPr="007F3E58">
        <w:t>onseiller sur les options fiscales les plus appropriées</w:t>
      </w:r>
      <w:r>
        <w:t> ;</w:t>
      </w:r>
    </w:p>
    <w:p w14:paraId="30519211" w14:textId="10026A03" w:rsidR="00DE39DA" w:rsidRDefault="00F96695" w:rsidP="00DE39DA">
      <w:pPr>
        <w:pStyle w:val="Puces"/>
        <w:tabs>
          <w:tab w:val="clear" w:pos="5670"/>
        </w:tabs>
        <w:spacing w:before="0" w:after="0"/>
        <w:ind w:left="1224" w:hanging="504"/>
      </w:pPr>
      <w:r w:rsidRPr="00F96695">
        <w:t>Assurer la transmission des déclarations auprès de l’administration fiscale</w:t>
      </w:r>
      <w:r w:rsidR="00DE39DA">
        <w:t>.</w:t>
      </w:r>
    </w:p>
    <w:p w14:paraId="445D5903" w14:textId="77777777" w:rsidR="00DE39DA" w:rsidRDefault="00DE39DA" w:rsidP="00DE39DA">
      <w:pPr>
        <w:pStyle w:val="Texte"/>
      </w:pPr>
    </w:p>
    <w:p w14:paraId="4C2CA2D4" w14:textId="034846F7" w:rsidR="00DE39DA" w:rsidRPr="00DE39DA" w:rsidRDefault="00DE39DA" w:rsidP="00DE39DA">
      <w:pPr>
        <w:pStyle w:val="Texte"/>
        <w:rPr>
          <w:color w:val="auto"/>
        </w:rPr>
      </w:pPr>
      <w:r w:rsidRPr="00DE39DA">
        <w:rPr>
          <w:color w:val="auto"/>
        </w:rPr>
        <w:t xml:space="preserve">Ces déclarations seront établies sur la seule base des informations et documents que vous nous aurez communiqués au minimum 15 jours avant le </w:t>
      </w:r>
      <w:sdt>
        <w:sdtPr>
          <w:rPr>
            <w:color w:val="auto"/>
          </w:rPr>
          <w:alias w:val="Date d'ouverture du service de déclaration"/>
          <w:tag w:val="Date d'ouverture du service de déclaration"/>
          <w:id w:val="-896197670"/>
          <w:placeholder>
            <w:docPart w:val="DefaultPlaceholder_-1854013437"/>
          </w:placeholder>
          <w:showingPlcHdr/>
          <w15:color w:val="FF0000"/>
          <w:date>
            <w:dateFormat w:val="dd/MM/yyyy"/>
            <w:lid w:val="fr-FR"/>
            <w:storeMappedDataAs w:val="dateTime"/>
            <w:calendar w:val="gregorian"/>
          </w:date>
        </w:sdtPr>
        <w:sdtEndPr/>
        <w:sdtContent>
          <w:r w:rsidR="00495935" w:rsidRPr="000C56B0">
            <w:rPr>
              <w:rStyle w:val="Textedelespacerserv"/>
            </w:rPr>
            <w:t>Cliquez ou appuyez ici pour entrer une date.</w:t>
          </w:r>
        </w:sdtContent>
      </w:sdt>
      <w:r w:rsidRPr="00DE39DA">
        <w:rPr>
          <w:color w:val="auto"/>
        </w:rPr>
        <w:t>.</w:t>
      </w:r>
    </w:p>
    <w:p w14:paraId="0B13A9EF" w14:textId="676F7794" w:rsidR="004E6718" w:rsidRDefault="004E6718" w:rsidP="00DE39DA">
      <w:pPr>
        <w:pStyle w:val="Texte"/>
        <w:rPr>
          <w:color w:val="auto"/>
        </w:rPr>
      </w:pPr>
      <w:r>
        <w:rPr>
          <w:color w:val="auto"/>
        </w:rPr>
        <w:br w:type="page"/>
      </w:r>
    </w:p>
    <w:p w14:paraId="51E55C25" w14:textId="52D229E7" w:rsidR="00CD1AF1" w:rsidRPr="0035146B" w:rsidRDefault="00A90A31" w:rsidP="00F94D6F">
      <w:pPr>
        <w:pStyle w:val="Plan-Niveau1"/>
      </w:pPr>
      <w:bookmarkStart w:id="0" w:name="_Toc124775605"/>
      <w:r>
        <w:lastRenderedPageBreak/>
        <w:t>Notre</w:t>
      </w:r>
      <w:bookmarkEnd w:id="0"/>
      <w:r>
        <w:t xml:space="preserve"> mission</w:t>
      </w:r>
    </w:p>
    <w:p w14:paraId="09ED78B6" w14:textId="77777777" w:rsidR="006378F0" w:rsidRPr="006378F0" w:rsidRDefault="006378F0" w:rsidP="006378F0">
      <w:pPr>
        <w:pStyle w:val="Texte"/>
        <w:rPr>
          <w:color w:val="auto"/>
        </w:rPr>
      </w:pPr>
      <w:r w:rsidRPr="006378F0">
        <w:rPr>
          <w:color w:val="auto"/>
        </w:rPr>
        <w:t>La mission que vous nous confiez sera effectuée dans le respect des dispositions légales et réglementaires applicables aux experts-comptables et s’inscrit parmi les autres prestations sans assurance à l’issue desquelles l’expert-comptable n’exprime pas d’opinion.</w:t>
      </w:r>
    </w:p>
    <w:p w14:paraId="763C8CA5" w14:textId="77777777" w:rsidR="006378F0" w:rsidRPr="006378F0" w:rsidRDefault="006378F0" w:rsidP="006378F0">
      <w:pPr>
        <w:pStyle w:val="Texte"/>
        <w:rPr>
          <w:color w:val="auto"/>
        </w:rPr>
      </w:pPr>
      <w:r w:rsidRPr="006378F0">
        <w:rPr>
          <w:color w:val="auto"/>
        </w:rPr>
        <w:t>Dans ce cadre, la présente mission est ponctuelle et débutera à compter de la date de conclusion de la présente et prendra fin à la date de dépôt des déclarations objets de cette lettre de mission.</w:t>
      </w:r>
    </w:p>
    <w:p w14:paraId="670CE5CF" w14:textId="0D20C870" w:rsidR="00CD1AF1" w:rsidRDefault="006378F0" w:rsidP="006378F0">
      <w:pPr>
        <w:pStyle w:val="Texte"/>
        <w:rPr>
          <w:color w:val="auto"/>
        </w:rPr>
      </w:pPr>
      <w:r w:rsidRPr="006378F0">
        <w:rPr>
          <w:color w:val="auto"/>
        </w:rPr>
        <w:t>Nous ne contrôlerons pas l'exhaustivité, l'exactitude et la régularité des informations communiquées, ni ne procéderons à une évaluation des biens composant votre patrimoine immobilier.</w:t>
      </w:r>
    </w:p>
    <w:p w14:paraId="2438E6D6" w14:textId="00D574C1" w:rsidR="006378F0" w:rsidRPr="006479AB" w:rsidRDefault="006378F0" w:rsidP="006378F0">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1D71934C" w14:textId="77777777" w:rsidR="00A97500" w:rsidRPr="00FA2689" w:rsidRDefault="00A97500" w:rsidP="00D1310F">
      <w:pPr>
        <w:pStyle w:val="Texte"/>
        <w:rPr>
          <w:iCs/>
        </w:rPr>
      </w:pPr>
    </w:p>
    <w:p w14:paraId="497C5C72" w14:textId="15EC6FBC" w:rsidR="00CD1AF1" w:rsidRPr="006479AB" w:rsidRDefault="004F13F4" w:rsidP="003803B5">
      <w:pPr>
        <w:pStyle w:val="Plan-Niveau2"/>
      </w:pPr>
      <w:r>
        <w:t>Relations avec l’administration</w:t>
      </w:r>
    </w:p>
    <w:p w14:paraId="2AC0D406" w14:textId="4AE9164B" w:rsidR="00A97500" w:rsidRDefault="004F13F4" w:rsidP="00127779">
      <w:pPr>
        <w:pStyle w:val="Texte"/>
        <w:rPr>
          <w:color w:val="auto"/>
        </w:rPr>
      </w:pPr>
      <w:r w:rsidRPr="004F13F4">
        <w:rPr>
          <w:color w:val="auto"/>
        </w:rPr>
        <w:t>Vous nous autorisez par la présente à adresser à l’administration fiscale les déclarations qui auront été établies dans le cadre de la présente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1" w:name="_Toc124775612"/>
      <w:r w:rsidRPr="00FA2689">
        <w:t>Obligations d’identification</w:t>
      </w:r>
      <w:bookmarkEnd w:id="1"/>
    </w:p>
    <w:p w14:paraId="2B62F482" w14:textId="28BC7C57" w:rsidR="00FD204B" w:rsidRPr="00FD204B" w:rsidRDefault="00FD204B" w:rsidP="00FD204B">
      <w:pPr>
        <w:pStyle w:val="Texte"/>
        <w:rPr>
          <w:iCs/>
          <w:color w:val="auto"/>
        </w:rPr>
      </w:pPr>
      <w:r w:rsidRPr="00FD204B">
        <w:rPr>
          <w:iCs/>
          <w:color w:val="auto"/>
        </w:rPr>
        <w:t xml:space="preserve">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w:t>
      </w:r>
      <w:r w:rsidR="005A2913">
        <w:rPr>
          <w:iCs/>
          <w:color w:val="auto"/>
        </w:rPr>
        <w:t>4</w:t>
      </w:r>
      <w:r w:rsidRPr="00FD204B">
        <w:rPr>
          <w:iCs/>
          <w:color w:val="auto"/>
        </w:rPr>
        <w:t xml:space="preserve"> des conditions générales jointes à la présente :</w:t>
      </w:r>
    </w:p>
    <w:p w14:paraId="6A8A3224" w14:textId="27111EE9" w:rsidR="00FD204B" w:rsidRPr="00FD204B" w:rsidRDefault="00F64BC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End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F64BC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End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2" w:name="_Toc124775614"/>
      <w:r w:rsidRPr="00FA2689">
        <w:t>Modifications apportées aux conditions générales</w:t>
      </w:r>
      <w:bookmarkEnd w:id="2"/>
    </w:p>
    <w:p w14:paraId="2788764B" w14:textId="262DA047" w:rsidR="004E6718" w:rsidRDefault="00F17E93" w:rsidP="00F17E93">
      <w:pPr>
        <w:pStyle w:val="Texte"/>
        <w:rPr>
          <w:color w:val="auto"/>
        </w:rPr>
      </w:pPr>
      <w:r w:rsidRPr="00F17E93">
        <w:rPr>
          <w:color w:val="auto"/>
        </w:rPr>
        <w:t>Les parties, après en avoir discuté, sont convenues de n’apporter aucune dérogation aux conditions générales.</w:t>
      </w:r>
    </w:p>
    <w:p w14:paraId="77A9E778" w14:textId="77777777" w:rsidR="00D6516E" w:rsidRDefault="00D6516E" w:rsidP="00F17E93">
      <w:pPr>
        <w:pStyle w:val="Texte"/>
        <w:rPr>
          <w:color w:val="auto"/>
        </w:rPr>
      </w:pPr>
    </w:p>
    <w:p w14:paraId="12386932" w14:textId="473766A1" w:rsidR="00FD204B" w:rsidRPr="00FD204B" w:rsidRDefault="006728D0" w:rsidP="000A19CC">
      <w:pPr>
        <w:pStyle w:val="Plan-Niveau2"/>
      </w:pPr>
      <w:r>
        <w:t>Protection des données à caractère personnel</w:t>
      </w:r>
    </w:p>
    <w:p w14:paraId="4BE6F25D" w14:textId="5F5FC1B2" w:rsidR="00D6516E"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r w:rsidR="00D6516E">
        <w:rPr>
          <w:color w:val="auto"/>
        </w:rPr>
        <w:br w:type="page"/>
      </w:r>
    </w:p>
    <w:p w14:paraId="0EF27B4E" w14:textId="63A9CF12" w:rsidR="00156A10" w:rsidRPr="00156A10" w:rsidRDefault="00BE42BC" w:rsidP="00156A10">
      <w:pPr>
        <w:pStyle w:val="Texte"/>
        <w:rPr>
          <w:color w:val="auto"/>
        </w:rPr>
      </w:pPr>
      <w:r w:rsidRPr="00BE42BC">
        <w:rPr>
          <w:color w:val="auto"/>
        </w:rPr>
        <w:lastRenderedPageBreak/>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23EEBB80" w:rsidR="004E6718"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0DA2862" w:rsidR="00D6516E"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r w:rsidR="00D6516E">
        <w:br w:type="page"/>
      </w:r>
    </w:p>
    <w:p w14:paraId="734C4561" w14:textId="6FE821BF" w:rsidR="00156A10" w:rsidRDefault="00C41A99" w:rsidP="00156A10">
      <w:pPr>
        <w:pStyle w:val="Puces"/>
        <w:numPr>
          <w:ilvl w:val="0"/>
          <w:numId w:val="0"/>
        </w:numPr>
      </w:pPr>
      <w:r w:rsidRPr="00C41A99">
        <w:lastRenderedPageBreak/>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2AF97BD7" w14:textId="5DFCDC2C" w:rsidR="00C41A99" w:rsidRDefault="00C41A99" w:rsidP="00D6516E">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3" w:name="_Toc124775613"/>
      <w:r w:rsidRPr="00FA2689">
        <w:lastRenderedPageBreak/>
        <w:t>Honoraires</w:t>
      </w:r>
      <w:bookmarkEnd w:id="3"/>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6237"/>
        <w:gridCol w:w="2267"/>
      </w:tblGrid>
      <w:tr w:rsidR="00AC2DB6" w14:paraId="20511803" w14:textId="03FEF5C0" w:rsidTr="00AC2DB6">
        <w:tc>
          <w:tcPr>
            <w:tcW w:w="3667" w:type="pct"/>
            <w:tcBorders>
              <w:top w:val="nil"/>
              <w:left w:val="nil"/>
              <w:bottom w:val="nil"/>
              <w:right w:val="nil"/>
            </w:tcBorders>
            <w:shd w:val="clear" w:color="6C6C6C" w:fill="6C6C6C"/>
            <w:vAlign w:val="center"/>
          </w:tcPr>
          <w:p w14:paraId="5A85CCA6" w14:textId="54BAE856" w:rsidR="00AC2DB6" w:rsidRPr="008962C3" w:rsidRDefault="00AC2DB6"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1333" w:type="pct"/>
            <w:tcBorders>
              <w:top w:val="nil"/>
              <w:left w:val="nil"/>
              <w:bottom w:val="nil"/>
              <w:right w:val="nil"/>
            </w:tcBorders>
            <w:shd w:val="clear" w:color="6C6C6C" w:fill="6C6C6C"/>
          </w:tcPr>
          <w:p w14:paraId="67268A42" w14:textId="57E402E1" w:rsidR="00AC2DB6" w:rsidRPr="008962C3" w:rsidRDefault="00AC2DB6"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AC2DB6" w:rsidRPr="007133D4" w14:paraId="5B7C4ACD" w14:textId="77777777" w:rsidTr="00AC2DB6">
        <w:tc>
          <w:tcPr>
            <w:tcW w:w="3667" w:type="pct"/>
            <w:tcBorders>
              <w:top w:val="nil"/>
              <w:left w:val="nil"/>
              <w:bottom w:val="nil"/>
              <w:right w:val="nil"/>
            </w:tcBorders>
            <w:shd w:val="clear" w:color="FFFFFF" w:fill="FFFFFF"/>
            <w:vAlign w:val="center"/>
          </w:tcPr>
          <w:p w14:paraId="686C0286" w14:textId="7AA4AE49" w:rsidR="00AC2DB6" w:rsidRPr="008962C3" w:rsidRDefault="00AC2DB6" w:rsidP="00295ABC">
            <w:pPr>
              <w:pStyle w:val="Titre3"/>
              <w:ind w:right="40"/>
              <w:rPr>
                <w:rFonts w:ascii="Arial" w:hAnsi="Arial" w:cs="Arial"/>
                <w:b w:val="0"/>
                <w:bCs w:val="0"/>
                <w:color w:val="000000"/>
              </w:rPr>
            </w:pPr>
            <w:r>
              <w:rPr>
                <w:rFonts w:ascii="Arial" w:hAnsi="Arial" w:cs="Arial"/>
                <w:b w:val="0"/>
                <w:bCs w:val="0"/>
                <w:color w:val="000000"/>
              </w:rPr>
              <w:t>Déclaration des revenus fonciers</w:t>
            </w:r>
          </w:p>
        </w:tc>
        <w:sdt>
          <w:sdtPr>
            <w:rPr>
              <w:rFonts w:ascii="Arial" w:hAnsi="Arial" w:cs="Arial"/>
              <w:b w:val="0"/>
              <w:bCs w:val="0"/>
              <w:color w:val="auto"/>
            </w:rPr>
            <w:alias w:val="Montant annuel HT"/>
            <w:tag w:val="Montant annuel HT"/>
            <w:id w:val="-250825602"/>
            <w:placeholder>
              <w:docPart w:val="DefaultPlaceholder_-1854013440"/>
            </w:placeholder>
            <w:showingPlcHdr/>
            <w15:color w:val="FF0000"/>
          </w:sdtPr>
          <w:sdtEndPr/>
          <w:sdtContent>
            <w:tc>
              <w:tcPr>
                <w:tcW w:w="1333" w:type="pct"/>
                <w:tcBorders>
                  <w:top w:val="nil"/>
                  <w:left w:val="nil"/>
                  <w:bottom w:val="nil"/>
                  <w:right w:val="nil"/>
                </w:tcBorders>
                <w:shd w:val="clear" w:color="FFFFFF" w:fill="FFFFFF"/>
                <w:vAlign w:val="center"/>
              </w:tcPr>
              <w:p w14:paraId="120EC3DA" w14:textId="51EC9F19" w:rsidR="00AC2DB6" w:rsidRPr="005433BC" w:rsidRDefault="005433BC" w:rsidP="000F48EA">
                <w:pPr>
                  <w:pStyle w:val="Titre3"/>
                  <w:ind w:right="40"/>
                  <w:jc w:val="center"/>
                  <w:rPr>
                    <w:rFonts w:ascii="Arial" w:hAnsi="Arial" w:cs="Arial"/>
                    <w:b w:val="0"/>
                    <w:bCs w:val="0"/>
                    <w:color w:val="auto"/>
                  </w:rPr>
                </w:pPr>
                <w:r w:rsidRPr="005433BC">
                  <w:rPr>
                    <w:rStyle w:val="Textedelespacerserv"/>
                    <w:sz w:val="14"/>
                    <w:szCs w:val="14"/>
                  </w:rPr>
                  <w:t>Cliquez ou appuyez ici pour entrer du texte.</w:t>
                </w:r>
              </w:p>
            </w:tc>
          </w:sdtContent>
        </w:sdt>
      </w:tr>
      <w:tr w:rsidR="00AC2DB6" w:rsidRPr="008274F2" w14:paraId="7C06CF01" w14:textId="79355E15" w:rsidTr="00AC2DB6">
        <w:tc>
          <w:tcPr>
            <w:tcW w:w="3667" w:type="pct"/>
            <w:tcBorders>
              <w:top w:val="nil"/>
              <w:left w:val="nil"/>
              <w:bottom w:val="nil"/>
              <w:right w:val="nil"/>
            </w:tcBorders>
            <w:shd w:val="clear" w:color="BFBFBF" w:fill="BFBFBF"/>
            <w:vAlign w:val="center"/>
          </w:tcPr>
          <w:p w14:paraId="4B73A077" w14:textId="77777777" w:rsidR="00AC2DB6" w:rsidRPr="008962C3" w:rsidRDefault="00AC2DB6"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annuels HT"/>
            <w:tag w:val="Montant total des honoraires annuels HT"/>
            <w:id w:val="-1254437473"/>
            <w:placeholder>
              <w:docPart w:val="6D03A0DE71A84E4687BEBDB7B22D0378"/>
            </w:placeholder>
            <w:showingPlcHdr/>
            <w15:color w:val="FF0000"/>
          </w:sdtPr>
          <w:sdtEndPr/>
          <w:sdtContent>
            <w:tc>
              <w:tcPr>
                <w:tcW w:w="1333" w:type="pct"/>
                <w:tcBorders>
                  <w:top w:val="nil"/>
                  <w:left w:val="nil"/>
                  <w:bottom w:val="nil"/>
                  <w:right w:val="nil"/>
                </w:tcBorders>
                <w:shd w:val="clear" w:color="BFBFBF" w:fill="BFBFBF"/>
                <w:vAlign w:val="center"/>
              </w:tcPr>
              <w:p w14:paraId="0F674ED5" w14:textId="63A4C3E0" w:rsidR="00AC2DB6" w:rsidRPr="000F48EA" w:rsidRDefault="00AC2DB6"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AC2DB6" w:rsidRPr="008274F2" w14:paraId="7804AE5E" w14:textId="0947F6F5" w:rsidTr="00AC2DB6">
        <w:tc>
          <w:tcPr>
            <w:tcW w:w="3667" w:type="pct"/>
            <w:tcBorders>
              <w:top w:val="nil"/>
              <w:left w:val="nil"/>
              <w:bottom w:val="nil"/>
              <w:right w:val="nil"/>
            </w:tcBorders>
            <w:shd w:val="clear" w:color="FFFFFF" w:fill="FFFFFF"/>
            <w:vAlign w:val="center"/>
          </w:tcPr>
          <w:p w14:paraId="2C405020" w14:textId="77777777" w:rsidR="00AC2DB6" w:rsidRPr="008962C3" w:rsidRDefault="00AC2DB6"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327252"/>
            <w:placeholder>
              <w:docPart w:val="6D03A0DE71A84E4687BEBDB7B22D0378"/>
            </w:placeholder>
            <w:showingPlcHdr/>
            <w15:color w:val="FF0000"/>
          </w:sdtPr>
          <w:sdtEndPr/>
          <w:sdtContent>
            <w:tc>
              <w:tcPr>
                <w:tcW w:w="1333" w:type="pct"/>
                <w:tcBorders>
                  <w:top w:val="nil"/>
                  <w:left w:val="nil"/>
                  <w:bottom w:val="nil"/>
                  <w:right w:val="nil"/>
                </w:tcBorders>
                <w:shd w:val="clear" w:color="FFFFFF" w:fill="FFFFFF"/>
                <w:vAlign w:val="center"/>
              </w:tcPr>
              <w:p w14:paraId="28D9C39C" w14:textId="5CF6211A" w:rsidR="00AC2DB6" w:rsidRPr="000F48EA" w:rsidRDefault="00AC2DB6"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AC2DB6" w:rsidRPr="008274F2" w14:paraId="2C922546" w14:textId="453210C3" w:rsidTr="00AC2DB6">
        <w:tc>
          <w:tcPr>
            <w:tcW w:w="3667" w:type="pct"/>
            <w:tcBorders>
              <w:top w:val="nil"/>
              <w:left w:val="nil"/>
              <w:bottom w:val="nil"/>
              <w:right w:val="nil"/>
            </w:tcBorders>
            <w:shd w:val="clear" w:color="DDDDDD" w:fill="DDDDDD"/>
            <w:vAlign w:val="center"/>
          </w:tcPr>
          <w:p w14:paraId="66A233C6" w14:textId="77777777" w:rsidR="00AC2DB6" w:rsidRPr="008962C3" w:rsidRDefault="00AC2DB6"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annuels TTC"/>
            <w:tag w:val="Montant total des honoraires annuels TTC"/>
            <w:id w:val="226579992"/>
            <w:placeholder>
              <w:docPart w:val="6D03A0DE71A84E4687BEBDB7B22D0378"/>
            </w:placeholder>
            <w:showingPlcHdr/>
            <w15:color w:val="FF0000"/>
          </w:sdtPr>
          <w:sdtEndPr/>
          <w:sdtContent>
            <w:tc>
              <w:tcPr>
                <w:tcW w:w="1333" w:type="pct"/>
                <w:tcBorders>
                  <w:top w:val="nil"/>
                  <w:left w:val="nil"/>
                  <w:bottom w:val="nil"/>
                  <w:right w:val="nil"/>
                </w:tcBorders>
                <w:shd w:val="clear" w:color="DDDDDD" w:fill="DDDDDD"/>
                <w:vAlign w:val="center"/>
              </w:tcPr>
              <w:p w14:paraId="2CB9E18E" w14:textId="13291DFD" w:rsidR="00AC2DB6" w:rsidRPr="000F48EA" w:rsidRDefault="00AC2DB6"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142B1138"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annuels"/>
          <w:tag w:val="Montant total HT des honoraires annuels"/>
          <w:id w:val="-1261372217"/>
          <w:placeholder>
            <w:docPart w:val="DefaultPlaceholder_-1854013440"/>
          </w:placeholder>
          <w:showingPlcHdr/>
          <w15:color w:val="FF0000"/>
        </w:sdtPr>
        <w:sdtEnd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 xml:space="preserve">HT par </w:t>
      </w:r>
      <w:r w:rsidR="00AC2DB6">
        <w:rPr>
          <w:rFonts w:ascii="Arial" w:hAnsi="Arial" w:cstheme="minorHAnsi"/>
          <w:kern w:val="0"/>
          <w:sz w:val="22"/>
          <w:szCs w:val="24"/>
        </w:rPr>
        <w:t>an</w:t>
      </w:r>
      <w:r w:rsidR="00D47B14" w:rsidRPr="00D47B14">
        <w:rPr>
          <w:rFonts w:ascii="Arial" w:hAnsi="Arial" w:cstheme="minorHAnsi"/>
          <w:kern w:val="0"/>
          <w:sz w:val="22"/>
          <w:szCs w:val="24"/>
        </w:rPr>
        <w:t>.</w:t>
      </w:r>
    </w:p>
    <w:p w14:paraId="055AEB27" w14:textId="77777777" w:rsidR="00D868C8" w:rsidRDefault="00D868C8" w:rsidP="009B11D4">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EndPr/>
        <w:sdtContent>
          <w:r w:rsidR="002D393C" w:rsidRPr="000C56B0">
            <w:rPr>
              <w:rStyle w:val="Textedelespacerserv"/>
            </w:rPr>
            <w:t>Choisissez un élément.</w:t>
          </w:r>
        </w:sdtContent>
      </w:sdt>
      <w:r w:rsidRPr="00DE3E3C">
        <w:rPr>
          <w:color w:val="auto"/>
        </w:rPr>
        <w:t>.</w:t>
      </w:r>
    </w:p>
    <w:p w14:paraId="74AE1AF2" w14:textId="65BF994F"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4"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4"/>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29BB264"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1390339073"/>
                <w:placeholder>
                  <w:docPart w:val="DefaultPlaceholder_-1854013438"/>
                </w:placeholder>
                <w:showingPlcHdr/>
                <w15:color w:val="FF0000"/>
                <w:comboBox>
                  <w:listItem w:displayText="Thierry BOZZOLA" w:value="Thierry BOZZOLA"/>
                  <w:listItem w:displayText="Julien LESNES" w:value="Julien LESNES"/>
                </w:comboBox>
              </w:sdtPr>
              <w:sdtEndPr/>
              <w:sdtContent>
                <w:r w:rsidR="00751758" w:rsidRPr="000C56B0">
                  <w:rPr>
                    <w:rStyle w:val="Textedelespacerserv"/>
                  </w:rPr>
                  <w:t>Choisissez un élément.</w:t>
                </w:r>
              </w:sdtContent>
            </w:sdt>
          </w:p>
        </w:tc>
        <w:sdt>
          <w:sdtPr>
            <w:rPr>
              <w:szCs w:val="22"/>
            </w:rPr>
            <w:alias w:val="Identité du ou des contribuables"/>
            <w:tag w:val="Identité du ou des contribuables"/>
            <w:id w:val="191423697"/>
            <w:placeholder>
              <w:docPart w:val="DefaultPlaceholder_-1854013440"/>
            </w:placeholder>
            <w:showingPlcHdr/>
            <w15:color w:val="FF0000"/>
          </w:sdtPr>
          <w:sdtEnd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645EC277" w14:textId="77777777" w:rsidR="00701B11" w:rsidRDefault="00701B11" w:rsidP="00701B11">
      <w:pPr>
        <w:jc w:val="both"/>
        <w:rPr>
          <w:rFonts w:ascii="Arial" w:hAnsi="Arial" w:cs="Arial"/>
          <w:sz w:val="22"/>
          <w:szCs w:val="22"/>
        </w:rPr>
      </w:pPr>
      <w:r w:rsidRPr="00701B11">
        <w:rPr>
          <w:rFonts w:ascii="Arial" w:hAnsi="Arial" w:cs="Arial"/>
          <w:sz w:val="22"/>
          <w:szCs w:val="22"/>
        </w:rPr>
        <w:t>L’expert-comptable effectue la mission qui lui est confiée conformément aux dispositions de l’ordonnance n° 45-2138 du 19 septembre 1945 portant institution de l’Ordre des experts comptables et réglementant le titre et la profession d’expert-comptable, et du Code de déontologie intégré au décret du 30 mars 2012 relatif à l’exercice de l’activité d’expertise comptable, de la norme professionnelle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6ED0F94B" w14:textId="77777777" w:rsidR="00701B11" w:rsidRPr="00701B11" w:rsidRDefault="00701B11" w:rsidP="00701B11">
      <w:pPr>
        <w:jc w:val="both"/>
        <w:rPr>
          <w:rFonts w:ascii="Arial" w:hAnsi="Arial" w:cs="Arial"/>
          <w:sz w:val="22"/>
          <w:szCs w:val="22"/>
        </w:rPr>
      </w:pPr>
    </w:p>
    <w:p w14:paraId="22573D14" w14:textId="77777777" w:rsidR="00701B11" w:rsidRDefault="00701B11" w:rsidP="00701B11">
      <w:pPr>
        <w:jc w:val="both"/>
        <w:rPr>
          <w:rFonts w:ascii="Arial" w:hAnsi="Arial" w:cs="Arial"/>
          <w:sz w:val="22"/>
          <w:szCs w:val="22"/>
        </w:rPr>
      </w:pPr>
      <w:r w:rsidRPr="00701B11">
        <w:rPr>
          <w:rFonts w:ascii="Arial" w:hAnsi="Arial" w:cs="Arial"/>
          <w:sz w:val="22"/>
          <w:szCs w:val="22"/>
        </w:rPr>
        <w:t>L’expert-comptable peut se faire assister par les collaborateurs de son choix dans le respect des règles déontologiques qui lui sont applicables. Le nom du collaborateur principal chargé du dossier est indiqué au client.</w:t>
      </w:r>
    </w:p>
    <w:p w14:paraId="1A95721D" w14:textId="77777777" w:rsidR="00701B11" w:rsidRPr="00701B11" w:rsidRDefault="00701B11" w:rsidP="00701B11">
      <w:pPr>
        <w:jc w:val="both"/>
        <w:rPr>
          <w:rFonts w:ascii="Arial" w:hAnsi="Arial" w:cs="Arial"/>
          <w:sz w:val="22"/>
          <w:szCs w:val="22"/>
        </w:rPr>
      </w:pPr>
    </w:p>
    <w:p w14:paraId="07CEE6AF" w14:textId="77777777" w:rsidR="00701B11" w:rsidRDefault="00701B11" w:rsidP="00701B11">
      <w:pPr>
        <w:jc w:val="both"/>
        <w:rPr>
          <w:rFonts w:ascii="Arial" w:hAnsi="Arial" w:cs="Arial"/>
          <w:sz w:val="22"/>
          <w:szCs w:val="22"/>
        </w:rPr>
      </w:pPr>
      <w:r w:rsidRPr="00701B11">
        <w:rPr>
          <w:rFonts w:ascii="Arial" w:hAnsi="Arial" w:cs="Arial"/>
          <w:sz w:val="22"/>
          <w:szCs w:val="22"/>
        </w:rPr>
        <w:t>À l’achèvement de sa mission, l’expert-comptable restitue les documents appartenant au client que ce dernier lui a confiés pour l’exécution de la mission. L’expert-comptable conserve néanmoins copie des documents nécessaires à son obligation de documentation de son dossier de travail.</w:t>
      </w:r>
    </w:p>
    <w:p w14:paraId="3CAC2A10" w14:textId="77777777" w:rsidR="00701B11" w:rsidRPr="00701B11" w:rsidRDefault="00701B11" w:rsidP="00701B11">
      <w:pPr>
        <w:jc w:val="both"/>
        <w:rPr>
          <w:rFonts w:ascii="Arial" w:hAnsi="Arial" w:cs="Arial"/>
          <w:sz w:val="22"/>
          <w:szCs w:val="22"/>
        </w:rPr>
      </w:pPr>
    </w:p>
    <w:p w14:paraId="277486D1" w14:textId="77777777" w:rsidR="00701B11" w:rsidRPr="00701B11" w:rsidRDefault="00701B11" w:rsidP="00701B11">
      <w:pPr>
        <w:jc w:val="both"/>
        <w:rPr>
          <w:rFonts w:ascii="Arial" w:hAnsi="Arial" w:cs="Arial"/>
          <w:sz w:val="22"/>
          <w:szCs w:val="22"/>
        </w:rPr>
      </w:pPr>
      <w:r w:rsidRPr="00701B11">
        <w:rPr>
          <w:rFonts w:ascii="Arial" w:hAnsi="Arial" w:cs="Arial"/>
          <w:sz w:val="22"/>
          <w:szCs w:val="22"/>
        </w:rPr>
        <w:t>L’expert-comptable est tenu à la fois :</w:t>
      </w:r>
    </w:p>
    <w:p w14:paraId="79C464BC" w14:textId="77777777" w:rsidR="00701B11" w:rsidRDefault="00701B11" w:rsidP="00701B11">
      <w:pPr>
        <w:pStyle w:val="Puces"/>
        <w:rPr>
          <w:rFonts w:cs="Arial"/>
          <w:szCs w:val="22"/>
        </w:rPr>
      </w:pPr>
      <w:r w:rsidRPr="00701B11">
        <w:rPr>
          <w:rFonts w:cs="Arial"/>
          <w:szCs w:val="22"/>
        </w:rPr>
        <w:t>À une obligation au secret professionnel dans les conditions prévues aux articles 21 de l’ordonnance du 19 septembre 1945 et 226-13 du Code pénal ;</w:t>
      </w:r>
    </w:p>
    <w:p w14:paraId="13F7B69B" w14:textId="7CB9AA3A" w:rsidR="006E6824" w:rsidRDefault="00701B11" w:rsidP="00701B11">
      <w:pPr>
        <w:pStyle w:val="Puces"/>
        <w:rPr>
          <w:rFonts w:cs="Arial"/>
          <w:szCs w:val="22"/>
        </w:rPr>
      </w:pPr>
      <w:r w:rsidRPr="00701B11">
        <w:rPr>
          <w:rFonts w:cs="Arial"/>
          <w:szCs w:val="22"/>
        </w:rPr>
        <w:t>À une obligation de discrétion, distincte de l’obligation précédente, quant aux informations recueillies et à la diffusion des documents qu’il a établis. Les documents établis par l’expert-comptable sont adressés au client, à l’exclusion de tout envoi direct à un tiers (sauf instruction spécifique de la part du client et exception faite des transmissions aux administrations fiscales et sociales et OGA autorisées par mandat joint en annexe).</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115FEBD" w:rsidR="00987693" w:rsidRDefault="00306EFF" w:rsidP="00F95381">
      <w:pPr>
        <w:jc w:val="both"/>
        <w:rPr>
          <w:rFonts w:ascii="Arial" w:hAnsi="Arial" w:cs="Arial"/>
          <w:sz w:val="22"/>
          <w:szCs w:val="22"/>
        </w:rPr>
      </w:pPr>
      <w:r w:rsidRPr="006E6824">
        <w:rPr>
          <w:rFonts w:ascii="Arial" w:hAnsi="Arial" w:cs="Arial"/>
          <w:sz w:val="22"/>
          <w:szCs w:val="22"/>
        </w:rPr>
        <w:t>Le client s'interdit tout acte portant atteinte à l'indépendance du professionnel de l’expertise comptable ou de ses collaborateurs. Ceci s'applique particulièrement aux offres faites à des collaborateurs d'exécuter des missions pour leur propre compte ou de devenir salarié du client.</w:t>
      </w:r>
      <w:r w:rsidR="00987693">
        <w:rPr>
          <w:rFonts w:ascii="Arial" w:hAnsi="Arial" w:cs="Arial"/>
          <w:sz w:val="22"/>
          <w:szCs w:val="22"/>
        </w:rPr>
        <w:br w:type="page"/>
      </w: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lastRenderedPageBreak/>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061CB289" w:rsidR="00B5162B" w:rsidRDefault="00306EFF" w:rsidP="00F95381">
      <w:pPr>
        <w:pStyle w:val="Pucesannexe"/>
      </w:pPr>
      <w:r w:rsidRPr="006E6824">
        <w:t>Dans le cadre de l’obligation d’identification du client</w:t>
      </w:r>
      <w:r w:rsidR="00D458CE">
        <w:t xml:space="preserve"> </w:t>
      </w:r>
      <w:r w:rsidRPr="006E6824">
        <w:t>:</w:t>
      </w:r>
    </w:p>
    <w:p w14:paraId="2839AD85" w14:textId="2D1C856D" w:rsidR="00B5162B" w:rsidRPr="00B5162B" w:rsidRDefault="00306EFF" w:rsidP="0041425D">
      <w:pPr>
        <w:pStyle w:val="Pucesannexe"/>
        <w:numPr>
          <w:ilvl w:val="0"/>
          <w:numId w:val="19"/>
        </w:numPr>
      </w:pPr>
      <w:r w:rsidRPr="00B5162B">
        <w:rPr>
          <w:szCs w:val="22"/>
        </w:rPr>
        <w:t>Si le client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7A1CAA56" w:rsidR="00306EFF" w:rsidRPr="00B5162B" w:rsidRDefault="00306EFF" w:rsidP="0041425D">
      <w:pPr>
        <w:pStyle w:val="Pucesannexe"/>
        <w:numPr>
          <w:ilvl w:val="0"/>
          <w:numId w:val="19"/>
        </w:numPr>
      </w:pPr>
      <w:r w:rsidRPr="00B5162B">
        <w:rPr>
          <w:szCs w:val="22"/>
        </w:rPr>
        <w:t xml:space="preserve">Si le client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E3779B5"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7DDF6A73" w14:textId="312839E7" w:rsidR="00987693"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r w:rsidR="00987693">
        <w:rPr>
          <w:rFonts w:ascii="Arial" w:hAnsi="Arial" w:cs="Arial"/>
          <w:sz w:val="22"/>
          <w:szCs w:val="22"/>
        </w:rPr>
        <w:br w:type="page"/>
      </w:r>
    </w:p>
    <w:p w14:paraId="7F03AD58" w14:textId="5D471C62" w:rsidR="00306EFF" w:rsidRPr="006E6824" w:rsidRDefault="00306EFF" w:rsidP="00F95381">
      <w:pPr>
        <w:jc w:val="both"/>
        <w:rPr>
          <w:rFonts w:ascii="Arial" w:hAnsi="Arial" w:cs="Arial"/>
          <w:sz w:val="22"/>
          <w:szCs w:val="22"/>
        </w:rPr>
      </w:pPr>
      <w:r w:rsidRPr="006E6824">
        <w:rPr>
          <w:rFonts w:ascii="Arial" w:hAnsi="Arial" w:cs="Arial"/>
          <w:sz w:val="22"/>
          <w:szCs w:val="22"/>
        </w:rPr>
        <w:lastRenderedPageBreak/>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3FE0BAFA" w14:textId="77777777" w:rsidR="00723DE0" w:rsidRDefault="00723DE0" w:rsidP="00723DE0">
      <w:pPr>
        <w:jc w:val="both"/>
        <w:rPr>
          <w:rFonts w:ascii="Arial" w:hAnsi="Arial" w:cs="Arial"/>
          <w:sz w:val="22"/>
          <w:szCs w:val="22"/>
        </w:rPr>
      </w:pPr>
      <w:r w:rsidRPr="00723DE0">
        <w:rPr>
          <w:rFonts w:ascii="Arial" w:hAnsi="Arial" w:cs="Arial"/>
          <w:sz w:val="22"/>
          <w:szCs w:val="22"/>
        </w:rPr>
        <w:t>L’expert-comptable reçoit du client des honoraires librement convenus qui sont exclusifs de toute autre rémunération, même indirecte. Il est remboursé de ses frais liés au déplacement et débours.</w:t>
      </w:r>
    </w:p>
    <w:p w14:paraId="0C749101" w14:textId="77777777" w:rsidR="00723DE0" w:rsidRPr="00723DE0" w:rsidRDefault="00723DE0" w:rsidP="00723DE0">
      <w:pPr>
        <w:jc w:val="both"/>
        <w:rPr>
          <w:rFonts w:ascii="Arial" w:hAnsi="Arial" w:cs="Arial"/>
          <w:sz w:val="22"/>
          <w:szCs w:val="22"/>
        </w:rPr>
      </w:pPr>
    </w:p>
    <w:p w14:paraId="2B71CEE1" w14:textId="77777777" w:rsidR="00723DE0" w:rsidRPr="00723DE0" w:rsidRDefault="00723DE0" w:rsidP="00723DE0">
      <w:pPr>
        <w:jc w:val="both"/>
        <w:rPr>
          <w:rFonts w:ascii="Arial" w:hAnsi="Arial" w:cs="Arial"/>
          <w:sz w:val="22"/>
          <w:szCs w:val="22"/>
        </w:rPr>
      </w:pPr>
      <w:r w:rsidRPr="00723DE0">
        <w:rPr>
          <w:rFonts w:ascii="Arial" w:hAnsi="Arial" w:cs="Arial"/>
          <w:sz w:val="22"/>
          <w:szCs w:val="22"/>
        </w:rPr>
        <w:t>Des acomptes sur honoraires peuvent être demandées périodiquement.</w:t>
      </w:r>
    </w:p>
    <w:p w14:paraId="481A6135" w14:textId="77777777" w:rsidR="00723DE0" w:rsidRDefault="00723DE0" w:rsidP="00723DE0">
      <w:pPr>
        <w:jc w:val="both"/>
        <w:rPr>
          <w:rFonts w:ascii="Arial" w:hAnsi="Arial" w:cs="Arial"/>
          <w:sz w:val="22"/>
          <w:szCs w:val="22"/>
        </w:rPr>
      </w:pPr>
      <w:r w:rsidRPr="00723DE0">
        <w:rPr>
          <w:rFonts w:ascii="Arial" w:hAnsi="Arial" w:cs="Arial"/>
          <w:sz w:val="22"/>
          <w:szCs w:val="22"/>
        </w:rPr>
        <w:t>Toute contestation d’une facture devra être faite dès réception, en précisant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5E6CA315" w14:textId="77777777" w:rsidR="00723DE0" w:rsidRPr="00723DE0" w:rsidRDefault="00723DE0" w:rsidP="00723DE0">
      <w:pPr>
        <w:jc w:val="both"/>
        <w:rPr>
          <w:rFonts w:ascii="Arial" w:hAnsi="Arial" w:cs="Arial"/>
          <w:sz w:val="22"/>
          <w:szCs w:val="22"/>
        </w:rPr>
      </w:pPr>
    </w:p>
    <w:p w14:paraId="3710156E" w14:textId="77777777" w:rsidR="00723DE0" w:rsidRDefault="00723DE0" w:rsidP="00723DE0">
      <w:pPr>
        <w:jc w:val="both"/>
        <w:rPr>
          <w:rFonts w:ascii="Arial" w:hAnsi="Arial" w:cs="Arial"/>
          <w:sz w:val="22"/>
          <w:szCs w:val="22"/>
        </w:rPr>
      </w:pPr>
      <w:r w:rsidRPr="00723DE0">
        <w:rPr>
          <w:rFonts w:ascii="Arial" w:hAnsi="Arial" w:cs="Arial"/>
          <w:sz w:val="22"/>
          <w:szCs w:val="22"/>
        </w:rPr>
        <w:t>Le non-paiement des honoraires pourra, après rappel par lettre recommandée avec accusé de réception, entraîner la suspension des travaux ou mettre fin à la mission.</w:t>
      </w:r>
    </w:p>
    <w:p w14:paraId="490BB5FC" w14:textId="77777777" w:rsidR="00723DE0" w:rsidRPr="00723DE0" w:rsidRDefault="00723DE0" w:rsidP="00723DE0">
      <w:pPr>
        <w:jc w:val="both"/>
        <w:rPr>
          <w:rFonts w:ascii="Arial" w:hAnsi="Arial" w:cs="Arial"/>
          <w:sz w:val="22"/>
          <w:szCs w:val="22"/>
        </w:rPr>
      </w:pPr>
    </w:p>
    <w:p w14:paraId="7F12FB5E" w14:textId="77777777" w:rsidR="00723DE0" w:rsidRPr="00723DE0" w:rsidRDefault="00723DE0" w:rsidP="00723DE0">
      <w:pPr>
        <w:jc w:val="both"/>
        <w:rPr>
          <w:rFonts w:ascii="Arial" w:hAnsi="Arial" w:cs="Arial"/>
          <w:sz w:val="22"/>
          <w:szCs w:val="22"/>
        </w:rPr>
      </w:pPr>
      <w:r w:rsidRPr="00723DE0">
        <w:rPr>
          <w:rFonts w:ascii="Arial" w:hAnsi="Arial" w:cs="Arial"/>
          <w:sz w:val="22"/>
          <w:szCs w:val="22"/>
        </w:rPr>
        <w:t>En cas de changement de modalités de facturation, une information préalable sera donnée au client.</w:t>
      </w:r>
    </w:p>
    <w:p w14:paraId="16424042" w14:textId="7610AB07" w:rsidR="00723DE0" w:rsidRPr="00723DE0" w:rsidRDefault="00723DE0" w:rsidP="00723DE0">
      <w:pPr>
        <w:jc w:val="both"/>
        <w:rPr>
          <w:rFonts w:ascii="Arial" w:hAnsi="Arial" w:cs="Arial"/>
          <w:sz w:val="22"/>
          <w:szCs w:val="22"/>
        </w:rPr>
      </w:pPr>
      <w:r w:rsidRPr="00723DE0">
        <w:rPr>
          <w:rFonts w:ascii="Arial" w:hAnsi="Arial" w:cs="Arial"/>
          <w:sz w:val="22"/>
          <w:szCs w:val="22"/>
        </w:rPr>
        <w:t>En cas de rupture du contrat par l’une ou l’autre des parties, l’expert-comptable favorisera, avec l’accord du client, la transmission du dossier en cas de reprise du dossier par un autre expert-comptable. À ce titre, l’expert-comptable remettra directement au client les documents en sa possession facilitant la reprise du dossier, contre une décharge signée par le client listant les documents remis. Le client reste seul responsable de la remise desdits documents à l’expert-comptable successeur. Une assistance pour réaliser le transfert du dossier dans l’entreprise ou à un nouveau prestataire pourra être effectuée, dans le respect des règles professionnelles applicables, à la demande du client sur la base d’un devis préalablement accepté.</w:t>
      </w:r>
    </w:p>
    <w:p w14:paraId="08121F7D" w14:textId="77777777" w:rsidR="00723DE0" w:rsidRDefault="00723DE0" w:rsidP="00723DE0">
      <w:pPr>
        <w:jc w:val="both"/>
        <w:rPr>
          <w:rFonts w:ascii="Arial" w:hAnsi="Arial" w:cs="Arial"/>
          <w:sz w:val="22"/>
          <w:szCs w:val="22"/>
        </w:rPr>
      </w:pPr>
    </w:p>
    <w:p w14:paraId="2A5DCCF2" w14:textId="6151540B" w:rsidR="00723DE0" w:rsidRDefault="00723DE0" w:rsidP="00723DE0">
      <w:pPr>
        <w:jc w:val="both"/>
        <w:rPr>
          <w:rFonts w:ascii="Arial" w:hAnsi="Arial" w:cs="Arial"/>
          <w:sz w:val="22"/>
          <w:szCs w:val="22"/>
        </w:rPr>
      </w:pPr>
      <w:r w:rsidRPr="00723DE0">
        <w:rPr>
          <w:rFonts w:ascii="Arial" w:hAnsi="Arial" w:cs="Arial"/>
          <w:sz w:val="22"/>
          <w:szCs w:val="22"/>
        </w:rPr>
        <w:t>En cas d’usage du droit de rétention, prévu à l’article 168 du Code de déontologie intégré au décret du 30 mars 2012 relatif à l’exercice de l’activité d’expertise comptable, le président du Conseil Régional de l’Ordre des experts-comptables sera informé.</w:t>
      </w:r>
    </w:p>
    <w:p w14:paraId="232E839D" w14:textId="77777777" w:rsidR="00723DE0" w:rsidRPr="006E6824" w:rsidRDefault="00723DE0" w:rsidP="00723DE0">
      <w:pPr>
        <w:jc w:val="both"/>
        <w:rPr>
          <w:rFonts w:ascii="Arial" w:hAnsi="Arial" w:cs="Arial"/>
          <w:sz w:val="22"/>
          <w:szCs w:val="22"/>
        </w:rPr>
      </w:pPr>
    </w:p>
    <w:p w14:paraId="5552B124" w14:textId="5FA1A9E9" w:rsidR="00306EFF" w:rsidRDefault="00306EFF" w:rsidP="00F95381">
      <w:pPr>
        <w:pStyle w:val="TexteAnnexe"/>
        <w:jc w:val="both"/>
      </w:pPr>
      <w:r>
        <w:t>Responsabilité</w:t>
      </w:r>
      <w:r w:rsidR="00723DE0">
        <w:t xml:space="preserve"> civile professionnelle de l’expert-comptable</w:t>
      </w:r>
    </w:p>
    <w:p w14:paraId="5286932A" w14:textId="44B607FD" w:rsidR="00EA6D8B" w:rsidRDefault="00EA6D8B" w:rsidP="00EA6D8B">
      <w:pPr>
        <w:jc w:val="both"/>
        <w:rPr>
          <w:rFonts w:ascii="Arial" w:hAnsi="Arial" w:cs="Arial"/>
          <w:sz w:val="22"/>
          <w:szCs w:val="22"/>
        </w:rPr>
      </w:pPr>
      <w:r w:rsidRPr="00EA6D8B">
        <w:rPr>
          <w:rFonts w:ascii="Arial" w:hAnsi="Arial" w:cs="Arial"/>
          <w:sz w:val="22"/>
          <w:szCs w:val="22"/>
        </w:rPr>
        <w:t xml:space="preserve">La responsabilité civile professionnelle de l’expert-comptable ne peut être mise en jeu que sur une période contractuellement définie </w:t>
      </w:r>
      <w:r>
        <w:rPr>
          <w:rFonts w:ascii="Arial" w:hAnsi="Arial" w:cs="Arial"/>
          <w:sz w:val="22"/>
          <w:szCs w:val="22"/>
        </w:rPr>
        <w:t xml:space="preserve">et ce </w:t>
      </w:r>
      <w:r w:rsidRPr="00EA6D8B">
        <w:rPr>
          <w:rFonts w:ascii="Arial" w:hAnsi="Arial" w:cs="Arial"/>
          <w:sz w:val="22"/>
          <w:szCs w:val="22"/>
        </w:rPr>
        <w:t>à compter du jour où le client a connu ou aurait dû connaître les faits lui permettant de la mettre en cause.</w:t>
      </w:r>
    </w:p>
    <w:p w14:paraId="0FF73955" w14:textId="77777777" w:rsidR="00EA6D8B" w:rsidRPr="00EA6D8B" w:rsidRDefault="00EA6D8B" w:rsidP="00EA6D8B">
      <w:pPr>
        <w:jc w:val="both"/>
        <w:rPr>
          <w:rFonts w:ascii="Arial" w:hAnsi="Arial" w:cs="Arial"/>
          <w:sz w:val="22"/>
          <w:szCs w:val="22"/>
        </w:rPr>
      </w:pPr>
    </w:p>
    <w:p w14:paraId="2BFC704A" w14:textId="64980EF2" w:rsidR="00306EFF" w:rsidRPr="006E6824" w:rsidRDefault="00EA6D8B" w:rsidP="00EA6D8B">
      <w:pPr>
        <w:jc w:val="both"/>
        <w:rPr>
          <w:rFonts w:ascii="Arial" w:hAnsi="Arial" w:cs="Arial"/>
          <w:sz w:val="22"/>
          <w:szCs w:val="22"/>
        </w:rPr>
      </w:pPr>
      <w:r w:rsidRPr="00EA6D8B">
        <w:rPr>
          <w:rFonts w:ascii="Arial" w:hAnsi="Arial" w:cs="Arial"/>
          <w:sz w:val="22"/>
          <w:szCs w:val="22"/>
        </w:rPr>
        <w:t>Tout événement susceptible d’entraîner des conséquences, notamment en matière de responsabilité, doit être porté sans délai par le client à la connaissance de l’expert-comptable</w:t>
      </w:r>
      <w:r w:rsidR="00306EFF" w:rsidRPr="006E6824">
        <w:rPr>
          <w:rFonts w:ascii="Arial" w:hAnsi="Arial" w:cs="Arial"/>
          <w:sz w:val="22"/>
          <w:szCs w:val="22"/>
        </w:rPr>
        <w:t>.</w:t>
      </w:r>
    </w:p>
    <w:p w14:paraId="0E6C8B85" w14:textId="77777777" w:rsidR="00306EFF" w:rsidRPr="006E6824" w:rsidRDefault="00306EFF" w:rsidP="00F95381">
      <w:pPr>
        <w:jc w:val="both"/>
        <w:rPr>
          <w:rFonts w:ascii="Arial" w:hAnsi="Arial" w:cs="Arial"/>
          <w:sz w:val="22"/>
          <w:szCs w:val="22"/>
        </w:rPr>
      </w:pPr>
    </w:p>
    <w:p w14:paraId="75312F7A" w14:textId="37E88AFE"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est une conséquence :</w:t>
      </w:r>
    </w:p>
    <w:p w14:paraId="5D808F85" w14:textId="6F2908F7" w:rsidR="009F26EB" w:rsidRDefault="00306EFF" w:rsidP="00F95381">
      <w:pPr>
        <w:pStyle w:val="Puces"/>
      </w:pPr>
      <w:r w:rsidRPr="006E6824">
        <w:t>D’une information erronée ou d'une faute ou négligence commise par le client ou ses salariés</w:t>
      </w:r>
      <w:r w:rsidR="009F26EB">
        <w:t> ;</w:t>
      </w:r>
    </w:p>
    <w:p w14:paraId="4A4F3782" w14:textId="1449CBA4" w:rsidR="009F26EB" w:rsidRPr="009F26EB" w:rsidRDefault="00306EFF" w:rsidP="00F95381">
      <w:pPr>
        <w:pStyle w:val="Puces"/>
      </w:pPr>
      <w:r w:rsidRPr="009F26EB">
        <w:rPr>
          <w:rFonts w:cs="Arial"/>
          <w:szCs w:val="22"/>
        </w:rPr>
        <w:t>Du retard ou de la carence du client à fournir une information nécessaire au professionnel de l’expertise comptable</w:t>
      </w:r>
      <w:r w:rsidR="009F26EB">
        <w:rPr>
          <w:rFonts w:cs="Arial"/>
          <w:szCs w:val="22"/>
        </w:rPr>
        <w:t> ;</w:t>
      </w:r>
    </w:p>
    <w:p w14:paraId="7D7F370C" w14:textId="60D2F7A6" w:rsidR="00306EFF" w:rsidRPr="009F26EB" w:rsidRDefault="00306EFF" w:rsidP="00F95381">
      <w:pPr>
        <w:pStyle w:val="Puces"/>
      </w:pPr>
      <w:r w:rsidRPr="009F26EB">
        <w:rPr>
          <w:rFonts w:cs="Arial"/>
          <w:szCs w:val="22"/>
        </w:rPr>
        <w:t>Des fautes commises par des tiers intervenant chez le client.</w:t>
      </w:r>
    </w:p>
    <w:p w14:paraId="1EDDD4AA" w14:textId="77777777" w:rsidR="006E6824" w:rsidRPr="006E6824" w:rsidRDefault="006E6824" w:rsidP="00F95381">
      <w:pPr>
        <w:jc w:val="both"/>
        <w:rPr>
          <w:rFonts w:ascii="Arial" w:hAnsi="Arial" w:cs="Arial"/>
          <w:sz w:val="22"/>
          <w:szCs w:val="22"/>
        </w:rPr>
      </w:pPr>
    </w:p>
    <w:p w14:paraId="220B2531" w14:textId="532C474C" w:rsidR="00B40F08" w:rsidRDefault="00B40F08" w:rsidP="00F95381">
      <w:pPr>
        <w:pStyle w:val="TexteAnnexe"/>
        <w:jc w:val="both"/>
      </w:pPr>
      <w:r>
        <w:t>Résiliation de la mission</w:t>
      </w:r>
    </w:p>
    <w:p w14:paraId="31240B66" w14:textId="682624D4" w:rsidR="00987693" w:rsidRDefault="00B40F08" w:rsidP="00B40F08">
      <w:pPr>
        <w:pStyle w:val="TexteAnnexe"/>
        <w:numPr>
          <w:ilvl w:val="0"/>
          <w:numId w:val="0"/>
        </w:numPr>
        <w:jc w:val="both"/>
        <w:rPr>
          <w:rFonts w:ascii="Arial" w:hAnsi="Arial" w:cs="Arial"/>
          <w:color w:val="auto"/>
          <w:sz w:val="22"/>
          <w:szCs w:val="22"/>
        </w:rPr>
      </w:pPr>
      <w:r w:rsidRPr="00B40F08">
        <w:rPr>
          <w:rFonts w:ascii="Arial" w:hAnsi="Arial" w:cs="Arial"/>
          <w:color w:val="auto"/>
          <w:sz w:val="22"/>
          <w:szCs w:val="22"/>
        </w:rPr>
        <w:t>Le professionnel doit exercer sa mission jusqu’à son terme normal. Toutefois, il peut, en s’efforçant de ne pas porter préjudice à leur client ou adhérent, l’interrompre pour des motifs justes et raisonnables, tels que la perte de confiance manifestée par le client ou l’adhérent ou la méconnaissance par celui-ci d’une clause substantielle du contrat.</w:t>
      </w:r>
      <w:r w:rsidR="00987693">
        <w:rPr>
          <w:rFonts w:ascii="Arial" w:hAnsi="Arial" w:cs="Arial"/>
          <w:color w:val="auto"/>
          <w:sz w:val="22"/>
          <w:szCs w:val="22"/>
        </w:rPr>
        <w:br w:type="page"/>
      </w:r>
    </w:p>
    <w:p w14:paraId="1AA88865" w14:textId="4ED60D4A" w:rsidR="00B40F08" w:rsidRPr="00B40F08" w:rsidRDefault="00B40F08" w:rsidP="00B40F08">
      <w:pPr>
        <w:pStyle w:val="TexteAnnexe"/>
        <w:numPr>
          <w:ilvl w:val="0"/>
          <w:numId w:val="0"/>
        </w:numPr>
        <w:jc w:val="both"/>
        <w:rPr>
          <w:rFonts w:ascii="Arial" w:hAnsi="Arial" w:cs="Arial"/>
          <w:color w:val="auto"/>
          <w:sz w:val="22"/>
          <w:szCs w:val="22"/>
        </w:rPr>
      </w:pPr>
      <w:r w:rsidRPr="00B40F08">
        <w:rPr>
          <w:rFonts w:ascii="Arial" w:hAnsi="Arial" w:cs="Arial"/>
          <w:color w:val="auto"/>
          <w:sz w:val="22"/>
          <w:szCs w:val="22"/>
        </w:rPr>
        <w:lastRenderedPageBreak/>
        <w:t>Dès la survenance d’un évènement susceptible de le placer dans une situation de conflit d’intérêts ou de porter atteinte à son indépendance, l’expert-comptable a l’obligation de dénoncer le contrat.</w:t>
      </w:r>
    </w:p>
    <w:p w14:paraId="67DFD29A" w14:textId="77777777" w:rsidR="00B40F08" w:rsidRDefault="00B40F08" w:rsidP="00B40F08">
      <w:pPr>
        <w:pStyle w:val="TexteAnnexe"/>
        <w:numPr>
          <w:ilvl w:val="0"/>
          <w:numId w:val="0"/>
        </w:numPr>
        <w:jc w:val="both"/>
      </w:pPr>
    </w:p>
    <w:p w14:paraId="1FA0CD21" w14:textId="333C0EA9" w:rsidR="00306EFF" w:rsidRDefault="00306EFF" w:rsidP="00F95381">
      <w:pPr>
        <w:pStyle w:val="TexteAnnexe"/>
        <w:jc w:val="both"/>
      </w:pPr>
      <w:r>
        <w:t>Différends</w:t>
      </w:r>
    </w:p>
    <w:p w14:paraId="0310D1A4" w14:textId="247055CD" w:rsidR="006E6824" w:rsidRDefault="00B40F08" w:rsidP="00F95381">
      <w:pPr>
        <w:jc w:val="both"/>
        <w:rPr>
          <w:rFonts w:ascii="Arial" w:hAnsi="Arial" w:cs="Arial"/>
          <w:sz w:val="22"/>
          <w:szCs w:val="22"/>
        </w:rPr>
      </w:pPr>
      <w:r w:rsidRPr="00B40F08">
        <w:rPr>
          <w:rFonts w:ascii="Arial" w:hAnsi="Arial" w:cs="Arial"/>
          <w:sz w:val="22"/>
          <w:szCs w:val="22"/>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4C820664" w14:textId="77777777" w:rsidR="00B40F08" w:rsidRPr="006E6824" w:rsidRDefault="00B40F08"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13661943" w14:textId="77777777" w:rsidR="002A484A" w:rsidRDefault="002A484A" w:rsidP="002A484A">
      <w:pPr>
        <w:jc w:val="both"/>
        <w:rPr>
          <w:rFonts w:ascii="Arial" w:hAnsi="Arial" w:cs="Arial"/>
          <w:sz w:val="22"/>
          <w:szCs w:val="22"/>
        </w:rPr>
      </w:pPr>
      <w:r w:rsidRPr="002A484A">
        <w:rPr>
          <w:rFonts w:ascii="Arial" w:hAnsi="Arial" w:cs="Arial"/>
          <w:sz w:val="22"/>
          <w:szCs w:val="22"/>
        </w:rPr>
        <w:t>Ce contrat de mission sera régi et interprété selon le droit français.</w:t>
      </w:r>
    </w:p>
    <w:p w14:paraId="4F4FA44D" w14:textId="77777777" w:rsidR="002A484A" w:rsidRPr="002A484A" w:rsidRDefault="002A484A" w:rsidP="002A484A">
      <w:pPr>
        <w:jc w:val="both"/>
        <w:rPr>
          <w:rFonts w:ascii="Arial" w:hAnsi="Arial" w:cs="Arial"/>
          <w:sz w:val="22"/>
          <w:szCs w:val="22"/>
        </w:rPr>
      </w:pPr>
    </w:p>
    <w:p w14:paraId="4EE3D823" w14:textId="46D82AFF" w:rsidR="002A484A" w:rsidRDefault="002A484A" w:rsidP="002A484A">
      <w:pPr>
        <w:jc w:val="both"/>
        <w:rPr>
          <w:rFonts w:ascii="Arial" w:hAnsi="Arial" w:cs="Arial"/>
          <w:sz w:val="22"/>
          <w:szCs w:val="22"/>
        </w:rPr>
      </w:pPr>
      <w:r w:rsidRPr="002A484A">
        <w:rPr>
          <w:rFonts w:ascii="Arial" w:hAnsi="Arial" w:cs="Arial"/>
          <w:sz w:val="22"/>
          <w:szCs w:val="22"/>
        </w:rPr>
        <w:t xml:space="preserve">Le tribunal compétent sera, au choix du client, selon les règles des codes de procédure civile et de la consommation, celui de son domicile, du lieu d’exécution de la prestation ou du siège social du </w:t>
      </w:r>
      <w:r>
        <w:rPr>
          <w:rFonts w:ascii="Arial" w:hAnsi="Arial" w:cs="Arial"/>
          <w:sz w:val="22"/>
          <w:szCs w:val="22"/>
        </w:rPr>
        <w:t>c</w:t>
      </w:r>
      <w:r w:rsidRPr="002A484A">
        <w:rPr>
          <w:rFonts w:ascii="Arial" w:hAnsi="Arial" w:cs="Arial"/>
          <w:sz w:val="22"/>
          <w:szCs w:val="22"/>
        </w:rPr>
        <w:t xml:space="preserve">abinet. </w:t>
      </w:r>
    </w:p>
    <w:p w14:paraId="00AEA8B8" w14:textId="77777777" w:rsidR="002A484A" w:rsidRPr="002A484A" w:rsidRDefault="002A484A" w:rsidP="002A484A">
      <w:pPr>
        <w:jc w:val="both"/>
        <w:rPr>
          <w:rFonts w:ascii="Arial" w:hAnsi="Arial" w:cs="Arial"/>
          <w:sz w:val="22"/>
          <w:szCs w:val="22"/>
        </w:rPr>
      </w:pPr>
    </w:p>
    <w:p w14:paraId="02165897" w14:textId="15E7846B" w:rsidR="00306EFF" w:rsidRDefault="002A484A" w:rsidP="002A484A">
      <w:pPr>
        <w:jc w:val="both"/>
        <w:rPr>
          <w:rFonts w:ascii="Arial" w:hAnsi="Arial" w:cs="Arial"/>
          <w:sz w:val="22"/>
          <w:szCs w:val="22"/>
        </w:rPr>
      </w:pPr>
      <w:r w:rsidRPr="002A484A">
        <w:rPr>
          <w:rFonts w:ascii="Arial" w:hAnsi="Arial" w:cs="Arial"/>
          <w:sz w:val="22"/>
          <w:szCs w:val="22"/>
        </w:rPr>
        <w:t>En cas de litige, le client pourra recourir à la médiation de la consommation dans les conditions prévues aux articles L. 611 1 à L. 616-3 du Code de la consommation.</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23363D86" w:rsidR="00306EFF" w:rsidRPr="006E6824" w:rsidRDefault="00306EFF" w:rsidP="00F95381">
      <w:pPr>
        <w:jc w:val="both"/>
        <w:rPr>
          <w:rFonts w:ascii="Arial" w:hAnsi="Arial" w:cs="Arial"/>
          <w:sz w:val="22"/>
          <w:szCs w:val="22"/>
        </w:rPr>
      </w:pPr>
      <w:r w:rsidRPr="006E6824">
        <w:rPr>
          <w:rFonts w:ascii="Arial" w:hAnsi="Arial" w:cs="Arial"/>
          <w:sz w:val="22"/>
          <w:szCs w:val="22"/>
        </w:rPr>
        <w:t>Le client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283BA5A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805F5D">
        <w:rPr>
          <w:rFonts w:ascii="Arial" w:hAnsi="Arial" w:cs="Arial"/>
          <w:sz w:val="22"/>
          <w:szCs w:val="22"/>
        </w:rPr>
        <w:t xml:space="preserve"> </w:t>
      </w:r>
      <w:sdt>
        <w:sdtPr>
          <w:rPr>
            <w:rFonts w:ascii="Arial" w:hAnsi="Arial" w:cs="Arial"/>
            <w:sz w:val="22"/>
            <w:szCs w:val="22"/>
          </w:rPr>
          <w:alias w:val="Ville de signature"/>
          <w:tag w:val="Ville de signature"/>
          <w:id w:val="1828938763"/>
          <w:placeholder>
            <w:docPart w:val="DefaultPlaceholder_-1854013440"/>
          </w:placeholder>
          <w:showingPlcHdr/>
          <w15:color w:val="FF0000"/>
        </w:sdtPr>
        <w:sdtEndPr/>
        <w:sdtContent>
          <w:r w:rsidR="00805F5D"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729FCAEB"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53393B">
        <w:rPr>
          <w:rFonts w:ascii="Arial" w:hAnsi="Arial" w:cs="Arial"/>
          <w:noProof/>
          <w:sz w:val="22"/>
          <w:szCs w:val="22"/>
        </w:rPr>
        <w:t>24/04/2026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32E97F3A"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47725532"/>
                <w:placeholder>
                  <w:docPart w:val="DefaultPlaceholder_-1854013438"/>
                </w:placeholder>
                <w:showingPlcHdr/>
                <w15:color w:val="FF0000"/>
                <w:comboBox>
                  <w:listItem w:displayText="Thierry BOZZOLA" w:value="Thierry BOZZOLA"/>
                  <w:listItem w:displayText="Julien LESNES" w:value="Julien LESNES"/>
                </w:comboBox>
              </w:sdtPr>
              <w:sdtEndPr/>
              <w:sdtContent>
                <w:r w:rsidR="00751758" w:rsidRPr="000C56B0">
                  <w:rPr>
                    <w:rStyle w:val="Textedelespacerserv"/>
                  </w:rPr>
                  <w:t>Choisissez un élément.</w:t>
                </w:r>
              </w:sdtContent>
            </w:sdt>
          </w:p>
        </w:tc>
        <w:sdt>
          <w:sdtPr>
            <w:rPr>
              <w:szCs w:val="22"/>
            </w:rPr>
            <w:alias w:val="Identité du ou des contribuables"/>
            <w:tag w:val="Identité du ou des contribuables"/>
            <w:id w:val="-16004603"/>
            <w:placeholder>
              <w:docPart w:val="DefaultPlaceholder_-1854013440"/>
            </w:placeholder>
            <w:showingPlcHdr/>
            <w15:color w:val="FF0000"/>
          </w:sdtPr>
          <w:sdtEnd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A109A04" w14:textId="2DE71523" w:rsidR="006C7B5A" w:rsidRDefault="006C7B5A" w:rsidP="00F95381">
      <w:pPr>
        <w:jc w:val="both"/>
        <w:rPr>
          <w:rFonts w:ascii="Arial" w:hAnsi="Arial" w:cs="Arial"/>
          <w:sz w:val="22"/>
          <w:szCs w:val="22"/>
        </w:rPr>
      </w:pPr>
    </w:p>
    <w:sectPr w:rsidR="006C7B5A" w:rsidSect="006C7B5A">
      <w:footerReference w:type="default" r:id="rId15"/>
      <w:type w:val="oddPage"/>
      <w:pgSz w:w="11906" w:h="16838" w:code="9"/>
      <w:pgMar w:top="1418" w:right="567" w:bottom="1418" w:left="567" w:header="567" w:footer="567"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EB687" w14:textId="77777777" w:rsidR="00F64BC0" w:rsidRDefault="00F64BC0" w:rsidP="00BD54F5">
      <w:r>
        <w:separator/>
      </w:r>
    </w:p>
  </w:endnote>
  <w:endnote w:type="continuationSeparator" w:id="0">
    <w:p w14:paraId="75FF7224" w14:textId="77777777" w:rsidR="00F64BC0" w:rsidRDefault="00F64BC0"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5" w:name="_Hlk188197472"/>
    <w:bookmarkStart w:id="6" w:name="_Hlk188197473"/>
    <w:bookmarkStart w:id="7" w:name="_Hlk188197493"/>
    <w:bookmarkStart w:id="8"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5"/>
    <w:bookmarkEnd w:id="6"/>
    <w:bookmarkEnd w:id="7"/>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F8845" w14:textId="77777777" w:rsidR="00F64BC0" w:rsidRDefault="00F64BC0" w:rsidP="00BD54F5">
      <w:r>
        <w:separator/>
      </w:r>
    </w:p>
  </w:footnote>
  <w:footnote w:type="continuationSeparator" w:id="0">
    <w:p w14:paraId="7351E4C5" w14:textId="77777777" w:rsidR="00F64BC0" w:rsidRDefault="00F64BC0"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792147337"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71126941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550"/>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69F7"/>
    <w:rsid w:val="000470BD"/>
    <w:rsid w:val="00047FE4"/>
    <w:rsid w:val="00053746"/>
    <w:rsid w:val="00053A1F"/>
    <w:rsid w:val="0005457E"/>
    <w:rsid w:val="0006054C"/>
    <w:rsid w:val="000606B7"/>
    <w:rsid w:val="0006102D"/>
    <w:rsid w:val="00062DE5"/>
    <w:rsid w:val="00065003"/>
    <w:rsid w:val="00065A9D"/>
    <w:rsid w:val="00067C5F"/>
    <w:rsid w:val="000709FE"/>
    <w:rsid w:val="00075932"/>
    <w:rsid w:val="00075C73"/>
    <w:rsid w:val="0007735D"/>
    <w:rsid w:val="000838E0"/>
    <w:rsid w:val="0008390A"/>
    <w:rsid w:val="00083E9A"/>
    <w:rsid w:val="00084857"/>
    <w:rsid w:val="000857F7"/>
    <w:rsid w:val="00086C29"/>
    <w:rsid w:val="00086E5D"/>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4B45"/>
    <w:rsid w:val="000C5D2D"/>
    <w:rsid w:val="000C659B"/>
    <w:rsid w:val="000C7324"/>
    <w:rsid w:val="000D00E3"/>
    <w:rsid w:val="000D15E7"/>
    <w:rsid w:val="000E126D"/>
    <w:rsid w:val="000E28B7"/>
    <w:rsid w:val="000E77AB"/>
    <w:rsid w:val="000E7EC8"/>
    <w:rsid w:val="000E7F25"/>
    <w:rsid w:val="000F28DB"/>
    <w:rsid w:val="000F2AB6"/>
    <w:rsid w:val="000F2E44"/>
    <w:rsid w:val="000F3834"/>
    <w:rsid w:val="000F4718"/>
    <w:rsid w:val="000F48EA"/>
    <w:rsid w:val="000F5F22"/>
    <w:rsid w:val="000F6545"/>
    <w:rsid w:val="000F7986"/>
    <w:rsid w:val="00100C46"/>
    <w:rsid w:val="00100FC0"/>
    <w:rsid w:val="0010126C"/>
    <w:rsid w:val="00101969"/>
    <w:rsid w:val="0010293E"/>
    <w:rsid w:val="00104508"/>
    <w:rsid w:val="00105C03"/>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91CAA"/>
    <w:rsid w:val="00193041"/>
    <w:rsid w:val="00193C87"/>
    <w:rsid w:val="0019489A"/>
    <w:rsid w:val="00196152"/>
    <w:rsid w:val="00196500"/>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3B27"/>
    <w:rsid w:val="001D680D"/>
    <w:rsid w:val="001D6DE7"/>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484A"/>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453"/>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4E61"/>
    <w:rsid w:val="00390DEB"/>
    <w:rsid w:val="0039293F"/>
    <w:rsid w:val="00393426"/>
    <w:rsid w:val="0039362B"/>
    <w:rsid w:val="003941E3"/>
    <w:rsid w:val="00394E52"/>
    <w:rsid w:val="003959AE"/>
    <w:rsid w:val="003A067A"/>
    <w:rsid w:val="003A27C6"/>
    <w:rsid w:val="003A35D9"/>
    <w:rsid w:val="003A4866"/>
    <w:rsid w:val="003A5582"/>
    <w:rsid w:val="003B0EAC"/>
    <w:rsid w:val="003B19F2"/>
    <w:rsid w:val="003B2231"/>
    <w:rsid w:val="003B54FE"/>
    <w:rsid w:val="003B776B"/>
    <w:rsid w:val="003C2BB3"/>
    <w:rsid w:val="003C39EF"/>
    <w:rsid w:val="003C3EBA"/>
    <w:rsid w:val="003C4821"/>
    <w:rsid w:val="003C4A76"/>
    <w:rsid w:val="003C5DAD"/>
    <w:rsid w:val="003D0F07"/>
    <w:rsid w:val="003D2B94"/>
    <w:rsid w:val="003D2C9C"/>
    <w:rsid w:val="003D40BF"/>
    <w:rsid w:val="003D52B4"/>
    <w:rsid w:val="003D565A"/>
    <w:rsid w:val="003D6621"/>
    <w:rsid w:val="003D6E3E"/>
    <w:rsid w:val="003E0650"/>
    <w:rsid w:val="003E0C97"/>
    <w:rsid w:val="003E4702"/>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37465"/>
    <w:rsid w:val="00442151"/>
    <w:rsid w:val="00447515"/>
    <w:rsid w:val="00451F4E"/>
    <w:rsid w:val="004535F1"/>
    <w:rsid w:val="0045581C"/>
    <w:rsid w:val="00455D01"/>
    <w:rsid w:val="00457D93"/>
    <w:rsid w:val="00457FE1"/>
    <w:rsid w:val="004605AB"/>
    <w:rsid w:val="00461A9B"/>
    <w:rsid w:val="00462A66"/>
    <w:rsid w:val="00462C4B"/>
    <w:rsid w:val="00463743"/>
    <w:rsid w:val="00464083"/>
    <w:rsid w:val="00464CA6"/>
    <w:rsid w:val="0046515D"/>
    <w:rsid w:val="00466DAF"/>
    <w:rsid w:val="00467021"/>
    <w:rsid w:val="004700B4"/>
    <w:rsid w:val="00470D81"/>
    <w:rsid w:val="0047136F"/>
    <w:rsid w:val="004720E3"/>
    <w:rsid w:val="00472ABD"/>
    <w:rsid w:val="00473A29"/>
    <w:rsid w:val="00474768"/>
    <w:rsid w:val="00476A70"/>
    <w:rsid w:val="00476C3F"/>
    <w:rsid w:val="00480A26"/>
    <w:rsid w:val="00482C06"/>
    <w:rsid w:val="00487158"/>
    <w:rsid w:val="004872F0"/>
    <w:rsid w:val="0049011B"/>
    <w:rsid w:val="00490D5F"/>
    <w:rsid w:val="00493BDC"/>
    <w:rsid w:val="00493C0A"/>
    <w:rsid w:val="00495935"/>
    <w:rsid w:val="00495EDF"/>
    <w:rsid w:val="0049795E"/>
    <w:rsid w:val="004A0D3E"/>
    <w:rsid w:val="004A121C"/>
    <w:rsid w:val="004A3B4F"/>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276D"/>
    <w:rsid w:val="004D64C3"/>
    <w:rsid w:val="004D678E"/>
    <w:rsid w:val="004E20A3"/>
    <w:rsid w:val="004E2739"/>
    <w:rsid w:val="004E337E"/>
    <w:rsid w:val="004E51C1"/>
    <w:rsid w:val="004E6718"/>
    <w:rsid w:val="004E79BD"/>
    <w:rsid w:val="004F13F4"/>
    <w:rsid w:val="004F19FD"/>
    <w:rsid w:val="004F20B6"/>
    <w:rsid w:val="004F22F6"/>
    <w:rsid w:val="004F3693"/>
    <w:rsid w:val="004F3E48"/>
    <w:rsid w:val="004F5976"/>
    <w:rsid w:val="004F69F3"/>
    <w:rsid w:val="00500318"/>
    <w:rsid w:val="00500D6C"/>
    <w:rsid w:val="005020BA"/>
    <w:rsid w:val="0050509E"/>
    <w:rsid w:val="0050596A"/>
    <w:rsid w:val="0050646C"/>
    <w:rsid w:val="00507A62"/>
    <w:rsid w:val="00507F9A"/>
    <w:rsid w:val="005102B9"/>
    <w:rsid w:val="0051177E"/>
    <w:rsid w:val="00515948"/>
    <w:rsid w:val="00515979"/>
    <w:rsid w:val="00521552"/>
    <w:rsid w:val="00521CCC"/>
    <w:rsid w:val="00523F2E"/>
    <w:rsid w:val="0052500B"/>
    <w:rsid w:val="005266EA"/>
    <w:rsid w:val="0053029C"/>
    <w:rsid w:val="00531542"/>
    <w:rsid w:val="00532880"/>
    <w:rsid w:val="00532A3B"/>
    <w:rsid w:val="0053393B"/>
    <w:rsid w:val="00533CE3"/>
    <w:rsid w:val="00534EB9"/>
    <w:rsid w:val="00537084"/>
    <w:rsid w:val="00540A48"/>
    <w:rsid w:val="005415DB"/>
    <w:rsid w:val="005432BE"/>
    <w:rsid w:val="005433BC"/>
    <w:rsid w:val="00544593"/>
    <w:rsid w:val="00544D4F"/>
    <w:rsid w:val="005500DD"/>
    <w:rsid w:val="00550764"/>
    <w:rsid w:val="00553B52"/>
    <w:rsid w:val="00555F97"/>
    <w:rsid w:val="00556032"/>
    <w:rsid w:val="00560DD8"/>
    <w:rsid w:val="00561995"/>
    <w:rsid w:val="00562F22"/>
    <w:rsid w:val="00563898"/>
    <w:rsid w:val="005720BB"/>
    <w:rsid w:val="00572E8F"/>
    <w:rsid w:val="00573514"/>
    <w:rsid w:val="00573CB7"/>
    <w:rsid w:val="00573FE6"/>
    <w:rsid w:val="00574934"/>
    <w:rsid w:val="00575361"/>
    <w:rsid w:val="0058168F"/>
    <w:rsid w:val="0058183A"/>
    <w:rsid w:val="00583780"/>
    <w:rsid w:val="005837B5"/>
    <w:rsid w:val="00584B55"/>
    <w:rsid w:val="00590107"/>
    <w:rsid w:val="00590A96"/>
    <w:rsid w:val="00590B47"/>
    <w:rsid w:val="00592445"/>
    <w:rsid w:val="005950D4"/>
    <w:rsid w:val="00595348"/>
    <w:rsid w:val="00595DBA"/>
    <w:rsid w:val="00595FEF"/>
    <w:rsid w:val="005962E1"/>
    <w:rsid w:val="005968E8"/>
    <w:rsid w:val="005974CA"/>
    <w:rsid w:val="005A2913"/>
    <w:rsid w:val="005A3E30"/>
    <w:rsid w:val="005A47DC"/>
    <w:rsid w:val="005B2398"/>
    <w:rsid w:val="005B256F"/>
    <w:rsid w:val="005B3292"/>
    <w:rsid w:val="005B422E"/>
    <w:rsid w:val="005B6A37"/>
    <w:rsid w:val="005C1799"/>
    <w:rsid w:val="005C1EA9"/>
    <w:rsid w:val="005C1F57"/>
    <w:rsid w:val="005C29FD"/>
    <w:rsid w:val="005C2B1C"/>
    <w:rsid w:val="005C4F6B"/>
    <w:rsid w:val="005D0841"/>
    <w:rsid w:val="005D0CF8"/>
    <w:rsid w:val="005D2B5F"/>
    <w:rsid w:val="005D35B6"/>
    <w:rsid w:val="005D4FF6"/>
    <w:rsid w:val="005D6A7E"/>
    <w:rsid w:val="005D7BBA"/>
    <w:rsid w:val="005D7F56"/>
    <w:rsid w:val="005E1002"/>
    <w:rsid w:val="005E1908"/>
    <w:rsid w:val="005E3F5E"/>
    <w:rsid w:val="005E4DE3"/>
    <w:rsid w:val="005F134D"/>
    <w:rsid w:val="005F27B2"/>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8F0"/>
    <w:rsid w:val="00637A84"/>
    <w:rsid w:val="00637E4F"/>
    <w:rsid w:val="006403CC"/>
    <w:rsid w:val="0064371D"/>
    <w:rsid w:val="006443D7"/>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575"/>
    <w:rsid w:val="006A18F4"/>
    <w:rsid w:val="006A1B76"/>
    <w:rsid w:val="006A1DFC"/>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C7530"/>
    <w:rsid w:val="006C7B5A"/>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97A"/>
    <w:rsid w:val="006F5C5A"/>
    <w:rsid w:val="006F7DE7"/>
    <w:rsid w:val="00701400"/>
    <w:rsid w:val="00701B11"/>
    <w:rsid w:val="007031B8"/>
    <w:rsid w:val="00707460"/>
    <w:rsid w:val="0070767F"/>
    <w:rsid w:val="00707CB8"/>
    <w:rsid w:val="00713211"/>
    <w:rsid w:val="00713475"/>
    <w:rsid w:val="007141FA"/>
    <w:rsid w:val="00714C37"/>
    <w:rsid w:val="00715719"/>
    <w:rsid w:val="00716573"/>
    <w:rsid w:val="007167EF"/>
    <w:rsid w:val="007170DC"/>
    <w:rsid w:val="00720CCF"/>
    <w:rsid w:val="00721EE6"/>
    <w:rsid w:val="00723ABD"/>
    <w:rsid w:val="00723DE0"/>
    <w:rsid w:val="007242B7"/>
    <w:rsid w:val="00725BC5"/>
    <w:rsid w:val="00726AAA"/>
    <w:rsid w:val="00730B3B"/>
    <w:rsid w:val="00730D5D"/>
    <w:rsid w:val="0073211D"/>
    <w:rsid w:val="00734C6F"/>
    <w:rsid w:val="0074041F"/>
    <w:rsid w:val="00740780"/>
    <w:rsid w:val="007411E0"/>
    <w:rsid w:val="00741A57"/>
    <w:rsid w:val="0074541D"/>
    <w:rsid w:val="007476DA"/>
    <w:rsid w:val="00751758"/>
    <w:rsid w:val="00752F68"/>
    <w:rsid w:val="0075331C"/>
    <w:rsid w:val="00753EAA"/>
    <w:rsid w:val="007557F9"/>
    <w:rsid w:val="00755C16"/>
    <w:rsid w:val="00757B0B"/>
    <w:rsid w:val="007623D3"/>
    <w:rsid w:val="0076257C"/>
    <w:rsid w:val="00764836"/>
    <w:rsid w:val="00765119"/>
    <w:rsid w:val="007653FA"/>
    <w:rsid w:val="0076619D"/>
    <w:rsid w:val="007729DE"/>
    <w:rsid w:val="0077300D"/>
    <w:rsid w:val="00773624"/>
    <w:rsid w:val="007736BB"/>
    <w:rsid w:val="007752DF"/>
    <w:rsid w:val="00775C2F"/>
    <w:rsid w:val="0077684F"/>
    <w:rsid w:val="00780B82"/>
    <w:rsid w:val="0078129F"/>
    <w:rsid w:val="0078316F"/>
    <w:rsid w:val="00784408"/>
    <w:rsid w:val="00792C12"/>
    <w:rsid w:val="00792F9A"/>
    <w:rsid w:val="007937F8"/>
    <w:rsid w:val="00796970"/>
    <w:rsid w:val="007A096E"/>
    <w:rsid w:val="007A0A42"/>
    <w:rsid w:val="007A0C5E"/>
    <w:rsid w:val="007A0EDC"/>
    <w:rsid w:val="007A3C8D"/>
    <w:rsid w:val="007A466F"/>
    <w:rsid w:val="007A500D"/>
    <w:rsid w:val="007A6226"/>
    <w:rsid w:val="007B02C0"/>
    <w:rsid w:val="007B161B"/>
    <w:rsid w:val="007B4103"/>
    <w:rsid w:val="007B6AFA"/>
    <w:rsid w:val="007B767A"/>
    <w:rsid w:val="007C0C2D"/>
    <w:rsid w:val="007C3FE8"/>
    <w:rsid w:val="007C48B6"/>
    <w:rsid w:val="007C69BA"/>
    <w:rsid w:val="007D08D0"/>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3E58"/>
    <w:rsid w:val="007F45CD"/>
    <w:rsid w:val="007F570E"/>
    <w:rsid w:val="007F5FB5"/>
    <w:rsid w:val="007F69F6"/>
    <w:rsid w:val="007F6C51"/>
    <w:rsid w:val="007F7912"/>
    <w:rsid w:val="007F7EFC"/>
    <w:rsid w:val="008016AE"/>
    <w:rsid w:val="00801B4E"/>
    <w:rsid w:val="00805F5D"/>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576A"/>
    <w:rsid w:val="00857742"/>
    <w:rsid w:val="00857E18"/>
    <w:rsid w:val="0086083A"/>
    <w:rsid w:val="00861D12"/>
    <w:rsid w:val="0086317C"/>
    <w:rsid w:val="008631ED"/>
    <w:rsid w:val="0086357D"/>
    <w:rsid w:val="00864D31"/>
    <w:rsid w:val="008662CA"/>
    <w:rsid w:val="0086713A"/>
    <w:rsid w:val="008677F7"/>
    <w:rsid w:val="00870113"/>
    <w:rsid w:val="00873B7F"/>
    <w:rsid w:val="008767CE"/>
    <w:rsid w:val="00876BAB"/>
    <w:rsid w:val="00880C0E"/>
    <w:rsid w:val="00881E70"/>
    <w:rsid w:val="00882137"/>
    <w:rsid w:val="00882965"/>
    <w:rsid w:val="008838EE"/>
    <w:rsid w:val="00885A86"/>
    <w:rsid w:val="00885B1D"/>
    <w:rsid w:val="00886D17"/>
    <w:rsid w:val="00893B5A"/>
    <w:rsid w:val="00893CF2"/>
    <w:rsid w:val="008962C3"/>
    <w:rsid w:val="00897A01"/>
    <w:rsid w:val="008A17EC"/>
    <w:rsid w:val="008A245B"/>
    <w:rsid w:val="008A2879"/>
    <w:rsid w:val="008A3CF9"/>
    <w:rsid w:val="008A41C7"/>
    <w:rsid w:val="008A5E2F"/>
    <w:rsid w:val="008A614A"/>
    <w:rsid w:val="008A69CF"/>
    <w:rsid w:val="008A6F89"/>
    <w:rsid w:val="008B01AB"/>
    <w:rsid w:val="008B0A9D"/>
    <w:rsid w:val="008B1636"/>
    <w:rsid w:val="008B233C"/>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432"/>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2835"/>
    <w:rsid w:val="00925160"/>
    <w:rsid w:val="00925EB4"/>
    <w:rsid w:val="00931462"/>
    <w:rsid w:val="00931BB5"/>
    <w:rsid w:val="0093309E"/>
    <w:rsid w:val="00937682"/>
    <w:rsid w:val="0094551B"/>
    <w:rsid w:val="009460B3"/>
    <w:rsid w:val="00952A09"/>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87693"/>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376"/>
    <w:rsid w:val="009C63E8"/>
    <w:rsid w:val="009C64B8"/>
    <w:rsid w:val="009C7B74"/>
    <w:rsid w:val="009D0903"/>
    <w:rsid w:val="009D0D14"/>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5F58"/>
    <w:rsid w:val="00AB685C"/>
    <w:rsid w:val="00AB7725"/>
    <w:rsid w:val="00AC0741"/>
    <w:rsid w:val="00AC125F"/>
    <w:rsid w:val="00AC2DB6"/>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540"/>
    <w:rsid w:val="00B3481C"/>
    <w:rsid w:val="00B3484E"/>
    <w:rsid w:val="00B34DEE"/>
    <w:rsid w:val="00B37D33"/>
    <w:rsid w:val="00B405FD"/>
    <w:rsid w:val="00B40F08"/>
    <w:rsid w:val="00B40FA0"/>
    <w:rsid w:val="00B41395"/>
    <w:rsid w:val="00B4269A"/>
    <w:rsid w:val="00B43199"/>
    <w:rsid w:val="00B44D1F"/>
    <w:rsid w:val="00B4503F"/>
    <w:rsid w:val="00B45FB2"/>
    <w:rsid w:val="00B50BA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758CC"/>
    <w:rsid w:val="00B8084A"/>
    <w:rsid w:val="00B80D9C"/>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B7642"/>
    <w:rsid w:val="00BB7B69"/>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59EF"/>
    <w:rsid w:val="00C176AE"/>
    <w:rsid w:val="00C17792"/>
    <w:rsid w:val="00C20AE3"/>
    <w:rsid w:val="00C228C5"/>
    <w:rsid w:val="00C22953"/>
    <w:rsid w:val="00C24392"/>
    <w:rsid w:val="00C244F5"/>
    <w:rsid w:val="00C2451D"/>
    <w:rsid w:val="00C265E4"/>
    <w:rsid w:val="00C26FD3"/>
    <w:rsid w:val="00C2740C"/>
    <w:rsid w:val="00C27E25"/>
    <w:rsid w:val="00C3091D"/>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D1418"/>
    <w:rsid w:val="00CD1AF1"/>
    <w:rsid w:val="00CD2AE1"/>
    <w:rsid w:val="00CD2D33"/>
    <w:rsid w:val="00CE2952"/>
    <w:rsid w:val="00CE4614"/>
    <w:rsid w:val="00CE5E1D"/>
    <w:rsid w:val="00CE61AE"/>
    <w:rsid w:val="00CE6ACB"/>
    <w:rsid w:val="00CF05B9"/>
    <w:rsid w:val="00CF54A3"/>
    <w:rsid w:val="00CF5D7B"/>
    <w:rsid w:val="00D016EB"/>
    <w:rsid w:val="00D03E68"/>
    <w:rsid w:val="00D04FDF"/>
    <w:rsid w:val="00D06264"/>
    <w:rsid w:val="00D06518"/>
    <w:rsid w:val="00D07E36"/>
    <w:rsid w:val="00D122FB"/>
    <w:rsid w:val="00D1310F"/>
    <w:rsid w:val="00D13627"/>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8CE"/>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516E"/>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3964"/>
    <w:rsid w:val="00DB3986"/>
    <w:rsid w:val="00DB5494"/>
    <w:rsid w:val="00DB7059"/>
    <w:rsid w:val="00DC185E"/>
    <w:rsid w:val="00DC2F58"/>
    <w:rsid w:val="00DC4EFC"/>
    <w:rsid w:val="00DD3BBA"/>
    <w:rsid w:val="00DD5EDE"/>
    <w:rsid w:val="00DE12E3"/>
    <w:rsid w:val="00DE28DB"/>
    <w:rsid w:val="00DE39DA"/>
    <w:rsid w:val="00DE3E3C"/>
    <w:rsid w:val="00DE3EC4"/>
    <w:rsid w:val="00DE420B"/>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1B64"/>
    <w:rsid w:val="00E125EA"/>
    <w:rsid w:val="00E1303F"/>
    <w:rsid w:val="00E131EF"/>
    <w:rsid w:val="00E14333"/>
    <w:rsid w:val="00E147E0"/>
    <w:rsid w:val="00E170E2"/>
    <w:rsid w:val="00E17BC9"/>
    <w:rsid w:val="00E202E0"/>
    <w:rsid w:val="00E23212"/>
    <w:rsid w:val="00E23576"/>
    <w:rsid w:val="00E24D54"/>
    <w:rsid w:val="00E26A37"/>
    <w:rsid w:val="00E26F38"/>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2E0"/>
    <w:rsid w:val="00E677FB"/>
    <w:rsid w:val="00E72C38"/>
    <w:rsid w:val="00E7307C"/>
    <w:rsid w:val="00E730A9"/>
    <w:rsid w:val="00E86142"/>
    <w:rsid w:val="00E901DD"/>
    <w:rsid w:val="00E91552"/>
    <w:rsid w:val="00E9183F"/>
    <w:rsid w:val="00E92183"/>
    <w:rsid w:val="00E94F72"/>
    <w:rsid w:val="00E9621E"/>
    <w:rsid w:val="00E9790E"/>
    <w:rsid w:val="00E97D90"/>
    <w:rsid w:val="00EA0310"/>
    <w:rsid w:val="00EA0A26"/>
    <w:rsid w:val="00EA4FDA"/>
    <w:rsid w:val="00EA6D8B"/>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6763"/>
    <w:rsid w:val="00ED679F"/>
    <w:rsid w:val="00ED6944"/>
    <w:rsid w:val="00EE0961"/>
    <w:rsid w:val="00EE12B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3FC"/>
    <w:rsid w:val="00F15F3B"/>
    <w:rsid w:val="00F16BF2"/>
    <w:rsid w:val="00F17E93"/>
    <w:rsid w:val="00F20D1E"/>
    <w:rsid w:val="00F224AB"/>
    <w:rsid w:val="00F226DC"/>
    <w:rsid w:val="00F22F8E"/>
    <w:rsid w:val="00F239BA"/>
    <w:rsid w:val="00F249BF"/>
    <w:rsid w:val="00F25533"/>
    <w:rsid w:val="00F268A9"/>
    <w:rsid w:val="00F2707E"/>
    <w:rsid w:val="00F33874"/>
    <w:rsid w:val="00F3538C"/>
    <w:rsid w:val="00F4117D"/>
    <w:rsid w:val="00F428D8"/>
    <w:rsid w:val="00F44910"/>
    <w:rsid w:val="00F4575F"/>
    <w:rsid w:val="00F46869"/>
    <w:rsid w:val="00F46C19"/>
    <w:rsid w:val="00F505F5"/>
    <w:rsid w:val="00F50C20"/>
    <w:rsid w:val="00F51246"/>
    <w:rsid w:val="00F51A4E"/>
    <w:rsid w:val="00F523BC"/>
    <w:rsid w:val="00F54601"/>
    <w:rsid w:val="00F55273"/>
    <w:rsid w:val="00F5634B"/>
    <w:rsid w:val="00F57439"/>
    <w:rsid w:val="00F60017"/>
    <w:rsid w:val="00F6021D"/>
    <w:rsid w:val="00F64BC0"/>
    <w:rsid w:val="00F65F5F"/>
    <w:rsid w:val="00F66E04"/>
    <w:rsid w:val="00F7140B"/>
    <w:rsid w:val="00F74247"/>
    <w:rsid w:val="00F7514F"/>
    <w:rsid w:val="00F77E4A"/>
    <w:rsid w:val="00F860DD"/>
    <w:rsid w:val="00F90E76"/>
    <w:rsid w:val="00F91EBA"/>
    <w:rsid w:val="00F92B48"/>
    <w:rsid w:val="00F92EAE"/>
    <w:rsid w:val="00F94D6F"/>
    <w:rsid w:val="00F95381"/>
    <w:rsid w:val="00F959BF"/>
    <w:rsid w:val="00F95A7D"/>
    <w:rsid w:val="00F96695"/>
    <w:rsid w:val="00FA138F"/>
    <w:rsid w:val="00FA2689"/>
    <w:rsid w:val="00FA3448"/>
    <w:rsid w:val="00FA48AE"/>
    <w:rsid w:val="00FA534A"/>
    <w:rsid w:val="00FA5434"/>
    <w:rsid w:val="00FA63CB"/>
    <w:rsid w:val="00FB2D9F"/>
    <w:rsid w:val="00FB45AD"/>
    <w:rsid w:val="00FB5542"/>
    <w:rsid w:val="00FB60D0"/>
    <w:rsid w:val="00FB6719"/>
    <w:rsid w:val="00FB7654"/>
    <w:rsid w:val="00FB7EA4"/>
    <w:rsid w:val="00FC17B9"/>
    <w:rsid w:val="00FC182D"/>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08881">
      <w:bodyDiv w:val="1"/>
      <w:marLeft w:val="0"/>
      <w:marRight w:val="0"/>
      <w:marTop w:val="0"/>
      <w:marBottom w:val="0"/>
      <w:divBdr>
        <w:top w:val="none" w:sz="0" w:space="0" w:color="auto"/>
        <w:left w:val="none" w:sz="0" w:space="0" w:color="auto"/>
        <w:bottom w:val="none" w:sz="0" w:space="0" w:color="auto"/>
        <w:right w:val="none" w:sz="0" w:space="0" w:color="auto"/>
      </w:divBdr>
    </w:div>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937253803">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267150155">
      <w:bodyDiv w:val="1"/>
      <w:marLeft w:val="0"/>
      <w:marRight w:val="0"/>
      <w:marTop w:val="0"/>
      <w:marBottom w:val="0"/>
      <w:divBdr>
        <w:top w:val="none" w:sz="0" w:space="0" w:color="auto"/>
        <w:left w:val="none" w:sz="0" w:space="0" w:color="auto"/>
        <w:bottom w:val="none" w:sz="0" w:space="0" w:color="auto"/>
        <w:right w:val="none" w:sz="0" w:space="0" w:color="auto"/>
      </w:divBdr>
    </w:div>
    <w:div w:id="1465469605">
      <w:bodyDiv w:val="1"/>
      <w:marLeft w:val="0"/>
      <w:marRight w:val="0"/>
      <w:marTop w:val="0"/>
      <w:marBottom w:val="0"/>
      <w:divBdr>
        <w:top w:val="none" w:sz="0" w:space="0" w:color="auto"/>
        <w:left w:val="none" w:sz="0" w:space="0" w:color="auto"/>
        <w:bottom w:val="none" w:sz="0" w:space="0" w:color="auto"/>
        <w:right w:val="none" w:sz="0" w:space="0" w:color="auto"/>
      </w:divBdr>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6D03A0DE71A84E4687BEBDB7B22D0378"/>
        <w:category>
          <w:name w:val="Général"/>
          <w:gallery w:val="placeholder"/>
        </w:category>
        <w:types>
          <w:type w:val="bbPlcHdr"/>
        </w:types>
        <w:behaviors>
          <w:behavior w:val="content"/>
        </w:behaviors>
        <w:guid w:val="{F3E5703C-9A91-4CBD-9888-E3B4466FC9B1}"/>
      </w:docPartPr>
      <w:docPartBody>
        <w:p w:rsidR="002F57EF" w:rsidRDefault="00425112" w:rsidP="00425112">
          <w:pPr>
            <w:pStyle w:val="6D03A0DE71A84E4687BEBDB7B22D0378"/>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86E5D"/>
    <w:rsid w:val="00150C30"/>
    <w:rsid w:val="00153416"/>
    <w:rsid w:val="001C1206"/>
    <w:rsid w:val="002F57EF"/>
    <w:rsid w:val="004203DF"/>
    <w:rsid w:val="00425112"/>
    <w:rsid w:val="00437465"/>
    <w:rsid w:val="00534EB9"/>
    <w:rsid w:val="00557152"/>
    <w:rsid w:val="00595DBA"/>
    <w:rsid w:val="006F597A"/>
    <w:rsid w:val="00700486"/>
    <w:rsid w:val="007242B7"/>
    <w:rsid w:val="00764744"/>
    <w:rsid w:val="007D08D0"/>
    <w:rsid w:val="007E694C"/>
    <w:rsid w:val="00840FBD"/>
    <w:rsid w:val="00885A86"/>
    <w:rsid w:val="008C53E8"/>
    <w:rsid w:val="00967F09"/>
    <w:rsid w:val="009B530E"/>
    <w:rsid w:val="009D0903"/>
    <w:rsid w:val="009D0D14"/>
    <w:rsid w:val="00AF65CE"/>
    <w:rsid w:val="00C14E60"/>
    <w:rsid w:val="00C2447C"/>
    <w:rsid w:val="00CA4EEB"/>
    <w:rsid w:val="00D65FCC"/>
    <w:rsid w:val="00D8501B"/>
    <w:rsid w:val="00DB3964"/>
    <w:rsid w:val="00E14333"/>
    <w:rsid w:val="00F255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25112"/>
    <w:rPr>
      <w:color w:val="666666"/>
    </w:rPr>
  </w:style>
  <w:style w:type="paragraph" w:customStyle="1" w:styleId="6D03A0DE71A84E4687BEBDB7B22D0378">
    <w:name w:val="6D03A0DE71A84E4687BEBDB7B22D0378"/>
    <w:rsid w:val="004251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1BA3D4-A911-48C1-9F00-7A1372E70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604</TotalTime>
  <Pages>10</Pages>
  <Words>3240</Words>
  <Characters>17821</Characters>
  <Application>Microsoft Office Word</Application>
  <DocSecurity>0</DocSecurity>
  <Lines>148</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Nourhene RABBAH</cp:lastModifiedBy>
  <cp:revision>326</cp:revision>
  <cp:lastPrinted>2019-11-16T07:44:00Z</cp:lastPrinted>
  <dcterms:created xsi:type="dcterms:W3CDTF">2024-01-23T15:23:00Z</dcterms:created>
  <dcterms:modified xsi:type="dcterms:W3CDTF">2026-04-24T08:46:00Z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4182500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