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EB11691646D14D7EBDFAE35E547221E9"/>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E3FAF4039F240F492A3B433DA6E573E"/>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5E9CC31521A540AD98AD1250FBD5DD7C"/>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22A82F85" w:rsidR="00CD1AF1" w:rsidRPr="00F94D6F" w:rsidRDefault="00A04F63" w:rsidP="00223C7F">
      <w:pPr>
        <w:pStyle w:val="Texte"/>
        <w:ind w:left="4254"/>
        <w:rPr>
          <w:color w:val="auto"/>
        </w:rPr>
      </w:pPr>
      <w:r w:rsidRPr="00A04F63">
        <w:rPr>
          <w:color w:val="auto"/>
        </w:rPr>
        <w:t>À</w:t>
      </w:r>
      <w:r w:rsidR="00520B83">
        <w:rPr>
          <w:color w:val="auto"/>
        </w:rPr>
        <w:t xml:space="preserve"> </w:t>
      </w:r>
      <w:sdt>
        <w:sdtPr>
          <w:rPr>
            <w:color w:val="auto"/>
          </w:rPr>
          <w:alias w:val="Ville de signature"/>
          <w:tag w:val="Ville de signature"/>
          <w:id w:val="818076453"/>
          <w:placeholder>
            <w:docPart w:val="DefaultPlaceholder_-1854013440"/>
          </w:placeholder>
          <w:showingPlcHdr/>
          <w15:color w:val="FF0000"/>
          <w:text/>
        </w:sdtPr>
        <w:sdtContent>
          <w:r w:rsidR="00520B83" w:rsidRPr="003A3D5F">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DF5E62">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544CBDE3" w:rsidR="00223C7F" w:rsidRPr="00FF1198" w:rsidRDefault="00757B0B" w:rsidP="0041425D">
      <w:pPr>
        <w:pStyle w:val="Texte"/>
        <w:ind w:firstLine="709"/>
        <w:rPr>
          <w:b/>
          <w:i/>
          <w:iCs/>
          <w:color w:val="auto"/>
        </w:rPr>
      </w:pPr>
      <w:r>
        <w:rPr>
          <w:b/>
          <w:i/>
          <w:iCs/>
          <w:color w:val="auto"/>
        </w:rPr>
        <w:t>Assistance SCI</w:t>
      </w:r>
      <w:r w:rsidR="003D6E99">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2AF0239D" w:rsidR="00CD1AF1" w:rsidRPr="00F94D6F" w:rsidRDefault="00000000" w:rsidP="00953D8E">
      <w:pPr>
        <w:pStyle w:val="Texte"/>
        <w:rPr>
          <w:color w:val="auto"/>
        </w:rPr>
      </w:pPr>
      <w:sdt>
        <w:sdtPr>
          <w:rPr>
            <w:color w:val="auto"/>
          </w:rPr>
          <w:alias w:val="Madame ou Monsieur"/>
          <w:tag w:val="Madame ou Monsieur"/>
          <w:id w:val="136517408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FD3936" w:rsidRPr="003A3D5F">
            <w:rPr>
              <w:rStyle w:val="Textedelespacerserv"/>
            </w:rPr>
            <w:t>Choisissez un élément.</w:t>
          </w:r>
        </w:sdtContent>
      </w:sdt>
      <w:r w:rsidR="00CD1AF1" w:rsidRPr="00F94D6F">
        <w:rPr>
          <w:color w:val="auto"/>
        </w:rPr>
        <w:t>,</w:t>
      </w:r>
    </w:p>
    <w:p w14:paraId="674A94C6" w14:textId="77777777" w:rsidR="000469F7"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une mission d’assistance dans l’accomplissement de vos obligations déclaratives de votre SCI.</w:t>
      </w:r>
    </w:p>
    <w:p w14:paraId="0B13A9EF" w14:textId="4F360AD6"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7B06984"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r w:rsidR="00BB7642">
        <w:rPr>
          <w:color w:val="auto"/>
        </w:rPr>
        <w:t>SCI</w:t>
      </w:r>
      <w:r w:rsidRPr="005E3F5E">
        <w:rPr>
          <w:color w:val="auto"/>
        </w:rPr>
        <w:t xml:space="preserve"> et vous en êtes</w:t>
      </w:r>
      <w:r w:rsidR="00BB7642">
        <w:rPr>
          <w:rFonts w:cs="Arial"/>
          <w:color w:val="auto"/>
        </w:rPr>
        <w:t xml:space="preserve"> Gérant</w:t>
      </w:r>
      <w:r w:rsidRPr="005E3F5E">
        <w:rPr>
          <w:color w:val="auto"/>
        </w:rPr>
        <w:t>.</w:t>
      </w:r>
      <w:r w:rsidR="003B19F2">
        <w:rPr>
          <w:color w:val="auto"/>
        </w:rPr>
        <w:t xml:space="preserve"> </w:t>
      </w:r>
    </w:p>
    <w:p w14:paraId="1DDA8C5F" w14:textId="77777777" w:rsidR="00EC60C9" w:rsidRDefault="00EC60C9" w:rsidP="00EC60C9">
      <w:pPr>
        <w:pStyle w:val="Texte"/>
        <w:rPr>
          <w:color w:val="auto"/>
        </w:rPr>
      </w:pPr>
    </w:p>
    <w:p w14:paraId="3DE6DC5F" w14:textId="5647CC52" w:rsidR="00C1072A" w:rsidRDefault="00C1072A" w:rsidP="00EC60C9">
      <w:pPr>
        <w:pStyle w:val="Texte"/>
        <w:rPr>
          <w:color w:val="auto"/>
        </w:rPr>
      </w:pPr>
      <w:r w:rsidRPr="00C1072A">
        <w:rPr>
          <w:color w:val="auto"/>
        </w:rPr>
        <w:t>Votre activité principale est</w:t>
      </w:r>
      <w:r w:rsidR="003B19F2">
        <w:rPr>
          <w:color w:val="auto"/>
        </w:rPr>
        <w:t xml:space="preserve"> la location immobilière</w:t>
      </w:r>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B8C5731A4D754B79860569910AD0E44D"/>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w:tag w:val="Date d'ouverture"/>
          <w:id w:val="1982729750"/>
          <w:placeholder>
            <w:docPart w:val="B2898B082A98447CAFD81036E7E2AD4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w:tag w:val="Date de clôture"/>
          <w:id w:val="1703972627"/>
          <w:placeholder>
            <w:docPart w:val="205CDEDCF41F4294B8A31EE0F18B8A4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3B19F2">
        <w:rPr>
          <w:color w:val="auto"/>
        </w:rPr>
        <w:t xml:space="preserve">. </w:t>
      </w:r>
    </w:p>
    <w:p w14:paraId="121EFB33" w14:textId="77777777" w:rsidR="00C1072A" w:rsidRDefault="00C1072A" w:rsidP="00EC60C9">
      <w:pPr>
        <w:pStyle w:val="Texte"/>
        <w:rPr>
          <w:color w:val="auto"/>
        </w:rPr>
      </w:pPr>
    </w:p>
    <w:p w14:paraId="64051899" w14:textId="44D344C9" w:rsidR="00C1072A" w:rsidRDefault="000900E1" w:rsidP="00EC60C9">
      <w:pPr>
        <w:pStyle w:val="Texte"/>
        <w:rPr>
          <w:color w:val="auto"/>
        </w:rPr>
      </w:pPr>
      <w:r w:rsidRPr="000900E1">
        <w:rPr>
          <w:color w:val="auto"/>
        </w:rPr>
        <w:t>Vous employez</w:t>
      </w:r>
      <w:r w:rsidR="004C1D66">
        <w:rPr>
          <w:rFonts w:cs="Arial"/>
          <w:color w:val="auto"/>
        </w:rPr>
        <w:t xml:space="preserve"> </w:t>
      </w:r>
      <w:sdt>
        <w:sdtPr>
          <w:rPr>
            <w:rFonts w:cs="Arial"/>
            <w:color w:val="auto"/>
          </w:rPr>
          <w:alias w:val="Nombre de salarié"/>
          <w:tag w:val="Nombre de salarié"/>
          <w:id w:val="-867366803"/>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4C1D66" w:rsidRPr="003A3D5F">
            <w:rPr>
              <w:rStyle w:val="Textedelespacerserv"/>
            </w:rPr>
            <w:t>Choisissez un élément.</w:t>
          </w:r>
        </w:sdtContent>
      </w:sdt>
      <w:r w:rsidRPr="000900E1">
        <w:rPr>
          <w:color w:val="auto"/>
        </w:rPr>
        <w:t>. Vous</w:t>
      </w:r>
      <w:r w:rsidR="003B19F2">
        <w:rPr>
          <w:color w:val="auto"/>
        </w:rPr>
        <w:t xml:space="preserve"> société est</w:t>
      </w:r>
      <w:r w:rsidR="00F60017">
        <w:rPr>
          <w:color w:val="auto"/>
        </w:rPr>
        <w:t xml:space="preserve"> </w:t>
      </w:r>
      <w:sdt>
        <w:sdtPr>
          <w:rPr>
            <w:color w:val="auto"/>
          </w:rPr>
          <w:alias w:val="Régime fiscal"/>
          <w:tag w:val="Régime fiscal"/>
          <w:id w:val="1829326328"/>
          <w:placeholder>
            <w:docPart w:val="D477D17EC3274A01ADBC28A54B9198DA"/>
          </w:placeholder>
          <w:showingPlcHdr/>
          <w15:color w:val="FF0000"/>
          <w:comboBox>
            <w:listItem w:displayText="semi transparente fiscalement : les bénéfices réalisés par la société sont imposés au nom des associés" w:value="semi transparente fiscalement : les bénéfices réalisés par la société sont imposés au nom des associés"/>
            <w:listItem w:displayText="assujettie à l'IS" w:value="assujettie à l'IS"/>
          </w:comboBox>
        </w:sdtPr>
        <w:sdtContent>
          <w:r w:rsidR="00F60017" w:rsidRPr="000C56B0">
            <w:rPr>
              <w:rStyle w:val="Textedelespacerserv"/>
            </w:rPr>
            <w:t>Choisissez un élément.</w:t>
          </w:r>
        </w:sdtContent>
      </w:sdt>
      <w:r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57161460" w:rsidR="00CD1AF1"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C8253C9" w14:textId="77777777" w:rsidR="005A4F8F" w:rsidRDefault="005A4F8F" w:rsidP="005A4F8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2ED538D0" w14:textId="77777777" w:rsidR="005A4F8F" w:rsidRPr="005C2C42" w:rsidRDefault="005A4F8F" w:rsidP="005A4F8F">
      <w:pPr>
        <w:pStyle w:val="Texte"/>
        <w:rPr>
          <w:iCs/>
          <w:color w:val="auto"/>
        </w:rPr>
      </w:pPr>
      <w:r>
        <w:rPr>
          <w:iCs/>
          <w:color w:val="auto"/>
        </w:rPr>
        <w:t xml:space="preserve">Cette </w:t>
      </w:r>
      <w:r w:rsidRPr="005C2C42">
        <w:rPr>
          <w:iCs/>
          <w:color w:val="auto"/>
        </w:rPr>
        <w:t>mission se définit comme suit :</w:t>
      </w:r>
    </w:p>
    <w:p w14:paraId="44F14187" w14:textId="77777777" w:rsidR="005A4F8F" w:rsidRPr="000748E1" w:rsidRDefault="005A4F8F" w:rsidP="005A4F8F">
      <w:pPr>
        <w:pStyle w:val="Puces"/>
      </w:pPr>
      <w:r w:rsidRPr="000748E1">
        <w:t>Prise de connaissance du « réglementaire de paie » au démarrage de la mission</w:t>
      </w:r>
      <w:r>
        <w:t> ;</w:t>
      </w:r>
    </w:p>
    <w:p w14:paraId="766BBA32" w14:textId="77777777" w:rsidR="005A4F8F" w:rsidRDefault="005A4F8F" w:rsidP="005A4F8F">
      <w:pPr>
        <w:pStyle w:val="Puces"/>
      </w:pPr>
      <w:r w:rsidRPr="000748E1">
        <w:t>Établissement de la paie et des déclarations liées.</w:t>
      </w:r>
    </w:p>
    <w:p w14:paraId="65B34A5A" w14:textId="1DD30E6C" w:rsidR="005A4F8F" w:rsidRPr="005A4F8F" w:rsidRDefault="005A4F8F" w:rsidP="005A4F8F">
      <w:pPr>
        <w:pStyle w:val="Texte"/>
        <w:rPr>
          <w:iCs/>
          <w:color w:val="auto"/>
        </w:rPr>
      </w:pPr>
      <w:r w:rsidRPr="005A4F8F">
        <w:rPr>
          <w:iCs/>
          <w:color w:val="auto"/>
        </w:rPr>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CE44B18" w:rsidR="004E6718" w:rsidRDefault="001D3B27" w:rsidP="00127779">
      <w:pPr>
        <w:pStyle w:val="Texte"/>
        <w:rPr>
          <w:color w:val="auto"/>
        </w:rPr>
      </w:pPr>
      <w:r w:rsidRPr="001D3B27">
        <w:rPr>
          <w:color w:val="auto"/>
        </w:rPr>
        <w:t>Vous envisagez de nous confier le suivi de vos obligations comptables et l'établissement de la déclaration fiscale n° 2072 conformément à l'article 172 bis du Code Général des Impôts. Notre mission consiste à établir votre déclaration annuelle des résultats et les états complémentaires dans le respect de la loi et de la réglementation en vigueur. Son exécution implique en ce qui nous concerne, le respect des textes légaux et réglementaires applicables aux professionnels de l’expertise comptable.</w:t>
      </w:r>
    </w:p>
    <w:p w14:paraId="6FEB2721" w14:textId="22C09B42" w:rsidR="00896A6A" w:rsidRDefault="00896A6A" w:rsidP="00896A6A">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r>
        <w:rPr>
          <w:color w:val="auto"/>
        </w:rPr>
        <w:br w:type="page"/>
      </w:r>
    </w:p>
    <w:p w14:paraId="2B491CD1" w14:textId="77777777" w:rsidR="00896A6A" w:rsidRDefault="00896A6A" w:rsidP="00896A6A">
      <w:pPr>
        <w:pStyle w:val="Texte"/>
        <w:rPr>
          <w:color w:val="auto"/>
        </w:rPr>
      </w:pPr>
      <w:r w:rsidRPr="00747107">
        <w:rPr>
          <w:color w:val="auto"/>
        </w:rPr>
        <w:lastRenderedPageBreak/>
        <w:t>Notre mission n’a pas pour objectif de déceler des erreurs, actes illégaux ou autres irrégularités pouvant ou ayant eu lieu dans votre entité.</w:t>
      </w:r>
    </w:p>
    <w:p w14:paraId="2EE35345" w14:textId="77777777" w:rsidR="00896A6A" w:rsidRDefault="00896A6A" w:rsidP="00896A6A">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3902B6CA" w14:textId="77777777" w:rsidR="00896A6A" w:rsidRDefault="00896A6A" w:rsidP="00127779">
      <w:pPr>
        <w:pStyle w:val="Texte"/>
        <w:rPr>
          <w:color w:val="auto"/>
        </w:rPr>
      </w:pPr>
    </w:p>
    <w:p w14:paraId="6FF9295D" w14:textId="1ADC3BA6" w:rsidR="00133974" w:rsidRDefault="00000000" w:rsidP="00127779">
      <w:pPr>
        <w:pStyle w:val="Texte"/>
        <w:rPr>
          <w:color w:val="auto"/>
        </w:rPr>
      </w:pPr>
      <w:sdt>
        <w:sdtPr>
          <w:rPr>
            <w:color w:val="auto"/>
          </w:rPr>
          <w:alias w:val="Assujettissement à la TVA ?"/>
          <w:tag w:val="Assujettissement à la TVA ?"/>
          <w:id w:val="-774937702"/>
          <w:placeholder>
            <w:docPart w:val="AB83E1C395414C2BAD5BB8DD3D3B462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SCI n'est pas assujetti à la taxe sur la valeur ajoutée (TVA). Il n'y a donc pas de déclaration à faire." w:value="Enfin, votre SCI n'est pas assujetti à la taxe sur la valeur ajoutée (TVA). Il n'y a donc pas de déclaration à faire."/>
          </w:comboBox>
        </w:sdtPr>
        <w:sdtContent>
          <w:r w:rsidR="001D3B27" w:rsidRPr="000C56B0">
            <w:rPr>
              <w:rStyle w:val="Textedelespacerserv"/>
            </w:rPr>
            <w:t>Choisissez un élément.</w:t>
          </w:r>
        </w:sdtContent>
      </w:sdt>
    </w:p>
    <w:p w14:paraId="41E84420" w14:textId="77777777" w:rsidR="00896A6A" w:rsidRDefault="00896A6A" w:rsidP="00127779">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4E4D8A3D" w14:textId="77777777" w:rsidR="00500D6C" w:rsidRPr="00500D6C" w:rsidRDefault="00500D6C" w:rsidP="00500D6C">
      <w:pPr>
        <w:pStyle w:val="Texte"/>
        <w:rPr>
          <w:color w:val="auto"/>
        </w:rPr>
      </w:pPr>
      <w:r w:rsidRPr="00500D6C">
        <w:rPr>
          <w:color w:val="auto"/>
        </w:rPr>
        <w:t>Nos travaux ne comprennent pas le contrôle de la réalité et de l’exhaustivité, ni le contrôle des inventaires physiques des actifs de votre entité à la clôture de l’exercice comptable (stocks, immobilisations, espèces en caisse notamment), ni l’appréciation des procédures de contrôle interne.</w:t>
      </w:r>
    </w:p>
    <w:p w14:paraId="0A481736" w14:textId="3A4956AE" w:rsidR="00500D6C" w:rsidRDefault="00500D6C" w:rsidP="00500D6C">
      <w:pPr>
        <w:pStyle w:val="Texte"/>
        <w:rPr>
          <w:color w:val="auto"/>
        </w:rPr>
      </w:pPr>
      <w:r w:rsidRPr="00500D6C">
        <w:rPr>
          <w:color w:val="auto"/>
        </w:rPr>
        <w:t>Nous vous précisons que nous sommes juridiquement redevables d’une simple obligation de moyens. La vérification des écritures et leur rapprochement avec les pièces justificatives sont effectués par notre cabinet uniquement par épreuves, et ne portent donc pas sur l’appréciation de la légalité, de la fiabilité et de l’exactitude des informations que vous nous fournirez.</w:t>
      </w:r>
    </w:p>
    <w:p w14:paraId="67E3B895" w14:textId="77777777" w:rsidR="008175EA" w:rsidRPr="00253C80" w:rsidRDefault="008175EA" w:rsidP="008175EA">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262D2118" w14:textId="77777777" w:rsidR="008175EA" w:rsidRPr="00253C80" w:rsidRDefault="008175EA" w:rsidP="008175EA">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3D0498FF" w14:textId="2C5B5DF3" w:rsidR="00D74C79" w:rsidRDefault="008175EA" w:rsidP="008175EA">
      <w:pPr>
        <w:pStyle w:val="Texte"/>
        <w:rPr>
          <w:color w:val="auto"/>
        </w:rPr>
      </w:pPr>
      <w:r w:rsidRPr="00253C80">
        <w:rPr>
          <w:color w:val="auto"/>
        </w:rPr>
        <w:t>Ils ne se confondent pas non plus avec la mission de gestion des ressources humaines de votre entité.</w:t>
      </w:r>
    </w:p>
    <w:p w14:paraId="28C454D0" w14:textId="1A41D651" w:rsidR="00342BA2" w:rsidRDefault="00342BA2" w:rsidP="008175EA">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4DC1ADF1" w14:textId="77777777" w:rsidR="00133974" w:rsidRDefault="00133974" w:rsidP="00500D6C">
      <w:pPr>
        <w:pStyle w:val="Texte"/>
        <w:rPr>
          <w:color w:val="auto"/>
        </w:rPr>
      </w:pPr>
    </w:p>
    <w:p w14:paraId="1F942CE6" w14:textId="73815E21" w:rsidR="00CD1AF1" w:rsidRPr="00FA2689" w:rsidRDefault="00CD1AF1" w:rsidP="000A19CC">
      <w:pPr>
        <w:pStyle w:val="Plan-Niveau2"/>
      </w:pPr>
      <w:bookmarkStart w:id="4" w:name="_Toc124775610"/>
      <w:r w:rsidRPr="00FA2689">
        <w:t>Exécution et déroulement de la mission</w:t>
      </w:r>
      <w:bookmarkEnd w:id="4"/>
    </w:p>
    <w:p w14:paraId="5BDC8A60" w14:textId="77E1FAB6"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454F5E76" w14:textId="6BD1C13D" w:rsidR="009E1DA8" w:rsidRDefault="000B5332" w:rsidP="00500D6C">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500D6C">
        <w:rPr>
          <w:color w:val="auto"/>
        </w:rPr>
        <w:t>.</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6CAE0FAC" w:rsidR="00860E72"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r w:rsidR="00860E72">
        <w:rPr>
          <w:color w:val="auto"/>
        </w:rPr>
        <w:br w:type="page"/>
      </w:r>
    </w:p>
    <w:p w14:paraId="05912F87" w14:textId="5D4449BC" w:rsidR="00F428D8" w:rsidRDefault="00F428D8" w:rsidP="000B5332">
      <w:pPr>
        <w:pStyle w:val="Texte"/>
        <w:rPr>
          <w:color w:val="auto"/>
        </w:rPr>
      </w:pPr>
      <w:r w:rsidRPr="00F428D8">
        <w:rPr>
          <w:color w:val="auto"/>
        </w:rPr>
        <w:lastRenderedPageBreak/>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2788764B" w14:textId="4B451853"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3835FEB0" w14:textId="77777777" w:rsidR="00176EC5" w:rsidRDefault="00176EC5"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33FE909E" w:rsidR="00176EC5" w:rsidRDefault="00BE42BC" w:rsidP="00156A10">
      <w:pPr>
        <w:pStyle w:val="Texte"/>
        <w:rPr>
          <w:color w:val="auto"/>
        </w:rPr>
      </w:pPr>
      <w:r w:rsidRPr="00BE42BC">
        <w:rPr>
          <w:color w:val="auto"/>
        </w:rPr>
        <w:t xml:space="preserve">Le cabinet </w:t>
      </w:r>
      <w:r w:rsidR="005F32F0">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176EC5">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1EAC1317"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390739B2" w:rsidR="00176EC5"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176EC5">
        <w:br w:type="page"/>
      </w:r>
    </w:p>
    <w:p w14:paraId="567D5410" w14:textId="4530918A" w:rsidR="00C41A99" w:rsidRDefault="00C41A99" w:rsidP="002A349B">
      <w:pPr>
        <w:pStyle w:val="Puces"/>
        <w:numPr>
          <w:ilvl w:val="0"/>
          <w:numId w:val="0"/>
        </w:numPr>
      </w:pPr>
      <w:r w:rsidRPr="00C41A99">
        <w:lastRenderedPageBreak/>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2BDA16CA"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3947B7DD" w14:textId="77777777" w:rsidR="00DF5E62" w:rsidRPr="006C2073" w:rsidRDefault="00DF5E62" w:rsidP="006C2073">
      <w:pPr>
        <w:pStyle w:val="Texte"/>
        <w:rPr>
          <w:color w:val="auto"/>
        </w:rPr>
      </w:pPr>
    </w:p>
    <w:p w14:paraId="4F526A30" w14:textId="7F52B31D" w:rsidR="00353D46" w:rsidRPr="00DF5E62" w:rsidRDefault="00DF5E62" w:rsidP="00DF5E62">
      <w:pPr>
        <w:pStyle w:val="Texte"/>
        <w:rPr>
          <w:color w:val="auto"/>
        </w:rPr>
      </w:pPr>
      <w:r>
        <w:rPr>
          <w:i/>
          <w:iCs/>
          <w:color w:val="auto"/>
          <w:u w:val="single"/>
        </w:rPr>
        <w:t>Missions</w:t>
      </w:r>
      <w:r>
        <w:rPr>
          <w:i/>
          <w:iCs/>
          <w:color w:val="auto"/>
          <w:u w:val="single"/>
        </w:rPr>
        <w:t xml:space="preserve"> </w:t>
      </w:r>
      <w:r>
        <w:rPr>
          <w:i/>
          <w:iCs/>
          <w:color w:val="auto"/>
          <w:u w:val="single"/>
        </w:rPr>
        <w:t>comptables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6096"/>
        <w:gridCol w:w="2408"/>
      </w:tblGrid>
      <w:tr w:rsidR="00BD5B78" w14:paraId="20511803" w14:textId="03FEF5C0" w:rsidTr="00BD5B78">
        <w:tc>
          <w:tcPr>
            <w:tcW w:w="3584" w:type="pct"/>
            <w:tcBorders>
              <w:top w:val="nil"/>
              <w:left w:val="nil"/>
              <w:bottom w:val="nil"/>
              <w:right w:val="nil"/>
            </w:tcBorders>
            <w:shd w:val="clear" w:color="6C6C6C" w:fill="6C6C6C"/>
            <w:vAlign w:val="center"/>
          </w:tcPr>
          <w:p w14:paraId="5A85CCA6" w14:textId="54BAE856" w:rsidR="00BD5B78" w:rsidRPr="008962C3" w:rsidRDefault="00BD5B78"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416" w:type="pct"/>
            <w:tcBorders>
              <w:top w:val="nil"/>
              <w:left w:val="nil"/>
              <w:bottom w:val="nil"/>
              <w:right w:val="nil"/>
            </w:tcBorders>
            <w:shd w:val="clear" w:color="6C6C6C" w:fill="6C6C6C"/>
          </w:tcPr>
          <w:p w14:paraId="67268A42" w14:textId="57E402E1" w:rsidR="00BD5B78" w:rsidRPr="008962C3" w:rsidRDefault="00BD5B78"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BD5B78" w:rsidRPr="007133D4" w14:paraId="1DE836C3" w14:textId="4C92F911" w:rsidTr="00BD5B78">
        <w:tc>
          <w:tcPr>
            <w:tcW w:w="3584" w:type="pct"/>
            <w:tcBorders>
              <w:top w:val="nil"/>
              <w:left w:val="nil"/>
              <w:bottom w:val="nil"/>
              <w:right w:val="nil"/>
            </w:tcBorders>
            <w:shd w:val="clear" w:color="FFFFFF" w:fill="FFFFFF"/>
            <w:vAlign w:val="center"/>
          </w:tcPr>
          <w:p w14:paraId="6212EE4C" w14:textId="40BB4F41" w:rsidR="00BD5B78" w:rsidRPr="008962C3" w:rsidRDefault="00BD5B78"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annuel HT"/>
            <w:tag w:val="Montant annuel HT"/>
            <w:id w:val="-550769114"/>
            <w:placeholder>
              <w:docPart w:val="2B9D433F7B184B03974CD9BC81CD9221"/>
            </w:placeholder>
            <w:showingPlcHdr/>
            <w15:color w:val="FF0000"/>
          </w:sdtPr>
          <w:sdtContent>
            <w:tc>
              <w:tcPr>
                <w:tcW w:w="1416" w:type="pct"/>
                <w:tcBorders>
                  <w:top w:val="nil"/>
                  <w:left w:val="nil"/>
                  <w:bottom w:val="nil"/>
                  <w:right w:val="nil"/>
                </w:tcBorders>
                <w:shd w:val="clear" w:color="FFFFFF" w:fill="FFFFFF"/>
                <w:vAlign w:val="center"/>
              </w:tcPr>
              <w:p w14:paraId="3D69DB04" w14:textId="489781D3" w:rsidR="00BD5B78" w:rsidRPr="000F48EA" w:rsidRDefault="00BD5B78"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BD5B78" w:rsidRPr="007133D4" w14:paraId="5B7C4ACD" w14:textId="77777777" w:rsidTr="00BD5B78">
        <w:tc>
          <w:tcPr>
            <w:tcW w:w="3584" w:type="pct"/>
            <w:tcBorders>
              <w:top w:val="nil"/>
              <w:left w:val="nil"/>
              <w:bottom w:val="nil"/>
              <w:right w:val="nil"/>
            </w:tcBorders>
            <w:shd w:val="clear" w:color="FFFFFF" w:fill="FFFFFF"/>
            <w:vAlign w:val="center"/>
          </w:tcPr>
          <w:p w14:paraId="686C0286" w14:textId="559B47E9" w:rsidR="00BD5B78" w:rsidRPr="008962C3" w:rsidRDefault="00BD5B78"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annuel HT"/>
            <w:tag w:val="Montant annuel HT"/>
            <w:id w:val="1630209693"/>
            <w:placeholder>
              <w:docPart w:val="DefaultPlaceholder_-1854013440"/>
            </w:placeholder>
            <w:showingPlcHdr/>
            <w15:color w:val="FF0000"/>
          </w:sdtPr>
          <w:sdtContent>
            <w:tc>
              <w:tcPr>
                <w:tcW w:w="1416" w:type="pct"/>
                <w:tcBorders>
                  <w:top w:val="nil"/>
                  <w:left w:val="nil"/>
                  <w:bottom w:val="nil"/>
                  <w:right w:val="nil"/>
                </w:tcBorders>
                <w:shd w:val="clear" w:color="FFFFFF" w:fill="FFFFFF"/>
                <w:vAlign w:val="center"/>
              </w:tcPr>
              <w:p w14:paraId="120EC3DA" w14:textId="7EE5C353" w:rsidR="00BD5B78" w:rsidRPr="00BD5B78" w:rsidRDefault="00BD5B78" w:rsidP="000F48EA">
                <w:pPr>
                  <w:pStyle w:val="Titre3"/>
                  <w:ind w:right="40"/>
                  <w:jc w:val="center"/>
                  <w:rPr>
                    <w:rFonts w:ascii="Arial" w:hAnsi="Arial" w:cs="Arial"/>
                    <w:b w:val="0"/>
                    <w:bCs w:val="0"/>
                    <w:color w:val="auto"/>
                  </w:rPr>
                </w:pPr>
                <w:r w:rsidRPr="00BD5B78">
                  <w:rPr>
                    <w:rStyle w:val="Textedelespacerserv"/>
                    <w:sz w:val="14"/>
                    <w:szCs w:val="14"/>
                  </w:rPr>
                  <w:t>Cliquez ou appuyez ici pour entrer du texte.</w:t>
                </w:r>
              </w:p>
            </w:tc>
          </w:sdtContent>
        </w:sdt>
      </w:tr>
      <w:tr w:rsidR="00BD5B78" w:rsidRPr="007133D4" w14:paraId="20CEBD8B" w14:textId="77777777" w:rsidTr="00BD5B78">
        <w:trPr>
          <w:trHeight w:val="221"/>
        </w:trPr>
        <w:tc>
          <w:tcPr>
            <w:tcW w:w="3584" w:type="pct"/>
            <w:tcBorders>
              <w:top w:val="nil"/>
              <w:left w:val="nil"/>
              <w:bottom w:val="nil"/>
              <w:right w:val="nil"/>
            </w:tcBorders>
            <w:shd w:val="clear" w:color="FFFFFF" w:fill="FFFFFF"/>
            <w:vAlign w:val="center"/>
          </w:tcPr>
          <w:p w14:paraId="2BAE0ED9" w14:textId="73848901" w:rsidR="00BD5B78" w:rsidRDefault="00BD5B78"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416" w:type="pct"/>
            <w:tcBorders>
              <w:top w:val="nil"/>
              <w:left w:val="nil"/>
              <w:bottom w:val="nil"/>
              <w:right w:val="nil"/>
            </w:tcBorders>
            <w:shd w:val="clear" w:color="FFFFFF" w:fill="FFFFFF"/>
            <w:vAlign w:val="center"/>
          </w:tcPr>
          <w:p w14:paraId="7397C789" w14:textId="78673DD1" w:rsidR="00BD5B78" w:rsidRPr="000F48EA" w:rsidRDefault="00BD5B78"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BD5B78" w:rsidRPr="008274F2" w14:paraId="7C06CF01" w14:textId="79355E15" w:rsidTr="00BD5B78">
        <w:tc>
          <w:tcPr>
            <w:tcW w:w="3584" w:type="pct"/>
            <w:tcBorders>
              <w:top w:val="nil"/>
              <w:left w:val="nil"/>
              <w:bottom w:val="nil"/>
              <w:right w:val="nil"/>
            </w:tcBorders>
            <w:shd w:val="clear" w:color="BFBFBF" w:fill="BFBFBF"/>
            <w:vAlign w:val="center"/>
          </w:tcPr>
          <w:p w14:paraId="4B73A077"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9D88C726A12F483BAE11CEA9E89F6AC7"/>
            </w:placeholder>
            <w:showingPlcHdr/>
            <w15:color w:val="FF0000"/>
          </w:sdtPr>
          <w:sdtContent>
            <w:tc>
              <w:tcPr>
                <w:tcW w:w="1416" w:type="pct"/>
                <w:tcBorders>
                  <w:top w:val="nil"/>
                  <w:left w:val="nil"/>
                  <w:bottom w:val="nil"/>
                  <w:right w:val="nil"/>
                </w:tcBorders>
                <w:shd w:val="clear" w:color="BFBFBF" w:fill="BFBFBF"/>
                <w:vAlign w:val="center"/>
              </w:tcPr>
              <w:p w14:paraId="0F674ED5" w14:textId="63A4C3E0" w:rsidR="00BD5B78" w:rsidRPr="000F48EA" w:rsidRDefault="00BD5B78"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BD5B78" w:rsidRPr="008274F2" w14:paraId="7804AE5E" w14:textId="0947F6F5" w:rsidTr="00BD5B78">
        <w:tc>
          <w:tcPr>
            <w:tcW w:w="3584" w:type="pct"/>
            <w:tcBorders>
              <w:top w:val="nil"/>
              <w:left w:val="nil"/>
              <w:bottom w:val="nil"/>
              <w:right w:val="nil"/>
            </w:tcBorders>
            <w:shd w:val="clear" w:color="FFFFFF" w:fill="FFFFFF"/>
            <w:vAlign w:val="center"/>
          </w:tcPr>
          <w:p w14:paraId="2C405020"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1C846F0D119E4D05BF9DF9016A871E7B"/>
            </w:placeholder>
            <w:showingPlcHdr/>
            <w15:color w:val="FF0000"/>
          </w:sdtPr>
          <w:sdtContent>
            <w:tc>
              <w:tcPr>
                <w:tcW w:w="1416" w:type="pct"/>
                <w:tcBorders>
                  <w:top w:val="nil"/>
                  <w:left w:val="nil"/>
                  <w:bottom w:val="nil"/>
                  <w:right w:val="nil"/>
                </w:tcBorders>
                <w:shd w:val="clear" w:color="FFFFFF" w:fill="FFFFFF"/>
                <w:vAlign w:val="center"/>
              </w:tcPr>
              <w:p w14:paraId="28D9C39C" w14:textId="5CF6211A" w:rsidR="00BD5B78" w:rsidRPr="000F48EA" w:rsidRDefault="00BD5B78"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BD5B78" w:rsidRPr="008274F2" w14:paraId="2C922546" w14:textId="453210C3" w:rsidTr="00BD5B78">
        <w:tc>
          <w:tcPr>
            <w:tcW w:w="3584" w:type="pct"/>
            <w:tcBorders>
              <w:top w:val="nil"/>
              <w:left w:val="nil"/>
              <w:bottom w:val="nil"/>
              <w:right w:val="nil"/>
            </w:tcBorders>
            <w:shd w:val="clear" w:color="DDDDDD" w:fill="DDDDDD"/>
            <w:vAlign w:val="center"/>
          </w:tcPr>
          <w:p w14:paraId="66A233C6" w14:textId="77777777" w:rsidR="00BD5B78" w:rsidRPr="008962C3" w:rsidRDefault="00BD5B78"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55D9DB23667E4ECC902B1AE8922697A8"/>
            </w:placeholder>
            <w:showingPlcHdr/>
            <w15:color w:val="FF0000"/>
          </w:sdtPr>
          <w:sdtContent>
            <w:tc>
              <w:tcPr>
                <w:tcW w:w="1416" w:type="pct"/>
                <w:tcBorders>
                  <w:top w:val="nil"/>
                  <w:left w:val="nil"/>
                  <w:bottom w:val="nil"/>
                  <w:right w:val="nil"/>
                </w:tcBorders>
                <w:shd w:val="clear" w:color="DDDDDD" w:fill="DDDDDD"/>
                <w:vAlign w:val="center"/>
              </w:tcPr>
              <w:p w14:paraId="2CB9E18E" w14:textId="13291DFD" w:rsidR="00BD5B78" w:rsidRPr="000F48EA" w:rsidRDefault="00BD5B78"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00BF40F7"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7068272FB2F4B9D9A72EBEE00920413"/>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BD5B78">
        <w:rPr>
          <w:rFonts w:ascii="Arial" w:hAnsi="Arial" w:cstheme="minorHAnsi"/>
          <w:kern w:val="0"/>
          <w:sz w:val="22"/>
          <w:szCs w:val="24"/>
        </w:rPr>
        <w:t>an</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D5B78" w:rsidRDefault="00D47B14" w:rsidP="00353D46">
      <w:pPr>
        <w:jc w:val="both"/>
        <w:rPr>
          <w:rFonts w:ascii="Arial" w:hAnsi="Arial" w:cstheme="minorHAnsi"/>
          <w:b/>
          <w:bCs/>
          <w:kern w:val="0"/>
          <w:sz w:val="22"/>
          <w:szCs w:val="24"/>
        </w:rPr>
      </w:pPr>
      <w:r w:rsidRPr="00BD5B78">
        <w:rPr>
          <w:rFonts w:ascii="Arial" w:hAnsi="Arial" w:cstheme="minorHAnsi"/>
          <w:b/>
          <w:bCs/>
          <w:kern w:val="0"/>
          <w:sz w:val="22"/>
          <w:szCs w:val="24"/>
          <w:u w:val="single"/>
        </w:rPr>
        <w:t>A ce montant se r</w:t>
      </w:r>
      <w:r w:rsidR="001836FF" w:rsidRPr="00BD5B78">
        <w:rPr>
          <w:rFonts w:ascii="Arial" w:hAnsi="Arial" w:cstheme="minorHAnsi"/>
          <w:b/>
          <w:bCs/>
          <w:kern w:val="0"/>
          <w:sz w:val="22"/>
          <w:szCs w:val="24"/>
          <w:u w:val="single"/>
        </w:rPr>
        <w:t>ajoute</w:t>
      </w:r>
      <w:r w:rsidRPr="00BD5B78">
        <w:rPr>
          <w:rFonts w:ascii="Arial" w:hAnsi="Arial" w:cstheme="minorHAnsi"/>
          <w:b/>
          <w:bCs/>
          <w:kern w:val="0"/>
          <w:sz w:val="22"/>
          <w:szCs w:val="24"/>
        </w:rPr>
        <w:t xml:space="preserve"> :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BD5B78">
        <w:rPr>
          <w:b/>
          <w:bCs/>
        </w:rPr>
        <w:t>150 € HT</w:t>
      </w:r>
      <w:r w:rsidR="001836FF">
        <w:t xml:space="preserve"> facturé en </w:t>
      </w:r>
      <w:r w:rsidR="001836FF" w:rsidRPr="00BD5B78">
        <w:rPr>
          <w:b/>
          <w:bCs/>
        </w:rPr>
        <w:t>une seule fois au début de la mission</w:t>
      </w:r>
      <w:r w:rsidR="001836FF">
        <w:t xml:space="preserve">. </w:t>
      </w:r>
    </w:p>
    <w:p w14:paraId="2EC9D365" w14:textId="0416A070" w:rsidR="00B1601B"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B1601B">
        <w:rPr>
          <w:color w:val="auto"/>
        </w:rPr>
        <w:br w:type="page"/>
      </w:r>
    </w:p>
    <w:p w14:paraId="309AEB15" w14:textId="1964BC60" w:rsidR="00B1601B" w:rsidRDefault="00DF5E62" w:rsidP="00B1601B">
      <w:pPr>
        <w:pStyle w:val="Texte"/>
        <w:rPr>
          <w:color w:val="auto"/>
        </w:rPr>
      </w:pPr>
      <w:r>
        <w:rPr>
          <w:i/>
          <w:iCs/>
          <w:color w:val="auto"/>
          <w:u w:val="single"/>
        </w:rPr>
        <w:lastRenderedPageBreak/>
        <w:t>Missions</w:t>
      </w:r>
      <w:r w:rsidR="00B1601B">
        <w:rPr>
          <w:i/>
          <w:iCs/>
          <w:color w:val="auto"/>
          <w:u w:val="single"/>
        </w:rPr>
        <w:t xml:space="preserve"> sociales</w:t>
      </w:r>
      <w:r w:rsidR="00B1601B">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B1601B" w14:paraId="0C9B6E9F" w14:textId="77777777" w:rsidTr="008E79E0">
        <w:tc>
          <w:tcPr>
            <w:tcW w:w="3222" w:type="pct"/>
            <w:tcBorders>
              <w:top w:val="nil"/>
              <w:left w:val="nil"/>
              <w:bottom w:val="nil"/>
              <w:right w:val="nil"/>
            </w:tcBorders>
            <w:shd w:val="clear" w:color="6C6C6C" w:fill="6C6C6C"/>
            <w:vAlign w:val="center"/>
          </w:tcPr>
          <w:p w14:paraId="42394AC3" w14:textId="77777777" w:rsidR="00B1601B" w:rsidRPr="008962C3" w:rsidRDefault="00B1601B" w:rsidP="008E79E0">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2AF5F548" w14:textId="77777777" w:rsidR="00B1601B" w:rsidRPr="008962C3" w:rsidRDefault="00B1601B" w:rsidP="008E79E0">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38CF87D9" w14:textId="77777777" w:rsidR="00B1601B" w:rsidRPr="008962C3" w:rsidRDefault="00B1601B" w:rsidP="008E79E0">
            <w:pPr>
              <w:pStyle w:val="Titre3"/>
              <w:spacing w:line="336" w:lineRule="auto"/>
              <w:jc w:val="center"/>
              <w:rPr>
                <w:rFonts w:ascii="Arial" w:hAnsi="Arial" w:cs="Arial"/>
                <w:b w:val="0"/>
                <w:bCs w:val="0"/>
                <w:color w:val="FFFFFF"/>
              </w:rPr>
            </w:pPr>
          </w:p>
        </w:tc>
      </w:tr>
      <w:tr w:rsidR="00B1601B" w:rsidRPr="00893148" w14:paraId="53B14E79" w14:textId="77777777" w:rsidTr="008E79E0">
        <w:tc>
          <w:tcPr>
            <w:tcW w:w="3222" w:type="pct"/>
            <w:tcBorders>
              <w:top w:val="nil"/>
              <w:left w:val="nil"/>
              <w:bottom w:val="nil"/>
              <w:right w:val="nil"/>
            </w:tcBorders>
            <w:shd w:val="clear" w:color="FFFFFF" w:fill="FFFFFF"/>
            <w:vAlign w:val="center"/>
          </w:tcPr>
          <w:p w14:paraId="41EF749F" w14:textId="489B75AF" w:rsidR="00B1601B" w:rsidRPr="00893148" w:rsidRDefault="00B1601B" w:rsidP="008E79E0">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1A59CDB5" w14:textId="77777777" w:rsidR="00B1601B" w:rsidRPr="00893148" w:rsidRDefault="00B1601B" w:rsidP="008E79E0">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02355959" w14:textId="0DF6FD51"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B4C5A">
              <w:rPr>
                <w:rFonts w:ascii="Arial" w:hAnsi="Arial" w:cs="Arial"/>
                <w:b w:val="0"/>
                <w:bCs w:val="0"/>
                <w:color w:val="auto"/>
              </w:rPr>
              <w:t>bulletin</w:t>
            </w:r>
          </w:p>
        </w:tc>
      </w:tr>
      <w:tr w:rsidR="00B1601B" w:rsidRPr="007133D4" w14:paraId="142194B0" w14:textId="77777777" w:rsidTr="008E79E0">
        <w:tc>
          <w:tcPr>
            <w:tcW w:w="3222" w:type="pct"/>
            <w:tcBorders>
              <w:top w:val="nil"/>
              <w:left w:val="nil"/>
              <w:bottom w:val="nil"/>
              <w:right w:val="nil"/>
            </w:tcBorders>
            <w:shd w:val="clear" w:color="FFFFFF" w:fill="FFFFFF"/>
            <w:vAlign w:val="center"/>
          </w:tcPr>
          <w:p w14:paraId="541C5911" w14:textId="61CD314F" w:rsidR="00B1601B" w:rsidRPr="008962C3" w:rsidRDefault="00B1601B" w:rsidP="008E79E0">
            <w:pPr>
              <w:pStyle w:val="Titre3"/>
              <w:ind w:right="40"/>
              <w:rPr>
                <w:rFonts w:ascii="Arial" w:hAnsi="Arial" w:cs="Arial"/>
                <w:b w:val="0"/>
                <w:bCs w:val="0"/>
                <w:color w:val="000000"/>
              </w:rPr>
            </w:pPr>
            <w:r>
              <w:rPr>
                <w:rFonts w:ascii="Arial" w:hAnsi="Arial" w:cs="Arial"/>
                <w:b w:val="0"/>
                <w:bCs w:val="0"/>
                <w:color w:val="000000"/>
              </w:rPr>
              <w:t>Forfait entré</w:t>
            </w:r>
            <w:r w:rsidR="00EB6FB3">
              <w:rPr>
                <w:rFonts w:ascii="Arial" w:hAnsi="Arial" w:cs="Arial"/>
                <w:b w:val="0"/>
                <w:bCs w:val="0"/>
                <w:color w:val="000000"/>
              </w:rPr>
              <w:t>e/sortie</w:t>
            </w:r>
            <w:r>
              <w:rPr>
                <w:rFonts w:ascii="Arial" w:hAnsi="Arial" w:cs="Arial"/>
                <w:b w:val="0"/>
                <w:bCs w:val="0"/>
                <w:color w:val="000000"/>
              </w:rPr>
              <w:t xml:space="preserve"> - Contrat de travail - DPAE </w:t>
            </w:r>
            <w:r w:rsidR="00EB6FB3">
              <w:rPr>
                <w:rFonts w:ascii="Arial" w:hAnsi="Arial" w:cs="Arial"/>
                <w:b w:val="0"/>
                <w:bCs w:val="0"/>
                <w:color w:val="000000"/>
              </w:rPr>
              <w:t>- Certificat de travail - Solde de tout compte - Attestation France travail</w:t>
            </w:r>
          </w:p>
        </w:tc>
        <w:tc>
          <w:tcPr>
            <w:tcW w:w="889" w:type="pct"/>
            <w:tcBorders>
              <w:top w:val="nil"/>
              <w:left w:val="nil"/>
              <w:bottom w:val="nil"/>
              <w:right w:val="nil"/>
            </w:tcBorders>
            <w:shd w:val="clear" w:color="FFFFFF" w:fill="FFFFFF"/>
            <w:vAlign w:val="center"/>
          </w:tcPr>
          <w:p w14:paraId="5E91BB3D" w14:textId="77777777" w:rsidR="00B1601B" w:rsidRPr="00893148" w:rsidRDefault="00B1601B" w:rsidP="008E79E0">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7C8F9BD" w14:textId="77777777"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6E7D67F" w14:textId="77777777" w:rsidTr="008E79E0">
        <w:trPr>
          <w:trHeight w:val="584"/>
        </w:trPr>
        <w:tc>
          <w:tcPr>
            <w:tcW w:w="3222" w:type="pct"/>
            <w:tcBorders>
              <w:top w:val="nil"/>
              <w:left w:val="nil"/>
              <w:bottom w:val="nil"/>
              <w:right w:val="nil"/>
            </w:tcBorders>
            <w:shd w:val="clear" w:color="FFFFFF" w:fill="FFFFFF"/>
            <w:vAlign w:val="center"/>
          </w:tcPr>
          <w:p w14:paraId="1BC9C781"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Avenant contrat de travail et mises à jour liées</w:t>
            </w:r>
          </w:p>
        </w:tc>
        <w:tc>
          <w:tcPr>
            <w:tcW w:w="889" w:type="pct"/>
            <w:tcBorders>
              <w:top w:val="nil"/>
              <w:left w:val="nil"/>
              <w:bottom w:val="nil"/>
              <w:right w:val="nil"/>
            </w:tcBorders>
            <w:shd w:val="clear" w:color="FFFFFF" w:fill="FFFFFF"/>
            <w:vAlign w:val="center"/>
          </w:tcPr>
          <w:p w14:paraId="26F77356"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E106B0D"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9805DB2" w14:textId="77777777" w:rsidTr="008E79E0">
        <w:trPr>
          <w:trHeight w:val="584"/>
        </w:trPr>
        <w:tc>
          <w:tcPr>
            <w:tcW w:w="3222" w:type="pct"/>
            <w:tcBorders>
              <w:top w:val="nil"/>
              <w:left w:val="nil"/>
              <w:bottom w:val="nil"/>
              <w:right w:val="nil"/>
            </w:tcBorders>
            <w:shd w:val="clear" w:color="FFFFFF" w:fill="FFFFFF"/>
            <w:vAlign w:val="center"/>
          </w:tcPr>
          <w:p w14:paraId="171C9AE2"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Gestion de l’affiliation à la mutuelle (sur option)</w:t>
            </w:r>
          </w:p>
        </w:tc>
        <w:tc>
          <w:tcPr>
            <w:tcW w:w="889" w:type="pct"/>
            <w:tcBorders>
              <w:top w:val="nil"/>
              <w:left w:val="nil"/>
              <w:bottom w:val="nil"/>
              <w:right w:val="nil"/>
            </w:tcBorders>
            <w:shd w:val="clear" w:color="FFFFFF" w:fill="FFFFFF"/>
            <w:vAlign w:val="center"/>
          </w:tcPr>
          <w:p w14:paraId="3F6E9449"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103B999A"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B1601B" w:rsidRPr="007133D4" w14:paraId="2B7D8425" w14:textId="77777777" w:rsidTr="008E79E0">
        <w:tc>
          <w:tcPr>
            <w:tcW w:w="3222" w:type="pct"/>
            <w:tcBorders>
              <w:top w:val="nil"/>
              <w:left w:val="nil"/>
              <w:bottom w:val="nil"/>
              <w:right w:val="nil"/>
            </w:tcBorders>
            <w:shd w:val="clear" w:color="FFFFFF" w:fill="FFFFFF"/>
            <w:vAlign w:val="center"/>
          </w:tcPr>
          <w:p w14:paraId="2C974AB6"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4319E1D0" w14:textId="77777777" w:rsidR="00B1601B" w:rsidRPr="00893148" w:rsidRDefault="00B1601B" w:rsidP="008E79E0">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52F8BD28" w14:textId="77777777"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97746FC" w14:textId="77777777" w:rsidTr="008E79E0">
        <w:tc>
          <w:tcPr>
            <w:tcW w:w="3222" w:type="pct"/>
            <w:tcBorders>
              <w:top w:val="nil"/>
              <w:left w:val="nil"/>
              <w:bottom w:val="nil"/>
              <w:right w:val="nil"/>
            </w:tcBorders>
            <w:shd w:val="clear" w:color="FFFFFF" w:fill="FFFFFF"/>
            <w:vAlign w:val="center"/>
          </w:tcPr>
          <w:p w14:paraId="09434667"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74F0916A"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4C0791F5"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3436570F" w14:textId="77777777" w:rsidTr="008E79E0">
        <w:tc>
          <w:tcPr>
            <w:tcW w:w="3222" w:type="pct"/>
            <w:tcBorders>
              <w:top w:val="nil"/>
              <w:left w:val="nil"/>
              <w:bottom w:val="nil"/>
              <w:right w:val="nil"/>
            </w:tcBorders>
            <w:shd w:val="clear" w:color="FFFFFF" w:fill="FFFFFF"/>
            <w:vAlign w:val="center"/>
          </w:tcPr>
          <w:p w14:paraId="4FEB095D"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06D30A22"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6938698E"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12946C9B" w14:textId="77777777" w:rsidTr="008E79E0">
        <w:tc>
          <w:tcPr>
            <w:tcW w:w="3222" w:type="pct"/>
            <w:tcBorders>
              <w:top w:val="nil"/>
              <w:left w:val="nil"/>
              <w:bottom w:val="nil"/>
              <w:right w:val="nil"/>
            </w:tcBorders>
            <w:shd w:val="clear" w:color="FFFFFF" w:fill="FFFFFF"/>
            <w:vAlign w:val="center"/>
          </w:tcPr>
          <w:p w14:paraId="23B6B890"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33D3252F"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464650BE"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3173925" w14:textId="77777777" w:rsidR="00B1601B" w:rsidRDefault="00B1601B" w:rsidP="00B1601B">
      <w:pPr>
        <w:jc w:val="both"/>
        <w:rPr>
          <w:rFonts w:ascii="Arial" w:hAnsi="Arial" w:cstheme="minorHAnsi"/>
          <w:kern w:val="0"/>
          <w:sz w:val="22"/>
          <w:szCs w:val="24"/>
        </w:rPr>
      </w:pPr>
    </w:p>
    <w:p w14:paraId="0CF81B2F" w14:textId="77777777" w:rsidR="00B1601B" w:rsidRPr="004E21CB" w:rsidRDefault="00B1601B" w:rsidP="00B1601B">
      <w:pPr>
        <w:jc w:val="both"/>
        <w:rPr>
          <w:rFonts w:ascii="Arial" w:hAnsi="Arial" w:cstheme="minorHAnsi"/>
          <w:b/>
          <w:bCs/>
          <w:kern w:val="0"/>
          <w:sz w:val="22"/>
          <w:szCs w:val="24"/>
        </w:rPr>
      </w:pPr>
      <w:r w:rsidRPr="004E21CB">
        <w:rPr>
          <w:rFonts w:ascii="Arial" w:hAnsi="Arial" w:cstheme="minorHAnsi"/>
          <w:b/>
          <w:bCs/>
          <w:kern w:val="0"/>
          <w:sz w:val="22"/>
          <w:szCs w:val="24"/>
          <w:u w:val="single"/>
        </w:rPr>
        <w:t>A ce montant se rajoute</w:t>
      </w:r>
      <w:r w:rsidRPr="004E21CB">
        <w:rPr>
          <w:rFonts w:ascii="Arial" w:hAnsi="Arial" w:cstheme="minorHAnsi"/>
          <w:b/>
          <w:bCs/>
          <w:kern w:val="0"/>
          <w:sz w:val="22"/>
          <w:szCs w:val="24"/>
        </w:rPr>
        <w:t xml:space="preserve"> : </w:t>
      </w:r>
    </w:p>
    <w:p w14:paraId="25378C47" w14:textId="77777777" w:rsidR="00B1601B" w:rsidRPr="00A059E7" w:rsidRDefault="00B1601B" w:rsidP="00B1601B">
      <w:pPr>
        <w:pStyle w:val="Puces"/>
      </w:pPr>
      <w:r>
        <w:t xml:space="preserve">Un forfait de paramétrage des données pour un montant de </w:t>
      </w:r>
      <w:r w:rsidRPr="004E21CB">
        <w:rPr>
          <w:b/>
          <w:bCs/>
        </w:rPr>
        <w:t>200 € HT</w:t>
      </w:r>
      <w:r>
        <w:t xml:space="preserve"> facturé en </w:t>
      </w:r>
      <w:r w:rsidRPr="004E21CB">
        <w:rPr>
          <w:b/>
          <w:bCs/>
        </w:rPr>
        <w:t>une seule fois au début de la mission</w:t>
      </w:r>
      <w:r>
        <w:t xml:space="preserve">. </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1179E424"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12FF13CA" w:rsidR="000F28DB"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42B8CEAA" w14:textId="77777777" w:rsidR="00B1601B" w:rsidRDefault="00B1601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5F2E6FE4EB964B31A9EA7C9626A2B2D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2BE277A8" w:rsidR="00B1601B"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B1601B">
        <w:rPr>
          <w:color w:val="auto"/>
        </w:rPr>
        <w:br w:type="page"/>
      </w:r>
    </w:p>
    <w:p w14:paraId="6931C997" w14:textId="552B2EC5" w:rsidR="006A32F3" w:rsidRDefault="006A32F3" w:rsidP="00F15F3B">
      <w:pPr>
        <w:pStyle w:val="Texte"/>
        <w:rPr>
          <w:color w:val="auto"/>
        </w:rPr>
      </w:pPr>
      <w:bookmarkStart w:id="9"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1401CE73" w:rsidR="006345C0" w:rsidRPr="0069355C" w:rsidRDefault="00572E8F" w:rsidP="001A5BE8">
            <w:pPr>
              <w:pStyle w:val="Texte"/>
              <w:jc w:val="center"/>
            </w:pPr>
            <w:r w:rsidRPr="004A5D17">
              <w:rPr>
                <w:color w:val="auto"/>
                <w:szCs w:val="22"/>
              </w:rPr>
              <w:t xml:space="preserve">Cabinet </w:t>
            </w:r>
            <w:r w:rsidR="005F32F0">
              <w:rPr>
                <w:color w:val="auto"/>
                <w:szCs w:val="22"/>
              </w:rPr>
              <w:t>ALPES EXPERTISE COMPTABLE</w:t>
            </w:r>
            <w:r w:rsidR="006345C0" w:rsidRPr="004A5D17">
              <w:rPr>
                <w:color w:val="auto"/>
                <w:szCs w:val="22"/>
              </w:rPr>
              <w:br/>
            </w:r>
            <w:sdt>
              <w:sdtPr>
                <w:alias w:val="Identité de l'expert-comptable signataire"/>
                <w:tag w:val="Identité de l'expert-comptable signataire"/>
                <w:id w:val="1301118157"/>
                <w:placeholder>
                  <w:docPart w:val="7411E7A4420E452088A43A627654BB81"/>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A82AAE76A8D94F6A90CBC6064C3BCB84"/>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94132B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772C8E">
        <w:rPr>
          <w:rFonts w:ascii="Arial" w:hAnsi="Arial" w:cs="Arial"/>
          <w:sz w:val="22"/>
          <w:szCs w:val="22"/>
        </w:rPr>
        <w:t xml:space="preserve"> </w:t>
      </w:r>
      <w:sdt>
        <w:sdtPr>
          <w:rPr>
            <w:rFonts w:ascii="Arial" w:hAnsi="Arial" w:cs="Arial"/>
            <w:sz w:val="22"/>
            <w:szCs w:val="22"/>
          </w:rPr>
          <w:alias w:val="Ville de signature"/>
          <w:tag w:val="Ville de signature"/>
          <w:id w:val="2123186655"/>
          <w:placeholder>
            <w:docPart w:val="DefaultPlaceholder_-1854013440"/>
          </w:placeholder>
          <w:showingPlcHdr/>
          <w15:color w:val="FF0000"/>
        </w:sdtPr>
        <w:sdtContent>
          <w:r w:rsidR="00772C8E" w:rsidRPr="003A3D5F">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77A3132"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DF5E62">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652595C" w:rsidR="00EF6660" w:rsidRPr="0069355C" w:rsidRDefault="00EF6660" w:rsidP="00410CBF">
            <w:pPr>
              <w:pStyle w:val="Texte"/>
              <w:jc w:val="center"/>
            </w:pPr>
            <w:r w:rsidRPr="004A5D17">
              <w:rPr>
                <w:color w:val="auto"/>
                <w:szCs w:val="22"/>
              </w:rPr>
              <w:t xml:space="preserve">Cabinet </w:t>
            </w:r>
            <w:r w:rsidR="005F32F0">
              <w:rPr>
                <w:color w:val="auto"/>
                <w:szCs w:val="22"/>
              </w:rPr>
              <w:t>ALPES EXPERTISE COMPTABLE</w:t>
            </w:r>
            <w:r w:rsidRPr="004A5D17">
              <w:rPr>
                <w:color w:val="auto"/>
                <w:szCs w:val="22"/>
              </w:rPr>
              <w:br/>
            </w:r>
            <w:sdt>
              <w:sdtPr>
                <w:alias w:val="Identité de l'expert-comptable signataire"/>
                <w:tag w:val="Identité de l'expert-comptable signataire"/>
                <w:id w:val="1887450637"/>
                <w:placeholder>
                  <w:docPart w:val="6968CE6440EC491BA12176099D604518"/>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id w:val="-16004603"/>
            <w:placeholder>
              <w:docPart w:val="8F4EDAC874BC420E9E3DEB64B36E9DAC"/>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4" w:name="_Toc124775617"/>
      <w:r w:rsidRPr="00306EFF">
        <w:lastRenderedPageBreak/>
        <w:t xml:space="preserve">ANNEXE </w:t>
      </w:r>
      <w:r w:rsidR="00306EFF">
        <w:t>2</w:t>
      </w:r>
      <w:r w:rsidR="00521552" w:rsidRPr="00306EFF">
        <w:t xml:space="preserve"> : </w:t>
      </w:r>
      <w:bookmarkEnd w:id="14"/>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7A466F" w:rsidRPr="008F31A3" w14:paraId="7E3592B8" w14:textId="77777777" w:rsidTr="00F83C4F">
        <w:trPr>
          <w:cantSplit/>
          <w:trHeight w:val="1270"/>
          <w:tblHeader/>
          <w:jc w:val="center"/>
        </w:trPr>
        <w:tc>
          <w:tcPr>
            <w:tcW w:w="3644" w:type="pct"/>
            <w:shd w:val="pct5" w:color="auto" w:fill="auto"/>
            <w:vAlign w:val="center"/>
          </w:tcPr>
          <w:p w14:paraId="5701B771" w14:textId="77777777" w:rsidR="007A466F" w:rsidRPr="0039293F" w:rsidRDefault="007A466F" w:rsidP="00F83C4F">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77E74456" w14:textId="77777777" w:rsidR="007A466F" w:rsidRPr="0039293F" w:rsidRDefault="007A466F" w:rsidP="00F83C4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7A466F" w:rsidRPr="00CB393F" w14:paraId="23CEBAA5" w14:textId="77777777" w:rsidTr="00F83C4F">
        <w:trPr>
          <w:cantSplit/>
          <w:trHeight w:val="557"/>
          <w:tblHeader/>
          <w:jc w:val="center"/>
        </w:trPr>
        <w:tc>
          <w:tcPr>
            <w:tcW w:w="3644" w:type="pct"/>
            <w:vAlign w:val="center"/>
          </w:tcPr>
          <w:p w14:paraId="684AAA3B" w14:textId="77777777" w:rsidR="007A466F" w:rsidRPr="0039293F" w:rsidRDefault="007A466F" w:rsidP="00F83C4F">
            <w:pPr>
              <w:pStyle w:val="Sous-titre"/>
              <w:rPr>
                <w:rFonts w:ascii="Arial" w:hAnsi="Arial" w:cs="Arial"/>
                <w:b/>
                <w:color w:val="auto"/>
              </w:rPr>
            </w:pPr>
            <w:r w:rsidRPr="0039293F">
              <w:rPr>
                <w:rFonts w:ascii="Arial" w:hAnsi="Arial" w:cs="Arial"/>
                <w:b/>
                <w:i w:val="0"/>
                <w:color w:val="auto"/>
              </w:rPr>
              <w:t xml:space="preserve">1. </w:t>
            </w:r>
            <w:r>
              <w:rPr>
                <w:rFonts w:ascii="Arial" w:hAnsi="Arial" w:cs="Arial"/>
                <w:b/>
                <w:i w:val="0"/>
                <w:color w:val="auto"/>
              </w:rPr>
              <w:t>COMPTABILITE</w:t>
            </w:r>
          </w:p>
        </w:tc>
        <w:tc>
          <w:tcPr>
            <w:tcW w:w="452" w:type="pct"/>
            <w:vAlign w:val="center"/>
          </w:tcPr>
          <w:p w14:paraId="13719059"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06BB63ED"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5DF53A69" w14:textId="77777777" w:rsidR="007A466F" w:rsidRPr="0039293F" w:rsidRDefault="007A466F" w:rsidP="00F83C4F">
            <w:pPr>
              <w:jc w:val="center"/>
              <w:rPr>
                <w:rFonts w:ascii="Arial" w:hAnsi="Arial" w:cs="Arial"/>
                <w:b/>
                <w:sz w:val="16"/>
                <w:szCs w:val="24"/>
              </w:rPr>
            </w:pPr>
            <w:r>
              <w:rPr>
                <w:rFonts w:ascii="Arial" w:hAnsi="Arial" w:cs="Arial"/>
                <w:b/>
                <w:sz w:val="14"/>
                <w:szCs w:val="22"/>
              </w:rPr>
              <w:t>Périodicité</w:t>
            </w:r>
          </w:p>
        </w:tc>
      </w:tr>
      <w:tr w:rsidR="007A466F" w:rsidRPr="00561995" w14:paraId="5BC99D01" w14:textId="77777777" w:rsidTr="00F83C4F">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4CDB0004" w14:textId="2E6985B7" w:rsidR="007A466F" w:rsidRPr="00236DA6"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Organisation de la comptabilité</w:t>
            </w:r>
          </w:p>
        </w:tc>
        <w:tc>
          <w:tcPr>
            <w:tcW w:w="452" w:type="pct"/>
            <w:vAlign w:val="center"/>
          </w:tcPr>
          <w:p w14:paraId="089C7C83"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61660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11935251"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86BF7CD"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991650" w14:textId="13C284A0"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du fichier des immobilisations et amortissements</w:t>
            </w:r>
          </w:p>
        </w:tc>
        <w:tc>
          <w:tcPr>
            <w:tcW w:w="452" w:type="pct"/>
            <w:tcBorders>
              <w:bottom w:val="single" w:sz="4" w:space="0" w:color="FFFFFF" w:themeColor="background1"/>
            </w:tcBorders>
            <w:vAlign w:val="center"/>
          </w:tcPr>
          <w:p w14:paraId="6BF9EAE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6DB68D91" w14:textId="77777777" w:rsidR="007A466F" w:rsidRPr="00413E22" w:rsidRDefault="007A466F" w:rsidP="00F83C4F">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0F61DD1A"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6231BD2B" w14:textId="77777777" w:rsidTr="00F83C4F">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10E46A5" w14:textId="4DC93183"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comptes clients et fournisseurs</w:t>
            </w:r>
          </w:p>
        </w:tc>
        <w:tc>
          <w:tcPr>
            <w:tcW w:w="452" w:type="pct"/>
            <w:vAlign w:val="center"/>
          </w:tcPr>
          <w:p w14:paraId="3BB8F33F"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58806B"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B435C1D"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04492D2B" w14:textId="77777777" w:rsidTr="00F83C4F">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2933058C" w14:textId="2976487F" w:rsidR="007A466F"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concourant aux écritures d’inventaire de fin d’exercice et enregistrement</w:t>
            </w:r>
          </w:p>
        </w:tc>
        <w:tc>
          <w:tcPr>
            <w:tcW w:w="452" w:type="pct"/>
            <w:vAlign w:val="center"/>
          </w:tcPr>
          <w:p w14:paraId="2568870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611EA98"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6861A022"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1C79DEC4" w14:textId="77777777" w:rsidTr="00F83C4F">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065684EB" w14:textId="3D274780" w:rsidR="007A466F" w:rsidRPr="0013478C"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par sondage des pièces justificatives</w:t>
            </w:r>
          </w:p>
        </w:tc>
        <w:tc>
          <w:tcPr>
            <w:tcW w:w="452" w:type="pct"/>
            <w:vAlign w:val="center"/>
          </w:tcPr>
          <w:p w14:paraId="4035EAFC" w14:textId="77777777" w:rsidR="007A466F" w:rsidRPr="00413E22"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F84A78D"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4F1CBC8A" w14:textId="77777777" w:rsidR="007A466F" w:rsidRPr="00413E22" w:rsidRDefault="007A466F" w:rsidP="00F83C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793B10D" w14:textId="77777777" w:rsidTr="00F83C4F">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0A63B682" w14:textId="5D1D4BA4" w:rsidR="007A466F" w:rsidRPr="00065003"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soldes des principaux comptes</w:t>
            </w:r>
          </w:p>
        </w:tc>
        <w:tc>
          <w:tcPr>
            <w:tcW w:w="452" w:type="pct"/>
          </w:tcPr>
          <w:p w14:paraId="2E5D60A2" w14:textId="77777777" w:rsidR="007A466F" w:rsidRPr="00413E22" w:rsidRDefault="007A466F" w:rsidP="00F83C4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F5104A9"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22CB11E"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3CC5697" w14:textId="77777777" w:rsidTr="0065199C">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37FC21F4" w14:textId="419D3432"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Participation à l’établissement des comptes annuels (bilan, compte de résultat et annexe comptable)</w:t>
            </w:r>
            <w:r w:rsidRPr="00413E22">
              <w:rPr>
                <w:rFonts w:ascii="Arial" w:hAnsi="Arial" w:cs="Arial"/>
                <w:color w:val="787878"/>
                <w:sz w:val="22"/>
                <w:szCs w:val="22"/>
              </w:rPr>
              <w:t> </w:t>
            </w:r>
          </w:p>
        </w:tc>
        <w:tc>
          <w:tcPr>
            <w:tcW w:w="452" w:type="pct"/>
            <w:vAlign w:val="center"/>
          </w:tcPr>
          <w:p w14:paraId="5EAF6C80" w14:textId="77777777" w:rsidR="007A466F" w:rsidRPr="00413E22" w:rsidRDefault="007A466F" w:rsidP="0065199C">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AE242B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25255220"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7042F20" w14:textId="77777777" w:rsidTr="00CD6BEB">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7122A4D6" w14:textId="1EFB7AD7"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légaux comptables, appréciation de la régularité en la forme de la comptabilité, contrôle par sondage des enregistrements comptables</w:t>
            </w:r>
          </w:p>
        </w:tc>
        <w:tc>
          <w:tcPr>
            <w:tcW w:w="452" w:type="pct"/>
            <w:vAlign w:val="center"/>
          </w:tcPr>
          <w:p w14:paraId="591A989B" w14:textId="77777777" w:rsidR="007A466F" w:rsidRPr="00413E22" w:rsidRDefault="007A466F" w:rsidP="00CD6BE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C5D5DAE"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54DFC137" w14:textId="77777777" w:rsidR="007A466F" w:rsidRPr="007F69F6" w:rsidRDefault="007A466F" w:rsidP="00F83C4F">
            <w:pPr>
              <w:jc w:val="center"/>
              <w:rPr>
                <w:rFonts w:ascii="Arial" w:hAnsi="Arial" w:cs="Arial"/>
                <w:i/>
                <w:iCs/>
                <w:color w:val="787878"/>
                <w:sz w:val="14"/>
                <w:szCs w:val="14"/>
              </w:rPr>
            </w:pPr>
            <w:r>
              <w:rPr>
                <w:rFonts w:ascii="Arial" w:hAnsi="Arial" w:cs="Arial"/>
                <w:i/>
                <w:iCs/>
                <w:color w:val="787878"/>
                <w:sz w:val="14"/>
                <w:szCs w:val="14"/>
              </w:rPr>
              <w:t>A la clôture</w:t>
            </w:r>
          </w:p>
        </w:tc>
      </w:tr>
      <w:tr w:rsidR="00CD6BEB" w:rsidRPr="00561995" w14:paraId="433F80E5" w14:textId="77777777" w:rsidTr="00C66933">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E41F46A" w14:textId="3892099C" w:rsidR="00CD6BEB" w:rsidRDefault="00CD6BEB" w:rsidP="00CD6BE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w:t>
            </w:r>
          </w:p>
        </w:tc>
        <w:tc>
          <w:tcPr>
            <w:tcW w:w="452" w:type="pct"/>
            <w:vAlign w:val="center"/>
          </w:tcPr>
          <w:p w14:paraId="334A649E" w14:textId="20061F4B" w:rsidR="00CD6BEB" w:rsidRPr="00211C10" w:rsidRDefault="00CD6BEB" w:rsidP="00CD6BE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02E0A2" w14:textId="77777777" w:rsidR="00CD6BEB" w:rsidRPr="00413E22" w:rsidRDefault="00CD6BEB" w:rsidP="00CD6BEB">
            <w:pPr>
              <w:jc w:val="center"/>
              <w:rPr>
                <w:rFonts w:ascii="Arial" w:hAnsi="Arial" w:cs="Arial"/>
                <w:color w:val="787878"/>
                <w:sz w:val="22"/>
                <w:szCs w:val="22"/>
              </w:rPr>
            </w:pPr>
          </w:p>
        </w:tc>
        <w:tc>
          <w:tcPr>
            <w:tcW w:w="452" w:type="pct"/>
            <w:vAlign w:val="center"/>
          </w:tcPr>
          <w:p w14:paraId="31707B86" w14:textId="25EB548B" w:rsidR="00CD6BEB" w:rsidRDefault="00CD6BEB" w:rsidP="00CD6BE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3A2545C" w14:textId="77777777" w:rsidTr="000B7871">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B189C33" w14:textId="10C6518A"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p>
        </w:tc>
        <w:tc>
          <w:tcPr>
            <w:tcW w:w="452" w:type="pct"/>
            <w:vAlign w:val="center"/>
          </w:tcPr>
          <w:p w14:paraId="7A2D3C92" w14:textId="5BFE2CD9"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479AA8C"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A9079ED" w14:textId="410B6F5A"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3517588"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558434C" w14:textId="326E01BF"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761A7B45" w14:textId="31D5A485"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F7FCE6"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74AE070D" w14:textId="6C154CB8"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4D6B3687"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690B7CA" w14:textId="77777777" w:rsidR="000E12FF" w:rsidRPr="00413E22"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58E7A011" w14:textId="77777777" w:rsidR="000E12FF" w:rsidRPr="00413E22"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F4844B"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6783FC19" w14:textId="77777777" w:rsidR="000E12FF" w:rsidRPr="007F69F6"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370E039E" w14:textId="77777777" w:rsidTr="00CD409E">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B80DACF" w14:textId="656784D4"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comptables</w:t>
            </w:r>
          </w:p>
        </w:tc>
        <w:tc>
          <w:tcPr>
            <w:tcW w:w="452" w:type="pct"/>
            <w:vAlign w:val="center"/>
          </w:tcPr>
          <w:p w14:paraId="09570C2C" w14:textId="3FF8B03B"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B7AA6B5"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5B5A6CD5" w14:textId="428D9A74"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4B8FBC3B" w14:textId="77777777" w:rsidTr="00994374">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371092DB" w14:textId="495BC8E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Enregistrement de la comptabilité en comptabilité de trésorerie</w:t>
            </w:r>
          </w:p>
        </w:tc>
        <w:tc>
          <w:tcPr>
            <w:tcW w:w="452" w:type="pct"/>
            <w:vAlign w:val="center"/>
          </w:tcPr>
          <w:p w14:paraId="11DEABA9" w14:textId="043FC981"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66C2C8A"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1EF5822D" w14:textId="1E220F5D"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4CEFBF05" w14:textId="77777777" w:rsidTr="00706603">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F7237DB" w14:textId="48F99EB5"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états de rapprochements bancaires</w:t>
            </w:r>
          </w:p>
        </w:tc>
        <w:tc>
          <w:tcPr>
            <w:tcW w:w="452" w:type="pct"/>
            <w:vAlign w:val="center"/>
          </w:tcPr>
          <w:p w14:paraId="7BD5A1C0" w14:textId="54E97B8C"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DAB30BF"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B79DBBD" w14:textId="1C3583DA"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A5E4C64" w14:textId="77777777" w:rsidTr="002436B4">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C4D31B" w14:textId="21453ECF"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Saisie des opérations de caisse</w:t>
            </w:r>
          </w:p>
        </w:tc>
        <w:tc>
          <w:tcPr>
            <w:tcW w:w="452" w:type="pct"/>
            <w:vAlign w:val="center"/>
          </w:tcPr>
          <w:p w14:paraId="79E39F00" w14:textId="66C97830"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C57CE4B"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F91E07F" w14:textId="5A14B722"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A66BCE9" w14:textId="77777777" w:rsidTr="00F83C4F">
        <w:trPr>
          <w:cantSplit/>
          <w:trHeight w:val="550"/>
          <w:tblHeader/>
          <w:jc w:val="center"/>
        </w:trPr>
        <w:tc>
          <w:tcPr>
            <w:tcW w:w="3644" w:type="pct"/>
            <w:tcBorders>
              <w:top w:val="single" w:sz="4" w:space="0" w:color="FFFFFF" w:themeColor="background1"/>
            </w:tcBorders>
            <w:vAlign w:val="center"/>
          </w:tcPr>
          <w:p w14:paraId="4F40BDCE" w14:textId="77777777" w:rsidR="000E12FF" w:rsidRPr="00B94C60" w:rsidRDefault="000E12FF" w:rsidP="000E12FF">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1BE655A"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042D530"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1EF93B5A"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Périodicité</w:t>
            </w:r>
          </w:p>
        </w:tc>
      </w:tr>
      <w:tr w:rsidR="000E12FF" w:rsidRPr="00561995" w14:paraId="1186F1F1"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5A1490C"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177BFE3F"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AD562CC"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373BF085"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Suite clôture</w:t>
            </w:r>
          </w:p>
        </w:tc>
      </w:tr>
      <w:tr w:rsidR="000E12FF" w:rsidRPr="00561995" w14:paraId="1152ECD5"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0FC52F1"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6B06975A"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E9538D"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70373757"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Sur demande</w:t>
            </w:r>
          </w:p>
        </w:tc>
      </w:tr>
      <w:tr w:rsidR="000E12FF" w:rsidRPr="00561995" w14:paraId="393EA1F4" w14:textId="77777777" w:rsidTr="00922835">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5547455"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03FFA943"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20D34A7"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4FA99ED1"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Suite clôture</w:t>
            </w:r>
          </w:p>
        </w:tc>
      </w:tr>
      <w:tr w:rsidR="000E12FF" w:rsidRPr="00561995" w14:paraId="1D922A9C" w14:textId="77777777" w:rsidTr="00F2150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80F65EA" w14:textId="0A58203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de résultat de fin d’exercice</w:t>
            </w:r>
          </w:p>
        </w:tc>
        <w:tc>
          <w:tcPr>
            <w:tcW w:w="452" w:type="pct"/>
          </w:tcPr>
          <w:p w14:paraId="01C5C942" w14:textId="1F6BA136" w:rsidR="000E12FF"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BC69736"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2CA3A8DE" w14:textId="7F145FC4"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08262893" w14:textId="77777777" w:rsidTr="0013487D">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FE5DB46" w14:textId="63D917FE"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d’échanges de biens (DEB) et de services (DES)</w:t>
            </w:r>
          </w:p>
        </w:tc>
        <w:tc>
          <w:tcPr>
            <w:tcW w:w="452" w:type="pct"/>
          </w:tcPr>
          <w:p w14:paraId="2019D69C" w14:textId="2851830D" w:rsidR="000E12FF"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A4AF1C5"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4829D6E7" w14:textId="5A1D5087"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062A7E1F" w14:textId="77777777" w:rsidTr="00BC0327">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4236CD4F" w14:textId="5FBA287B"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4B6F24AB" w14:textId="4E76966F"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1DE8D37"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51DC2955" w14:textId="3675FC90"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Sur demande</w:t>
            </w:r>
          </w:p>
        </w:tc>
      </w:tr>
      <w:tr w:rsidR="000E12FF" w:rsidRPr="00561995" w14:paraId="5641C169" w14:textId="77777777" w:rsidTr="007B38A6">
        <w:trPr>
          <w:cantSplit/>
          <w:trHeight w:val="585"/>
          <w:tblHeader/>
          <w:jc w:val="center"/>
        </w:trPr>
        <w:tc>
          <w:tcPr>
            <w:tcW w:w="3644" w:type="pct"/>
            <w:tcBorders>
              <w:top w:val="single" w:sz="4" w:space="0" w:color="FFFFFF" w:themeColor="background1"/>
              <w:bottom w:val="single" w:sz="4" w:space="0" w:color="808080" w:themeColor="background1" w:themeShade="80"/>
            </w:tcBorders>
            <w:vAlign w:val="center"/>
          </w:tcPr>
          <w:p w14:paraId="7119DEFB" w14:textId="0E7705F0" w:rsidR="000E12FF" w:rsidRPr="007B38A6" w:rsidRDefault="000E12FF" w:rsidP="000E12FF">
            <w:pPr>
              <w:rPr>
                <w:rFonts w:ascii="Arial" w:hAnsi="Arial" w:cs="Arial"/>
                <w:color w:val="787878"/>
                <w:sz w:val="22"/>
                <w:szCs w:val="22"/>
              </w:rPr>
            </w:pPr>
            <w:r>
              <w:rPr>
                <w:rFonts w:ascii="Arial" w:hAnsi="Arial" w:cs="Arial"/>
                <w:b/>
                <w:sz w:val="24"/>
                <w:szCs w:val="24"/>
              </w:rPr>
              <w:t>3</w:t>
            </w:r>
            <w:r w:rsidRPr="007B38A6">
              <w:rPr>
                <w:rFonts w:ascii="Arial" w:hAnsi="Arial" w:cs="Arial"/>
                <w:b/>
                <w:sz w:val="24"/>
                <w:szCs w:val="24"/>
              </w:rPr>
              <w:t>. SOCIAL</w:t>
            </w:r>
          </w:p>
        </w:tc>
        <w:tc>
          <w:tcPr>
            <w:tcW w:w="452" w:type="pct"/>
            <w:vAlign w:val="center"/>
          </w:tcPr>
          <w:p w14:paraId="088C32C1" w14:textId="2CDCDBCA" w:rsidR="000E12FF" w:rsidRDefault="000E12FF" w:rsidP="000E12FF">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583DB6D" w14:textId="2FE8ADB3" w:rsidR="000E12FF" w:rsidRPr="00464083" w:rsidRDefault="000E12FF" w:rsidP="000E12FF">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2E8598C0" w14:textId="0C5C734A" w:rsidR="000E12FF" w:rsidRDefault="000E12FF" w:rsidP="000E12FF">
            <w:pPr>
              <w:jc w:val="center"/>
              <w:rPr>
                <w:rFonts w:ascii="Arial" w:hAnsi="Arial" w:cs="Arial"/>
                <w:i/>
                <w:iCs/>
                <w:color w:val="787878"/>
                <w:sz w:val="14"/>
                <w:szCs w:val="14"/>
              </w:rPr>
            </w:pPr>
            <w:r w:rsidRPr="00420446">
              <w:rPr>
                <w:rFonts w:ascii="Arial" w:hAnsi="Arial" w:cs="Arial"/>
                <w:b/>
                <w:sz w:val="16"/>
                <w:szCs w:val="16"/>
              </w:rPr>
              <w:t>Périodicité</w:t>
            </w:r>
          </w:p>
        </w:tc>
      </w:tr>
      <w:tr w:rsidR="000E12FF" w:rsidRPr="00561995" w14:paraId="299982A8" w14:textId="77777777" w:rsidTr="007B38A6">
        <w:trPr>
          <w:cantSplit/>
          <w:trHeight w:val="119"/>
          <w:tblHeader/>
          <w:jc w:val="center"/>
        </w:trPr>
        <w:tc>
          <w:tcPr>
            <w:tcW w:w="3644" w:type="pct"/>
            <w:tcBorders>
              <w:top w:val="single" w:sz="4" w:space="0" w:color="808080" w:themeColor="background1" w:themeShade="80"/>
              <w:bottom w:val="single" w:sz="4" w:space="0" w:color="FFFFFF" w:themeColor="background1"/>
            </w:tcBorders>
            <w:vAlign w:val="center"/>
          </w:tcPr>
          <w:p w14:paraId="36CC1D9F" w14:textId="3B1F3F9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4F992D02" w14:textId="38D81592"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260942C"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0E212BC9" w14:textId="54C049F8"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acte</w:t>
            </w:r>
          </w:p>
        </w:tc>
      </w:tr>
      <w:tr w:rsidR="000E12FF" w:rsidRPr="00561995" w14:paraId="60629A61" w14:textId="77777777" w:rsidTr="00BC0327">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8486157" w14:textId="6FE29751"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4BCB1F2C" w14:textId="62D3F1AA"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77A949"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6BA6283D" w14:textId="77EAEEAE"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acte</w:t>
            </w:r>
          </w:p>
        </w:tc>
      </w:tr>
      <w:tr w:rsidR="000E12FF" w:rsidRPr="00561995" w14:paraId="0E3CBD92" w14:textId="77777777" w:rsidTr="00F83C4F">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7A41F0EC" w14:textId="0AD386F2"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EC48B2A" w14:textId="6FEC9D98"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51BA6CB"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70DAA018" w14:textId="6366CC73"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légale</w:t>
            </w:r>
          </w:p>
        </w:tc>
      </w:tr>
    </w:tbl>
    <w:p w14:paraId="6988F51C" w14:textId="476810BD" w:rsidR="007B57AB" w:rsidRDefault="007B57AB" w:rsidP="00831475">
      <w:pPr>
        <w:rPr>
          <w:rFonts w:ascii="Arial" w:hAnsi="Arial" w:cs="Arial"/>
          <w:sz w:val="22"/>
          <w:szCs w:val="22"/>
        </w:rPr>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DE302C" w:rsidRPr="00561995" w14:paraId="1B6DA71B" w14:textId="77777777" w:rsidTr="008E79E0">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45FD852A"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52" w:type="pct"/>
            <w:vAlign w:val="center"/>
          </w:tcPr>
          <w:p w14:paraId="29EA6637"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0600A2C" w14:textId="77777777" w:rsidR="00DE302C" w:rsidRPr="00420446" w:rsidRDefault="00DE302C" w:rsidP="008E79E0">
            <w:pPr>
              <w:jc w:val="center"/>
              <w:rPr>
                <w:rFonts w:ascii="Arial" w:hAnsi="Arial" w:cs="Arial"/>
                <w:b/>
                <w:sz w:val="16"/>
                <w:szCs w:val="16"/>
              </w:rPr>
            </w:pPr>
          </w:p>
        </w:tc>
        <w:tc>
          <w:tcPr>
            <w:tcW w:w="452" w:type="pct"/>
            <w:vAlign w:val="center"/>
          </w:tcPr>
          <w:p w14:paraId="1F730AAF" w14:textId="77777777" w:rsidR="00DE302C"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6E6D503"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58B06DE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03743DFD"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D7ABFF2" w14:textId="77777777" w:rsidR="00DE302C" w:rsidRPr="00420446" w:rsidRDefault="00DE302C" w:rsidP="008E79E0">
            <w:pPr>
              <w:jc w:val="center"/>
              <w:rPr>
                <w:rFonts w:ascii="Arial" w:hAnsi="Arial" w:cs="Arial"/>
                <w:b/>
                <w:sz w:val="16"/>
                <w:szCs w:val="16"/>
              </w:rPr>
            </w:pPr>
          </w:p>
        </w:tc>
        <w:tc>
          <w:tcPr>
            <w:tcW w:w="452" w:type="pct"/>
            <w:vAlign w:val="center"/>
          </w:tcPr>
          <w:p w14:paraId="092260C3"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7D76E936"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0868218"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2339C0CA"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9A5D8B3" w14:textId="77777777" w:rsidR="00DE302C" w:rsidRPr="00420446" w:rsidRDefault="00DE302C" w:rsidP="008E79E0">
            <w:pPr>
              <w:jc w:val="center"/>
              <w:rPr>
                <w:rFonts w:ascii="Arial" w:hAnsi="Arial" w:cs="Arial"/>
                <w:b/>
                <w:sz w:val="16"/>
                <w:szCs w:val="16"/>
              </w:rPr>
            </w:pPr>
          </w:p>
        </w:tc>
        <w:tc>
          <w:tcPr>
            <w:tcW w:w="452" w:type="pct"/>
            <w:vAlign w:val="center"/>
          </w:tcPr>
          <w:p w14:paraId="6A774AA1"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E993316"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55DDBDF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36CCB42C"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28CBDB" w14:textId="77777777" w:rsidR="00DE302C" w:rsidRPr="00420446" w:rsidRDefault="00DE302C" w:rsidP="008E79E0">
            <w:pPr>
              <w:jc w:val="center"/>
              <w:rPr>
                <w:rFonts w:ascii="Arial" w:hAnsi="Arial" w:cs="Arial"/>
                <w:b/>
                <w:sz w:val="16"/>
                <w:szCs w:val="16"/>
              </w:rPr>
            </w:pPr>
          </w:p>
        </w:tc>
        <w:tc>
          <w:tcPr>
            <w:tcW w:w="452" w:type="pct"/>
            <w:vAlign w:val="center"/>
          </w:tcPr>
          <w:p w14:paraId="46218286"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AA3DDD1" w14:textId="77777777" w:rsidTr="008E79E0">
        <w:trPr>
          <w:cantSplit/>
          <w:trHeight w:val="263"/>
          <w:tblHeader/>
          <w:jc w:val="center"/>
        </w:trPr>
        <w:tc>
          <w:tcPr>
            <w:tcW w:w="3644" w:type="pct"/>
            <w:tcBorders>
              <w:top w:val="single" w:sz="4" w:space="0" w:color="FFFFFF" w:themeColor="background1"/>
            </w:tcBorders>
            <w:vAlign w:val="center"/>
          </w:tcPr>
          <w:p w14:paraId="264995C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7002E0E1"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97A1ACA" w14:textId="77777777" w:rsidR="00DE302C" w:rsidRPr="00420446" w:rsidRDefault="00DE302C" w:rsidP="008E79E0">
            <w:pPr>
              <w:jc w:val="center"/>
              <w:rPr>
                <w:rFonts w:ascii="Arial" w:hAnsi="Arial" w:cs="Arial"/>
                <w:b/>
                <w:sz w:val="16"/>
                <w:szCs w:val="16"/>
              </w:rPr>
            </w:pPr>
          </w:p>
        </w:tc>
        <w:tc>
          <w:tcPr>
            <w:tcW w:w="452" w:type="pct"/>
            <w:vAlign w:val="center"/>
          </w:tcPr>
          <w:p w14:paraId="1C628563"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bl>
    <w:p w14:paraId="687743CA" w14:textId="61CEF4E2" w:rsidR="00A458B1" w:rsidRDefault="00083E9A" w:rsidP="00831475">
      <w:pPr>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1AF16D" w14:textId="77777777" w:rsidR="00EB7BE4" w:rsidRDefault="00EB7BE4" w:rsidP="00831475">
      <w:pPr>
        <w:rPr>
          <w:i/>
          <w:iCs/>
        </w:rPr>
      </w:pPr>
    </w:p>
    <w:p w14:paraId="27932BDE" w14:textId="77777777" w:rsidR="00EB7BE4" w:rsidRDefault="00EB7BE4" w:rsidP="00831475">
      <w:pPr>
        <w:rPr>
          <w:i/>
          <w:iCs/>
        </w:rPr>
      </w:pPr>
    </w:p>
    <w:p w14:paraId="3274AD52" w14:textId="77777777" w:rsidR="00925564" w:rsidRPr="00083E9A" w:rsidRDefault="00925564" w:rsidP="00831475">
      <w:pPr>
        <w:rPr>
          <w:i/>
          <w:iCs/>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DFDBE0C"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9B7301">
        <w:rPr>
          <w:rFonts w:ascii="Arial" w:hAnsi="Arial" w:cs="Arial"/>
          <w:sz w:val="22"/>
          <w:szCs w:val="22"/>
        </w:rPr>
        <w:t xml:space="preserve"> </w:t>
      </w:r>
      <w:sdt>
        <w:sdtPr>
          <w:rPr>
            <w:rFonts w:ascii="Arial" w:hAnsi="Arial" w:cs="Arial"/>
            <w:sz w:val="22"/>
            <w:szCs w:val="22"/>
          </w:rPr>
          <w:alias w:val="Ville de signature"/>
          <w:tag w:val="Ville de signature"/>
          <w:id w:val="1770734072"/>
          <w:placeholder>
            <w:docPart w:val="DefaultPlaceholder_-1854013440"/>
          </w:placeholder>
          <w:showingPlcHdr/>
          <w15:color w:val="FF0000"/>
        </w:sdtPr>
        <w:sdtContent>
          <w:r w:rsidR="009B7301" w:rsidRPr="003A3D5F">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877016E"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DF5E62">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F562AE7" w:rsidR="001C54A1" w:rsidRPr="0069355C" w:rsidRDefault="001C54A1" w:rsidP="001C54A1">
            <w:pPr>
              <w:pStyle w:val="Texte"/>
              <w:jc w:val="center"/>
            </w:pPr>
            <w:r w:rsidRPr="004A5D17">
              <w:rPr>
                <w:color w:val="auto"/>
                <w:szCs w:val="22"/>
              </w:rPr>
              <w:t xml:space="preserve">Cabinet </w:t>
            </w:r>
            <w:r w:rsidR="005F32F0">
              <w:rPr>
                <w:color w:val="auto"/>
                <w:szCs w:val="22"/>
              </w:rPr>
              <w:t>ALPES EXPERTISE COMPTABLE</w:t>
            </w:r>
            <w:r w:rsidRPr="004A5D17">
              <w:rPr>
                <w:color w:val="auto"/>
                <w:szCs w:val="22"/>
              </w:rPr>
              <w:br/>
            </w:r>
            <w:sdt>
              <w:sdtPr>
                <w:alias w:val="Identité de l'expert-comptable signataire"/>
                <w:tag w:val="Identité de l'expert-comptable signataire"/>
                <w:id w:val="1003861778"/>
                <w:placeholder>
                  <w:docPart w:val="026A400DB68844FEB16FA257B96A3969"/>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D3BB4823E39C4C158AA1DD0D064B8929"/>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C5B9" w14:textId="77777777" w:rsidR="003657BC" w:rsidRDefault="003657BC" w:rsidP="00BD54F5">
      <w:r>
        <w:separator/>
      </w:r>
    </w:p>
  </w:endnote>
  <w:endnote w:type="continuationSeparator" w:id="0">
    <w:p w14:paraId="3AC158E3" w14:textId="77777777" w:rsidR="003657BC" w:rsidRDefault="003657BC"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0774" w14:textId="77777777" w:rsidR="00F24AC9" w:rsidRDefault="00F24AC9" w:rsidP="00F24AC9">
    <w:pPr>
      <w:pStyle w:val="Pieddepage"/>
      <w:jc w:val="center"/>
      <w:rPr>
        <w:rFonts w:cs="Arial"/>
        <w:b/>
        <w:bCs/>
        <w:sz w:val="18"/>
        <w:szCs w:val="18"/>
      </w:rPr>
    </w:pPr>
    <w:bookmarkStart w:id="10" w:name="_Hlk188197472"/>
    <w:bookmarkStart w:id="11" w:name="_Hlk188197473"/>
    <w:bookmarkStart w:id="12" w:name="_Hlk188197493"/>
    <w:bookmarkStart w:id="13" w:name="_Hlk188197494"/>
    <w:r>
      <w:rPr>
        <w:rFonts w:cs="Arial"/>
        <w:b/>
        <w:bCs/>
        <w:sz w:val="18"/>
        <w:szCs w:val="18"/>
      </w:rPr>
      <w:t>QUA LE PRADAS 04370 VILLARS-COLMARS - TEL. 04.92.83.02.70</w:t>
    </w:r>
  </w:p>
  <w:p w14:paraId="188FB766" w14:textId="77777777" w:rsidR="00F24AC9" w:rsidRDefault="00F24AC9" w:rsidP="00F24AC9">
    <w:pPr>
      <w:pStyle w:val="Pieddepage"/>
      <w:jc w:val="center"/>
      <w:rPr>
        <w:rFonts w:cs="Arial"/>
        <w:b/>
        <w:bCs/>
        <w:sz w:val="16"/>
        <w:szCs w:val="16"/>
      </w:rPr>
    </w:pPr>
    <w:r>
      <w:rPr>
        <w:rFonts w:cs="Arial"/>
        <w:b/>
        <w:bCs/>
        <w:sz w:val="16"/>
        <w:szCs w:val="16"/>
      </w:rPr>
      <w:t>S.A.S.U AU CAPITAL DE 1.000.000 € - R.C.S. MANOSQUE 799 646 708</w:t>
    </w:r>
  </w:p>
  <w:p w14:paraId="5C7B77C1" w14:textId="77777777" w:rsidR="00F24AC9" w:rsidRDefault="00F24AC9" w:rsidP="00F24AC9">
    <w:pPr>
      <w:pStyle w:val="Pieddepage"/>
      <w:jc w:val="center"/>
      <w:rPr>
        <w:rFonts w:cs="Arial"/>
        <w:b/>
        <w:bCs/>
        <w:sz w:val="16"/>
        <w:szCs w:val="16"/>
      </w:rPr>
    </w:pPr>
    <w:r>
      <w:rPr>
        <w:rFonts w:cs="Arial"/>
        <w:b/>
        <w:bCs/>
        <w:sz w:val="16"/>
        <w:szCs w:val="16"/>
      </w:rPr>
      <w:t>SIRET 799 646 708 00013 - NAF 741C</w:t>
    </w:r>
  </w:p>
  <w:p w14:paraId="68C23DB0" w14:textId="07AE0DB2" w:rsidR="00457FE1" w:rsidRPr="00A7424F" w:rsidRDefault="00F24AC9" w:rsidP="00F24AC9">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0"/>
    <w:bookmarkEnd w:id="11"/>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9825" w14:textId="77777777" w:rsidR="003657BC" w:rsidRDefault="003657BC" w:rsidP="00BD54F5">
      <w:r>
        <w:separator/>
      </w:r>
    </w:p>
  </w:footnote>
  <w:footnote w:type="continuationSeparator" w:id="0">
    <w:p w14:paraId="30B347AD" w14:textId="77777777" w:rsidR="003657BC" w:rsidRDefault="003657BC"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79482BC3" w:rsidR="00A7424F" w:rsidRDefault="00F24AC9">
    <w:pPr>
      <w:pStyle w:val="En-tte"/>
    </w:pPr>
    <w:r>
      <w:rPr>
        <w:noProof/>
      </w:rPr>
      <w:drawing>
        <wp:anchor distT="0" distB="0" distL="114300" distR="114300" simplePos="0" relativeHeight="251659264" behindDoc="1" locked="0" layoutInCell="1" allowOverlap="1" wp14:anchorId="60C3CBC1" wp14:editId="24F6A5D4">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3C6C"/>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26D"/>
    <w:rsid w:val="000E12FF"/>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4C46"/>
    <w:rsid w:val="00105C03"/>
    <w:rsid w:val="00115A79"/>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3974"/>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92"/>
    <w:rsid w:val="00174BD3"/>
    <w:rsid w:val="00176CB3"/>
    <w:rsid w:val="00176EC5"/>
    <w:rsid w:val="00177507"/>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3D2E"/>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630"/>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87FAF"/>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2BA2"/>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7BC"/>
    <w:rsid w:val="003659F9"/>
    <w:rsid w:val="00366B0B"/>
    <w:rsid w:val="00370BE7"/>
    <w:rsid w:val="00371798"/>
    <w:rsid w:val="0037276C"/>
    <w:rsid w:val="00372A23"/>
    <w:rsid w:val="00374AA9"/>
    <w:rsid w:val="00374FDB"/>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D0F07"/>
    <w:rsid w:val="003D2B94"/>
    <w:rsid w:val="003D2C9C"/>
    <w:rsid w:val="003D40BF"/>
    <w:rsid w:val="003D52B4"/>
    <w:rsid w:val="003D565A"/>
    <w:rsid w:val="003D6621"/>
    <w:rsid w:val="003D6E3E"/>
    <w:rsid w:val="003D6E99"/>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41"/>
    <w:rsid w:val="00437465"/>
    <w:rsid w:val="00442151"/>
    <w:rsid w:val="00447515"/>
    <w:rsid w:val="00451F4E"/>
    <w:rsid w:val="004535F1"/>
    <w:rsid w:val="0045581C"/>
    <w:rsid w:val="00455D01"/>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1D66"/>
    <w:rsid w:val="004C2E6D"/>
    <w:rsid w:val="004C7953"/>
    <w:rsid w:val="004C7B18"/>
    <w:rsid w:val="004C7B25"/>
    <w:rsid w:val="004D03CF"/>
    <w:rsid w:val="004D276D"/>
    <w:rsid w:val="004D64C3"/>
    <w:rsid w:val="004D678E"/>
    <w:rsid w:val="004E20A3"/>
    <w:rsid w:val="004E2739"/>
    <w:rsid w:val="004E51C1"/>
    <w:rsid w:val="004E6718"/>
    <w:rsid w:val="004F19FD"/>
    <w:rsid w:val="004F20B6"/>
    <w:rsid w:val="004F22F6"/>
    <w:rsid w:val="004F3693"/>
    <w:rsid w:val="004F3E48"/>
    <w:rsid w:val="004F5976"/>
    <w:rsid w:val="004F69F3"/>
    <w:rsid w:val="004F74AD"/>
    <w:rsid w:val="00500318"/>
    <w:rsid w:val="00500D6C"/>
    <w:rsid w:val="005020BA"/>
    <w:rsid w:val="0050509E"/>
    <w:rsid w:val="0050596A"/>
    <w:rsid w:val="0050646C"/>
    <w:rsid w:val="00507A62"/>
    <w:rsid w:val="00507F9A"/>
    <w:rsid w:val="005102B9"/>
    <w:rsid w:val="0051177E"/>
    <w:rsid w:val="00515948"/>
    <w:rsid w:val="00515979"/>
    <w:rsid w:val="00520B83"/>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FEF"/>
    <w:rsid w:val="005962E1"/>
    <w:rsid w:val="005968E8"/>
    <w:rsid w:val="005974CA"/>
    <w:rsid w:val="005A3E30"/>
    <w:rsid w:val="005A47DC"/>
    <w:rsid w:val="005A4F8F"/>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32F0"/>
    <w:rsid w:val="005F63AA"/>
    <w:rsid w:val="005F6464"/>
    <w:rsid w:val="005F64BB"/>
    <w:rsid w:val="0060110F"/>
    <w:rsid w:val="00601A96"/>
    <w:rsid w:val="006025DF"/>
    <w:rsid w:val="006028CA"/>
    <w:rsid w:val="00606CF0"/>
    <w:rsid w:val="006106E6"/>
    <w:rsid w:val="00611386"/>
    <w:rsid w:val="00612905"/>
    <w:rsid w:val="00613E2F"/>
    <w:rsid w:val="00613EC3"/>
    <w:rsid w:val="0061449D"/>
    <w:rsid w:val="006147A2"/>
    <w:rsid w:val="00614F9D"/>
    <w:rsid w:val="00615F85"/>
    <w:rsid w:val="0061713F"/>
    <w:rsid w:val="00617A1F"/>
    <w:rsid w:val="00617D08"/>
    <w:rsid w:val="00621225"/>
    <w:rsid w:val="00623030"/>
    <w:rsid w:val="00625AD7"/>
    <w:rsid w:val="0062691F"/>
    <w:rsid w:val="00630D7C"/>
    <w:rsid w:val="00630DD7"/>
    <w:rsid w:val="00631E4E"/>
    <w:rsid w:val="006326A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9AB"/>
    <w:rsid w:val="00651013"/>
    <w:rsid w:val="0065199C"/>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2D15"/>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7B0B"/>
    <w:rsid w:val="007623D3"/>
    <w:rsid w:val="0076257C"/>
    <w:rsid w:val="00764836"/>
    <w:rsid w:val="00765119"/>
    <w:rsid w:val="007653FA"/>
    <w:rsid w:val="0076619D"/>
    <w:rsid w:val="007729DE"/>
    <w:rsid w:val="00772C8E"/>
    <w:rsid w:val="0077300D"/>
    <w:rsid w:val="00773624"/>
    <w:rsid w:val="007736BB"/>
    <w:rsid w:val="007752DF"/>
    <w:rsid w:val="00775C2F"/>
    <w:rsid w:val="0077684F"/>
    <w:rsid w:val="00780B82"/>
    <w:rsid w:val="0078129F"/>
    <w:rsid w:val="0078316F"/>
    <w:rsid w:val="00792C12"/>
    <w:rsid w:val="00792F9A"/>
    <w:rsid w:val="007937F8"/>
    <w:rsid w:val="00796970"/>
    <w:rsid w:val="00797096"/>
    <w:rsid w:val="007A096E"/>
    <w:rsid w:val="007A0A42"/>
    <w:rsid w:val="007A0C5E"/>
    <w:rsid w:val="007A0EDC"/>
    <w:rsid w:val="007A3C8D"/>
    <w:rsid w:val="007A466F"/>
    <w:rsid w:val="007A500D"/>
    <w:rsid w:val="007A6226"/>
    <w:rsid w:val="007B02C0"/>
    <w:rsid w:val="007B161B"/>
    <w:rsid w:val="007B38A6"/>
    <w:rsid w:val="007B4103"/>
    <w:rsid w:val="007B57AB"/>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4FCD"/>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175EA"/>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E72"/>
    <w:rsid w:val="0086317C"/>
    <w:rsid w:val="008631ED"/>
    <w:rsid w:val="0086357D"/>
    <w:rsid w:val="00864D31"/>
    <w:rsid w:val="008662CA"/>
    <w:rsid w:val="0086713A"/>
    <w:rsid w:val="008677F7"/>
    <w:rsid w:val="00870113"/>
    <w:rsid w:val="0087398B"/>
    <w:rsid w:val="00873B7F"/>
    <w:rsid w:val="008760AC"/>
    <w:rsid w:val="008767CE"/>
    <w:rsid w:val="00876BAB"/>
    <w:rsid w:val="00880C0E"/>
    <w:rsid w:val="00881E70"/>
    <w:rsid w:val="00882137"/>
    <w:rsid w:val="00882965"/>
    <w:rsid w:val="008838EE"/>
    <w:rsid w:val="00885A86"/>
    <w:rsid w:val="00885B1D"/>
    <w:rsid w:val="00886D17"/>
    <w:rsid w:val="00893B5A"/>
    <w:rsid w:val="00893CF2"/>
    <w:rsid w:val="008962C3"/>
    <w:rsid w:val="00896A6A"/>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62F0"/>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3A50"/>
    <w:rsid w:val="00925160"/>
    <w:rsid w:val="00925564"/>
    <w:rsid w:val="00925EB4"/>
    <w:rsid w:val="00931462"/>
    <w:rsid w:val="00931BB5"/>
    <w:rsid w:val="0093309E"/>
    <w:rsid w:val="00937682"/>
    <w:rsid w:val="00943A71"/>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96D88"/>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7301"/>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E6A65"/>
    <w:rsid w:val="00AF2CE1"/>
    <w:rsid w:val="00AF4CA4"/>
    <w:rsid w:val="00AF51E1"/>
    <w:rsid w:val="00AF56F5"/>
    <w:rsid w:val="00AF65CE"/>
    <w:rsid w:val="00AF7506"/>
    <w:rsid w:val="00B008E4"/>
    <w:rsid w:val="00B009F0"/>
    <w:rsid w:val="00B00E0B"/>
    <w:rsid w:val="00B01C61"/>
    <w:rsid w:val="00B0388E"/>
    <w:rsid w:val="00B04579"/>
    <w:rsid w:val="00B114EE"/>
    <w:rsid w:val="00B141BF"/>
    <w:rsid w:val="00B14786"/>
    <w:rsid w:val="00B155C4"/>
    <w:rsid w:val="00B157D4"/>
    <w:rsid w:val="00B15DD1"/>
    <w:rsid w:val="00B1601B"/>
    <w:rsid w:val="00B2013C"/>
    <w:rsid w:val="00B21664"/>
    <w:rsid w:val="00B24CB9"/>
    <w:rsid w:val="00B2596F"/>
    <w:rsid w:val="00B25AEA"/>
    <w:rsid w:val="00B27AA5"/>
    <w:rsid w:val="00B32540"/>
    <w:rsid w:val="00B3481C"/>
    <w:rsid w:val="00B3484E"/>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C0327"/>
    <w:rsid w:val="00BC0649"/>
    <w:rsid w:val="00BC195C"/>
    <w:rsid w:val="00BC29D8"/>
    <w:rsid w:val="00BC3B7F"/>
    <w:rsid w:val="00BC528D"/>
    <w:rsid w:val="00BD3226"/>
    <w:rsid w:val="00BD339F"/>
    <w:rsid w:val="00BD40FF"/>
    <w:rsid w:val="00BD5163"/>
    <w:rsid w:val="00BD54F5"/>
    <w:rsid w:val="00BD5761"/>
    <w:rsid w:val="00BD58AF"/>
    <w:rsid w:val="00BD5B78"/>
    <w:rsid w:val="00BE01B3"/>
    <w:rsid w:val="00BE184F"/>
    <w:rsid w:val="00BE42BC"/>
    <w:rsid w:val="00BE5684"/>
    <w:rsid w:val="00BE580E"/>
    <w:rsid w:val="00BE5B18"/>
    <w:rsid w:val="00BE620A"/>
    <w:rsid w:val="00BF2360"/>
    <w:rsid w:val="00BF5CAC"/>
    <w:rsid w:val="00BF721F"/>
    <w:rsid w:val="00C0009E"/>
    <w:rsid w:val="00C01514"/>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4FBB"/>
    <w:rsid w:val="00CA7551"/>
    <w:rsid w:val="00CB0A79"/>
    <w:rsid w:val="00CB393F"/>
    <w:rsid w:val="00CB463E"/>
    <w:rsid w:val="00CB55D7"/>
    <w:rsid w:val="00CC1F07"/>
    <w:rsid w:val="00CC3C13"/>
    <w:rsid w:val="00CD1AF1"/>
    <w:rsid w:val="00CD2AE1"/>
    <w:rsid w:val="00CD2D33"/>
    <w:rsid w:val="00CD6BEB"/>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207A7"/>
    <w:rsid w:val="00D2175E"/>
    <w:rsid w:val="00D21A4E"/>
    <w:rsid w:val="00D24757"/>
    <w:rsid w:val="00D31160"/>
    <w:rsid w:val="00D31D06"/>
    <w:rsid w:val="00D321C6"/>
    <w:rsid w:val="00D3475B"/>
    <w:rsid w:val="00D35A48"/>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4C79"/>
    <w:rsid w:val="00D75EDC"/>
    <w:rsid w:val="00D811F0"/>
    <w:rsid w:val="00D829BD"/>
    <w:rsid w:val="00D8438E"/>
    <w:rsid w:val="00D868C8"/>
    <w:rsid w:val="00D86AA0"/>
    <w:rsid w:val="00D909FA"/>
    <w:rsid w:val="00D913C3"/>
    <w:rsid w:val="00D91E5F"/>
    <w:rsid w:val="00D93A27"/>
    <w:rsid w:val="00D94B0D"/>
    <w:rsid w:val="00D94D5D"/>
    <w:rsid w:val="00D969DA"/>
    <w:rsid w:val="00DA2B3C"/>
    <w:rsid w:val="00DB19AE"/>
    <w:rsid w:val="00DB3083"/>
    <w:rsid w:val="00DB5494"/>
    <w:rsid w:val="00DB7059"/>
    <w:rsid w:val="00DC185E"/>
    <w:rsid w:val="00DC2F58"/>
    <w:rsid w:val="00DC4EFC"/>
    <w:rsid w:val="00DD3BBA"/>
    <w:rsid w:val="00DD5EDE"/>
    <w:rsid w:val="00DE12E3"/>
    <w:rsid w:val="00DE28DB"/>
    <w:rsid w:val="00DE302C"/>
    <w:rsid w:val="00DE3E3C"/>
    <w:rsid w:val="00DE3EC4"/>
    <w:rsid w:val="00DE4210"/>
    <w:rsid w:val="00DE49EF"/>
    <w:rsid w:val="00DE6E8A"/>
    <w:rsid w:val="00DE717D"/>
    <w:rsid w:val="00DE7809"/>
    <w:rsid w:val="00DF1D5C"/>
    <w:rsid w:val="00DF515F"/>
    <w:rsid w:val="00DF5E62"/>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A4E"/>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6FB3"/>
    <w:rsid w:val="00EB71FB"/>
    <w:rsid w:val="00EB7BE4"/>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B38"/>
    <w:rsid w:val="00EE1EAE"/>
    <w:rsid w:val="00EE3ECA"/>
    <w:rsid w:val="00EE7D02"/>
    <w:rsid w:val="00EF24CD"/>
    <w:rsid w:val="00EF3012"/>
    <w:rsid w:val="00EF4C44"/>
    <w:rsid w:val="00EF6660"/>
    <w:rsid w:val="00EF73B8"/>
    <w:rsid w:val="00EF74F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4AC9"/>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017"/>
    <w:rsid w:val="00F6021D"/>
    <w:rsid w:val="00F65F5F"/>
    <w:rsid w:val="00F66E04"/>
    <w:rsid w:val="00F74247"/>
    <w:rsid w:val="00F7514F"/>
    <w:rsid w:val="00F77E4A"/>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4C5A"/>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3936"/>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11691646D14D7EBDFAE35E547221E9"/>
        <w:category>
          <w:name w:val="Général"/>
          <w:gallery w:val="placeholder"/>
        </w:category>
        <w:types>
          <w:type w:val="bbPlcHdr"/>
        </w:types>
        <w:behaviors>
          <w:behavior w:val="content"/>
        </w:behaviors>
        <w:guid w:val="{89C49AE3-C39B-4998-AA1C-7DF1D631856A}"/>
      </w:docPartPr>
      <w:docPartBody>
        <w:p w:rsidR="00F4661C" w:rsidRDefault="00F4661C" w:rsidP="00F4661C">
          <w:pPr>
            <w:pStyle w:val="EB11691646D14D7EBDFAE35E547221E9"/>
          </w:pPr>
          <w:r w:rsidRPr="000C56B0">
            <w:rPr>
              <w:rStyle w:val="Textedelespacerserv"/>
            </w:rPr>
            <w:t>Cliquez ou appuyez ici pour entrer du texte.</w:t>
          </w:r>
        </w:p>
      </w:docPartBody>
    </w:docPart>
    <w:docPart>
      <w:docPartPr>
        <w:name w:val="BE3FAF4039F240F492A3B433DA6E573E"/>
        <w:category>
          <w:name w:val="Général"/>
          <w:gallery w:val="placeholder"/>
        </w:category>
        <w:types>
          <w:type w:val="bbPlcHdr"/>
        </w:types>
        <w:behaviors>
          <w:behavior w:val="content"/>
        </w:behaviors>
        <w:guid w:val="{460E8907-E11D-4B40-973E-99808A49B4BE}"/>
      </w:docPartPr>
      <w:docPartBody>
        <w:p w:rsidR="00F4661C" w:rsidRDefault="00F4661C" w:rsidP="00F4661C">
          <w:pPr>
            <w:pStyle w:val="BE3FAF4039F240F492A3B433DA6E573E"/>
          </w:pPr>
          <w:r w:rsidRPr="000C56B0">
            <w:rPr>
              <w:rStyle w:val="Textedelespacerserv"/>
            </w:rPr>
            <w:t>Cliquez ou appuyez ici pour entrer du texte.</w:t>
          </w:r>
        </w:p>
      </w:docPartBody>
    </w:docPart>
    <w:docPart>
      <w:docPartPr>
        <w:name w:val="5E9CC31521A540AD98AD1250FBD5DD7C"/>
        <w:category>
          <w:name w:val="Général"/>
          <w:gallery w:val="placeholder"/>
        </w:category>
        <w:types>
          <w:type w:val="bbPlcHdr"/>
        </w:types>
        <w:behaviors>
          <w:behavior w:val="content"/>
        </w:behaviors>
        <w:guid w:val="{379C3DC6-A3B3-4C8A-BFC3-3EF45148E543}"/>
      </w:docPartPr>
      <w:docPartBody>
        <w:p w:rsidR="00F4661C" w:rsidRDefault="00F4661C" w:rsidP="00F4661C">
          <w:pPr>
            <w:pStyle w:val="5E9CC31521A540AD98AD1250FBD5DD7C"/>
          </w:pPr>
          <w:r w:rsidRPr="000C56B0">
            <w:rPr>
              <w:rStyle w:val="Textedelespacerserv"/>
            </w:rPr>
            <w:t>Cliquez ou appuyez ici pour entrer du texte.</w:t>
          </w:r>
        </w:p>
      </w:docPartBody>
    </w:docPart>
    <w:docPart>
      <w:docPartPr>
        <w:name w:val="B8C5731A4D754B79860569910AD0E44D"/>
        <w:category>
          <w:name w:val="Général"/>
          <w:gallery w:val="placeholder"/>
        </w:category>
        <w:types>
          <w:type w:val="bbPlcHdr"/>
        </w:types>
        <w:behaviors>
          <w:behavior w:val="content"/>
        </w:behaviors>
        <w:guid w:val="{A8E95FC6-370E-4147-8BAA-5666710A14E9}"/>
      </w:docPartPr>
      <w:docPartBody>
        <w:p w:rsidR="00F4661C" w:rsidRDefault="00F4661C" w:rsidP="00F4661C">
          <w:pPr>
            <w:pStyle w:val="B8C5731A4D754B79860569910AD0E44D"/>
          </w:pPr>
          <w:r w:rsidRPr="000C56B0">
            <w:rPr>
              <w:rStyle w:val="Textedelespacerserv"/>
            </w:rPr>
            <w:t>Cliquez ou appuyez ici pour entrer du texte.</w:t>
          </w:r>
        </w:p>
      </w:docPartBody>
    </w:docPart>
    <w:docPart>
      <w:docPartPr>
        <w:name w:val="B2898B082A98447CAFD81036E7E2AD47"/>
        <w:category>
          <w:name w:val="Général"/>
          <w:gallery w:val="placeholder"/>
        </w:category>
        <w:types>
          <w:type w:val="bbPlcHdr"/>
        </w:types>
        <w:behaviors>
          <w:behavior w:val="content"/>
        </w:behaviors>
        <w:guid w:val="{1537B2AB-755D-436C-A7E9-26A5965502FE}"/>
      </w:docPartPr>
      <w:docPartBody>
        <w:p w:rsidR="00F4661C" w:rsidRDefault="00F4661C" w:rsidP="00F4661C">
          <w:pPr>
            <w:pStyle w:val="B2898B082A98447CAFD81036E7E2AD47"/>
          </w:pPr>
          <w:r w:rsidRPr="000C56B0">
            <w:rPr>
              <w:rStyle w:val="Textedelespacerserv"/>
            </w:rPr>
            <w:t>Cliquez ou appuyez ici pour entrer une date.</w:t>
          </w:r>
        </w:p>
      </w:docPartBody>
    </w:docPart>
    <w:docPart>
      <w:docPartPr>
        <w:name w:val="205CDEDCF41F4294B8A31EE0F18B8A49"/>
        <w:category>
          <w:name w:val="Général"/>
          <w:gallery w:val="placeholder"/>
        </w:category>
        <w:types>
          <w:type w:val="bbPlcHdr"/>
        </w:types>
        <w:behaviors>
          <w:behavior w:val="content"/>
        </w:behaviors>
        <w:guid w:val="{A5D9E135-9457-4B9B-80BD-778CE989C4FF}"/>
      </w:docPartPr>
      <w:docPartBody>
        <w:p w:rsidR="00F4661C" w:rsidRDefault="00F4661C" w:rsidP="00F4661C">
          <w:pPr>
            <w:pStyle w:val="205CDEDCF41F4294B8A31EE0F18B8A49"/>
          </w:pPr>
          <w:r w:rsidRPr="000C56B0">
            <w:rPr>
              <w:rStyle w:val="Textedelespacerserv"/>
            </w:rPr>
            <w:t>Cliquez ou appuyez ici pour entrer une date.</w:t>
          </w:r>
        </w:p>
      </w:docPartBody>
    </w:docPart>
    <w:docPart>
      <w:docPartPr>
        <w:name w:val="D477D17EC3274A01ADBC28A54B9198DA"/>
        <w:category>
          <w:name w:val="Général"/>
          <w:gallery w:val="placeholder"/>
        </w:category>
        <w:types>
          <w:type w:val="bbPlcHdr"/>
        </w:types>
        <w:behaviors>
          <w:behavior w:val="content"/>
        </w:behaviors>
        <w:guid w:val="{2C919A1E-4400-4AB8-96F3-E7AC80933DE9}"/>
      </w:docPartPr>
      <w:docPartBody>
        <w:p w:rsidR="00F4661C" w:rsidRDefault="00F4661C" w:rsidP="00F4661C">
          <w:pPr>
            <w:pStyle w:val="D477D17EC3274A01ADBC28A54B9198DA"/>
          </w:pPr>
          <w:r w:rsidRPr="000C56B0">
            <w:rPr>
              <w:rStyle w:val="Textedelespacerserv"/>
            </w:rPr>
            <w:t>Choisissez un élément.</w:t>
          </w:r>
        </w:p>
      </w:docPartBody>
    </w:docPart>
    <w:docPart>
      <w:docPartPr>
        <w:name w:val="AB83E1C395414C2BAD5BB8DD3D3B4628"/>
        <w:category>
          <w:name w:val="Général"/>
          <w:gallery w:val="placeholder"/>
        </w:category>
        <w:types>
          <w:type w:val="bbPlcHdr"/>
        </w:types>
        <w:behaviors>
          <w:behavior w:val="content"/>
        </w:behaviors>
        <w:guid w:val="{E3EDE4AF-3398-4F3A-B1BB-50D02246572A}"/>
      </w:docPartPr>
      <w:docPartBody>
        <w:p w:rsidR="00F4661C" w:rsidRDefault="00F4661C" w:rsidP="00F4661C">
          <w:pPr>
            <w:pStyle w:val="AB83E1C395414C2BAD5BB8DD3D3B4628"/>
          </w:pPr>
          <w:r w:rsidRPr="000C56B0">
            <w:rPr>
              <w:rStyle w:val="Textedelespacerserv"/>
            </w:rPr>
            <w:t>Choisissez un élément.</w:t>
          </w:r>
        </w:p>
      </w:docPartBody>
    </w:docPart>
    <w:docPart>
      <w:docPartPr>
        <w:name w:val="17068272FB2F4B9D9A72EBEE00920413"/>
        <w:category>
          <w:name w:val="Général"/>
          <w:gallery w:val="placeholder"/>
        </w:category>
        <w:types>
          <w:type w:val="bbPlcHdr"/>
        </w:types>
        <w:behaviors>
          <w:behavior w:val="content"/>
        </w:behaviors>
        <w:guid w:val="{11D038B1-221C-4143-A736-42BF46C8C616}"/>
      </w:docPartPr>
      <w:docPartBody>
        <w:p w:rsidR="00F4661C" w:rsidRDefault="00F4661C" w:rsidP="00F4661C">
          <w:pPr>
            <w:pStyle w:val="17068272FB2F4B9D9A72EBEE00920413"/>
          </w:pPr>
          <w:r w:rsidRPr="000C56B0">
            <w:rPr>
              <w:rStyle w:val="Textedelespacerserv"/>
            </w:rPr>
            <w:t>Cliquez ou appuyez ici pour entrer du texte.</w:t>
          </w:r>
        </w:p>
      </w:docPartBody>
    </w:docPart>
    <w:docPart>
      <w:docPartPr>
        <w:name w:val="5F2E6FE4EB964B31A9EA7C9626A2B2DF"/>
        <w:category>
          <w:name w:val="Général"/>
          <w:gallery w:val="placeholder"/>
        </w:category>
        <w:types>
          <w:type w:val="bbPlcHdr"/>
        </w:types>
        <w:behaviors>
          <w:behavior w:val="content"/>
        </w:behaviors>
        <w:guid w:val="{C833AE9B-9678-455C-A156-1EBDA4B9AD63}"/>
      </w:docPartPr>
      <w:docPartBody>
        <w:p w:rsidR="00F4661C" w:rsidRDefault="00F4661C" w:rsidP="00F4661C">
          <w:pPr>
            <w:pStyle w:val="5F2E6FE4EB964B31A9EA7C9626A2B2DF"/>
          </w:pPr>
          <w:r w:rsidRPr="000C56B0">
            <w:rPr>
              <w:rStyle w:val="Textedelespacerserv"/>
            </w:rPr>
            <w:t>Choisissez un élément.</w:t>
          </w:r>
        </w:p>
      </w:docPartBody>
    </w:docPart>
    <w:docPart>
      <w:docPartPr>
        <w:name w:val="7411E7A4420E452088A43A627654BB81"/>
        <w:category>
          <w:name w:val="Général"/>
          <w:gallery w:val="placeholder"/>
        </w:category>
        <w:types>
          <w:type w:val="bbPlcHdr"/>
        </w:types>
        <w:behaviors>
          <w:behavior w:val="content"/>
        </w:behaviors>
        <w:guid w:val="{A3C29A9A-6EAC-4BC0-9D3B-5EE35069D109}"/>
      </w:docPartPr>
      <w:docPartBody>
        <w:p w:rsidR="00F4661C" w:rsidRDefault="00F4661C" w:rsidP="00F4661C">
          <w:pPr>
            <w:pStyle w:val="7411E7A4420E452088A43A627654BB81"/>
          </w:pPr>
          <w:r w:rsidRPr="000C56B0">
            <w:rPr>
              <w:rStyle w:val="Textedelespacerserv"/>
            </w:rPr>
            <w:t>Choisissez un élément.</w:t>
          </w:r>
        </w:p>
      </w:docPartBody>
    </w:docPart>
    <w:docPart>
      <w:docPartPr>
        <w:name w:val="A82AAE76A8D94F6A90CBC6064C3BCB84"/>
        <w:category>
          <w:name w:val="Général"/>
          <w:gallery w:val="placeholder"/>
        </w:category>
        <w:types>
          <w:type w:val="bbPlcHdr"/>
        </w:types>
        <w:behaviors>
          <w:behavior w:val="content"/>
        </w:behaviors>
        <w:guid w:val="{519FE9FA-88A4-4DEA-89CF-75721769B9EC}"/>
      </w:docPartPr>
      <w:docPartBody>
        <w:p w:rsidR="00F4661C" w:rsidRDefault="00F4661C" w:rsidP="00F4661C">
          <w:pPr>
            <w:pStyle w:val="A82AAE76A8D94F6A90CBC6064C3BCB84"/>
          </w:pPr>
          <w:r w:rsidRPr="000C56B0">
            <w:rPr>
              <w:rStyle w:val="Textedelespacerserv"/>
            </w:rPr>
            <w:t>Cliquez ou appuyez ici pour entrer du texte.</w:t>
          </w:r>
        </w:p>
      </w:docPartBody>
    </w:docPart>
    <w:docPart>
      <w:docPartPr>
        <w:name w:val="6968CE6440EC491BA12176099D604518"/>
        <w:category>
          <w:name w:val="Général"/>
          <w:gallery w:val="placeholder"/>
        </w:category>
        <w:types>
          <w:type w:val="bbPlcHdr"/>
        </w:types>
        <w:behaviors>
          <w:behavior w:val="content"/>
        </w:behaviors>
        <w:guid w:val="{F7CCD0E9-3E8F-489E-9CD6-841AD2256118}"/>
      </w:docPartPr>
      <w:docPartBody>
        <w:p w:rsidR="00F4661C" w:rsidRDefault="00F4661C" w:rsidP="00F4661C">
          <w:pPr>
            <w:pStyle w:val="6968CE6440EC491BA12176099D604518"/>
          </w:pPr>
          <w:r w:rsidRPr="000C56B0">
            <w:rPr>
              <w:rStyle w:val="Textedelespacerserv"/>
            </w:rPr>
            <w:t>Choisissez un élément.</w:t>
          </w:r>
        </w:p>
      </w:docPartBody>
    </w:docPart>
    <w:docPart>
      <w:docPartPr>
        <w:name w:val="8F4EDAC874BC420E9E3DEB64B36E9DAC"/>
        <w:category>
          <w:name w:val="Général"/>
          <w:gallery w:val="placeholder"/>
        </w:category>
        <w:types>
          <w:type w:val="bbPlcHdr"/>
        </w:types>
        <w:behaviors>
          <w:behavior w:val="content"/>
        </w:behaviors>
        <w:guid w:val="{89D1584C-CFAB-49CF-9431-DC6778CF0625}"/>
      </w:docPartPr>
      <w:docPartBody>
        <w:p w:rsidR="00F4661C" w:rsidRDefault="00F4661C" w:rsidP="00F4661C">
          <w:pPr>
            <w:pStyle w:val="8F4EDAC874BC420E9E3DEB64B36E9DAC"/>
          </w:pPr>
          <w:r w:rsidRPr="000C56B0">
            <w:rPr>
              <w:rStyle w:val="Textedelespacerserv"/>
            </w:rPr>
            <w:t>Cliquez ou appuyez ici pour entrer du texte.</w:t>
          </w:r>
        </w:p>
      </w:docPartBody>
    </w:docPart>
    <w:docPart>
      <w:docPartPr>
        <w:name w:val="026A400DB68844FEB16FA257B96A3969"/>
        <w:category>
          <w:name w:val="Général"/>
          <w:gallery w:val="placeholder"/>
        </w:category>
        <w:types>
          <w:type w:val="bbPlcHdr"/>
        </w:types>
        <w:behaviors>
          <w:behavior w:val="content"/>
        </w:behaviors>
        <w:guid w:val="{095D55BF-541A-4B34-B232-8F18236872A7}"/>
      </w:docPartPr>
      <w:docPartBody>
        <w:p w:rsidR="00F4661C" w:rsidRDefault="00F4661C" w:rsidP="00F4661C">
          <w:pPr>
            <w:pStyle w:val="026A400DB68844FEB16FA257B96A3969"/>
          </w:pPr>
          <w:r w:rsidRPr="000C56B0">
            <w:rPr>
              <w:rStyle w:val="Textedelespacerserv"/>
            </w:rPr>
            <w:t>Choisissez un élément.</w:t>
          </w:r>
        </w:p>
      </w:docPartBody>
    </w:docPart>
    <w:docPart>
      <w:docPartPr>
        <w:name w:val="D3BB4823E39C4C158AA1DD0D064B8929"/>
        <w:category>
          <w:name w:val="Général"/>
          <w:gallery w:val="placeholder"/>
        </w:category>
        <w:types>
          <w:type w:val="bbPlcHdr"/>
        </w:types>
        <w:behaviors>
          <w:behavior w:val="content"/>
        </w:behaviors>
        <w:guid w:val="{2A26183D-CDFD-4ED8-BA1C-94FE94D9A52C}"/>
      </w:docPartPr>
      <w:docPartBody>
        <w:p w:rsidR="00F4661C" w:rsidRDefault="00F4661C" w:rsidP="00F4661C">
          <w:pPr>
            <w:pStyle w:val="D3BB4823E39C4C158AA1DD0D064B8929"/>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5F5916AF-C2FB-444D-9BFD-DE4BEDC3F6EE}"/>
      </w:docPartPr>
      <w:docPartBody>
        <w:p w:rsidR="007905F7" w:rsidRDefault="007905F7">
          <w:r w:rsidRPr="003A3D5F">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D6EA97F9-862A-4DBA-9D08-6264E169C322}"/>
      </w:docPartPr>
      <w:docPartBody>
        <w:p w:rsidR="007905F7" w:rsidRDefault="007905F7">
          <w:r w:rsidRPr="003A3D5F">
            <w:rPr>
              <w:rStyle w:val="Textedelespacerserv"/>
            </w:rPr>
            <w:t>Choisissez un élément.</w:t>
          </w:r>
        </w:p>
      </w:docPartBody>
    </w:docPart>
    <w:docPart>
      <w:docPartPr>
        <w:name w:val="2B9D433F7B184B03974CD9BC81CD9221"/>
        <w:category>
          <w:name w:val="Général"/>
          <w:gallery w:val="placeholder"/>
        </w:category>
        <w:types>
          <w:type w:val="bbPlcHdr"/>
        </w:types>
        <w:behaviors>
          <w:behavior w:val="content"/>
        </w:behaviors>
        <w:guid w:val="{8DDA591C-51EA-4D4A-86FA-BF26B2DD7670}"/>
      </w:docPartPr>
      <w:docPartBody>
        <w:p w:rsidR="007905F7" w:rsidRDefault="007905F7" w:rsidP="007905F7">
          <w:pPr>
            <w:pStyle w:val="2B9D433F7B184B03974CD9BC81CD9221"/>
          </w:pPr>
          <w:r w:rsidRPr="000F48EA">
            <w:rPr>
              <w:rStyle w:val="Textedelespacerserv"/>
              <w:sz w:val="14"/>
              <w:szCs w:val="14"/>
            </w:rPr>
            <w:t>Cliquez ou appuyez ici pour entrer du texte.</w:t>
          </w:r>
        </w:p>
      </w:docPartBody>
    </w:docPart>
    <w:docPart>
      <w:docPartPr>
        <w:name w:val="9D88C726A12F483BAE11CEA9E89F6AC7"/>
        <w:category>
          <w:name w:val="Général"/>
          <w:gallery w:val="placeholder"/>
        </w:category>
        <w:types>
          <w:type w:val="bbPlcHdr"/>
        </w:types>
        <w:behaviors>
          <w:behavior w:val="content"/>
        </w:behaviors>
        <w:guid w:val="{F96950ED-AD00-4C23-A883-87F07AD8F994}"/>
      </w:docPartPr>
      <w:docPartBody>
        <w:p w:rsidR="007905F7" w:rsidRDefault="007905F7" w:rsidP="007905F7">
          <w:pPr>
            <w:pStyle w:val="9D88C726A12F483BAE11CEA9E89F6AC7"/>
          </w:pPr>
          <w:r w:rsidRPr="00C327E1">
            <w:rPr>
              <w:rStyle w:val="Textedelespacerserv"/>
              <w:sz w:val="14"/>
              <w:szCs w:val="14"/>
            </w:rPr>
            <w:t>Cliquez ou appuyez ici pour entrer du texte.</w:t>
          </w:r>
        </w:p>
      </w:docPartBody>
    </w:docPart>
    <w:docPart>
      <w:docPartPr>
        <w:name w:val="1C846F0D119E4D05BF9DF9016A871E7B"/>
        <w:category>
          <w:name w:val="Général"/>
          <w:gallery w:val="placeholder"/>
        </w:category>
        <w:types>
          <w:type w:val="bbPlcHdr"/>
        </w:types>
        <w:behaviors>
          <w:behavior w:val="content"/>
        </w:behaviors>
        <w:guid w:val="{5CB74F02-0AB2-441B-8743-1F653BFAFA62}"/>
      </w:docPartPr>
      <w:docPartBody>
        <w:p w:rsidR="007905F7" w:rsidRDefault="007905F7" w:rsidP="007905F7">
          <w:pPr>
            <w:pStyle w:val="1C846F0D119E4D05BF9DF9016A871E7B"/>
          </w:pPr>
          <w:r w:rsidRPr="00C327E1">
            <w:rPr>
              <w:rStyle w:val="Textedelespacerserv"/>
              <w:sz w:val="14"/>
              <w:szCs w:val="14"/>
            </w:rPr>
            <w:t>Cliquez ou appuyez ici pour entrer du texte.</w:t>
          </w:r>
        </w:p>
      </w:docPartBody>
    </w:docPart>
    <w:docPart>
      <w:docPartPr>
        <w:name w:val="55D9DB23667E4ECC902B1AE8922697A8"/>
        <w:category>
          <w:name w:val="Général"/>
          <w:gallery w:val="placeholder"/>
        </w:category>
        <w:types>
          <w:type w:val="bbPlcHdr"/>
        </w:types>
        <w:behaviors>
          <w:behavior w:val="content"/>
        </w:behaviors>
        <w:guid w:val="{C1381C2B-40CA-42E4-A7E8-9E6F6278E94F}"/>
      </w:docPartPr>
      <w:docPartBody>
        <w:p w:rsidR="007905F7" w:rsidRDefault="007905F7" w:rsidP="007905F7">
          <w:pPr>
            <w:pStyle w:val="55D9DB23667E4ECC902B1AE8922697A8"/>
          </w:pPr>
          <w:r w:rsidRPr="00C327E1">
            <w:rPr>
              <w:rStyle w:val="Textedelespacerserv"/>
              <w:sz w:val="14"/>
              <w:szCs w:val="14"/>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53416"/>
    <w:rsid w:val="001A3D2E"/>
    <w:rsid w:val="001C1206"/>
    <w:rsid w:val="00332DFC"/>
    <w:rsid w:val="004203DF"/>
    <w:rsid w:val="00437465"/>
    <w:rsid w:val="004F74AD"/>
    <w:rsid w:val="00557152"/>
    <w:rsid w:val="006326AE"/>
    <w:rsid w:val="00700486"/>
    <w:rsid w:val="00764744"/>
    <w:rsid w:val="007905F7"/>
    <w:rsid w:val="00840FBD"/>
    <w:rsid w:val="00885A86"/>
    <w:rsid w:val="008C53E8"/>
    <w:rsid w:val="008F62F0"/>
    <w:rsid w:val="00967F09"/>
    <w:rsid w:val="00996D88"/>
    <w:rsid w:val="009D0903"/>
    <w:rsid w:val="00AF65CE"/>
    <w:rsid w:val="00B009F0"/>
    <w:rsid w:val="00B86703"/>
    <w:rsid w:val="00C14E60"/>
    <w:rsid w:val="00CA4FBB"/>
    <w:rsid w:val="00D8501B"/>
    <w:rsid w:val="00D913C3"/>
    <w:rsid w:val="00F4661C"/>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05F7"/>
    <w:rPr>
      <w:color w:val="666666"/>
    </w:rPr>
  </w:style>
  <w:style w:type="paragraph" w:customStyle="1" w:styleId="EB11691646D14D7EBDFAE35E547221E9">
    <w:name w:val="EB11691646D14D7EBDFAE35E547221E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E3FAF4039F240F492A3B433DA6E573E">
    <w:name w:val="BE3FAF4039F240F492A3B433DA6E573E"/>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E9CC31521A540AD98AD1250FBD5DD7C">
    <w:name w:val="5E9CC31521A540AD98AD1250FBD5DD7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8C5731A4D754B79860569910AD0E44D">
    <w:name w:val="B8C5731A4D754B79860569910AD0E44D"/>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2898B082A98447CAFD81036E7E2AD47">
    <w:name w:val="B2898B082A98447CAFD81036E7E2AD47"/>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05CDEDCF41F4294B8A31EE0F18B8A49">
    <w:name w:val="205CDEDCF41F4294B8A31EE0F18B8A4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477D17EC3274A01ADBC28A54B9198DA">
    <w:name w:val="D477D17EC3274A01ADBC28A54B9198DA"/>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B83E1C395414C2BAD5BB8DD3D3B4628">
    <w:name w:val="AB83E1C395414C2BAD5BB8DD3D3B462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7068272FB2F4B9D9A72EBEE00920413">
    <w:name w:val="17068272FB2F4B9D9A72EBEE00920413"/>
    <w:rsid w:val="00F4661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F2E6FE4EB964B31A9EA7C9626A2B2DF">
    <w:name w:val="5F2E6FE4EB964B31A9EA7C9626A2B2DF"/>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7411E7A4420E452088A43A627654BB81">
    <w:name w:val="7411E7A4420E452088A43A627654BB81"/>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82AAE76A8D94F6A90CBC6064C3BCB84">
    <w:name w:val="A82AAE76A8D94F6A90CBC6064C3BCB84"/>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968CE6440EC491BA12176099D604518">
    <w:name w:val="6968CE6440EC491BA12176099D60451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F4EDAC874BC420E9E3DEB64B36E9DAC">
    <w:name w:val="8F4EDAC874BC420E9E3DEB64B36E9DA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26A400DB68844FEB16FA257B96A3969">
    <w:name w:val="026A400DB68844FEB16FA257B96A396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3BB4823E39C4C158AA1DD0D064B8929">
    <w:name w:val="D3BB4823E39C4C158AA1DD0D064B892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B9D433F7B184B03974CD9BC81CD9221">
    <w:name w:val="2B9D433F7B184B03974CD9BC81CD9221"/>
    <w:rsid w:val="007905F7"/>
  </w:style>
  <w:style w:type="paragraph" w:customStyle="1" w:styleId="9D88C726A12F483BAE11CEA9E89F6AC7">
    <w:name w:val="9D88C726A12F483BAE11CEA9E89F6AC7"/>
    <w:rsid w:val="007905F7"/>
  </w:style>
  <w:style w:type="paragraph" w:customStyle="1" w:styleId="1C846F0D119E4D05BF9DF9016A871E7B">
    <w:name w:val="1C846F0D119E4D05BF9DF9016A871E7B"/>
    <w:rsid w:val="007905F7"/>
  </w:style>
  <w:style w:type="paragraph" w:customStyle="1" w:styleId="55D9DB23667E4ECC902B1AE8922697A8">
    <w:name w:val="55D9DB23667E4ECC902B1AE8922697A8"/>
    <w:rsid w:val="007905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C756AD-1CC9-433D-B7C8-C5DDEBD021BE}"/>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568</TotalTime>
  <Pages>1</Pages>
  <Words>4972</Words>
  <Characters>27346</Characters>
  <Application>Microsoft Office Word</Application>
  <DocSecurity>0</DocSecurity>
  <Lines>227</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329</cp:revision>
  <cp:lastPrinted>2019-11-16T07:44:00Z</cp:lastPrinted>
  <dcterms:created xsi:type="dcterms:W3CDTF">2024-01-23T15:23:00Z</dcterms:created>
  <dcterms:modified xsi:type="dcterms:W3CDTF">2026-02-21T08:54:00Z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4181500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